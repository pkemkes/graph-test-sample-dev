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85" w:type="dxa"/>
        <w:tblLook w:val="04A0" w:firstRow="1" w:lastRow="0" w:firstColumn="1" w:lastColumn="0" w:noHBand="0" w:noVBand="1"/>
      </w:tblPr>
      <w:tblGrid>
        <w:gridCol w:w="10485"/>
      </w:tblGrid>
      <w:tr w:rsidR="007630F2" w:rsidRPr="00C60706" w14:paraId="5E0FDD60" w14:textId="77777777" w:rsidTr="00B17E13">
        <w:trPr>
          <w:trHeight w:val="8354"/>
        </w:trPr>
        <w:tc>
          <w:tcPr>
            <w:tcW w:w="10485" w:type="dxa"/>
          </w:tcPr>
          <w:p w14:paraId="233FB502" w14:textId="77777777" w:rsidR="007630F2" w:rsidRPr="00C60706" w:rsidRDefault="00B17E13" w:rsidP="00B17E13">
            <w:pPr>
              <w:spacing w:line="240" w:lineRule="auto"/>
              <w:jc w:val="right"/>
              <w:rPr>
                <w:b/>
                <w:color w:val="D83B01"/>
                <w:sz w:val="44"/>
              </w:rPr>
            </w:pPr>
            <w:r w:rsidRPr="00C60706">
              <w:rPr>
                <w:noProof/>
                <w:lang w:bidi="en-GB"/>
              </w:rPr>
              <mc:AlternateContent>
                <mc:Choice Requires="wps">
                  <w:drawing>
                    <wp:inline distT="0" distB="0" distL="0" distR="0" wp14:anchorId="43DAA4AA" wp14:editId="35EBEDD1">
                      <wp:extent cx="3415030" cy="911860"/>
                      <wp:effectExtent l="0" t="0" r="0" b="2540"/>
                      <wp:docPr id="1" name="Shape" descr="logo placeholder"/>
                      <wp:cNvGraphicFramePr/>
                      <a:graphic xmlns:a="http://schemas.openxmlformats.org/drawingml/2006/main">
                        <a:graphicData uri="http://schemas.microsoft.com/office/word/2010/wordprocessingShape">
                          <wps:wsp>
                            <wps:cNvSpPr/>
                            <wps:spPr>
                              <a:xfrm>
                                <a:off x="0" y="0"/>
                                <a:ext cx="3415030" cy="911860"/>
                              </a:xfrm>
                              <a:custGeom>
                                <a:avLst/>
                                <a:gdLst/>
                                <a:ahLst/>
                                <a:cxnLst>
                                  <a:cxn ang="0">
                                    <a:pos x="wd2" y="hd2"/>
                                  </a:cxn>
                                  <a:cxn ang="5400000">
                                    <a:pos x="wd2" y="hd2"/>
                                  </a:cxn>
                                  <a:cxn ang="10800000">
                                    <a:pos x="wd2" y="hd2"/>
                                  </a:cxn>
                                  <a:cxn ang="16200000">
                                    <a:pos x="wd2" y="hd2"/>
                                  </a:cxn>
                                </a:cxnLst>
                                <a:rect l="0" t="0" r="r" b="b"/>
                                <a:pathLst>
                                  <a:path w="21600" h="21600" extrusionOk="0">
                                    <a:moveTo>
                                      <a:pt x="8049" y="13628"/>
                                    </a:moveTo>
                                    <a:lnTo>
                                      <a:pt x="7527" y="13628"/>
                                    </a:lnTo>
                                    <a:lnTo>
                                      <a:pt x="7527" y="19975"/>
                                    </a:lnTo>
                                    <a:lnTo>
                                      <a:pt x="8868" y="19975"/>
                                    </a:lnTo>
                                    <a:lnTo>
                                      <a:pt x="8868" y="18411"/>
                                    </a:lnTo>
                                    <a:lnTo>
                                      <a:pt x="8049" y="18411"/>
                                    </a:lnTo>
                                    <a:lnTo>
                                      <a:pt x="8049" y="13628"/>
                                    </a:lnTo>
                                    <a:close/>
                                    <a:moveTo>
                                      <a:pt x="8017" y="10800"/>
                                    </a:moveTo>
                                    <a:lnTo>
                                      <a:pt x="8539" y="10800"/>
                                    </a:lnTo>
                                    <a:lnTo>
                                      <a:pt x="8539" y="8153"/>
                                    </a:lnTo>
                                    <a:lnTo>
                                      <a:pt x="9197" y="4452"/>
                                    </a:lnTo>
                                    <a:lnTo>
                                      <a:pt x="8619" y="4452"/>
                                    </a:lnTo>
                                    <a:lnTo>
                                      <a:pt x="8274" y="6588"/>
                                    </a:lnTo>
                                    <a:lnTo>
                                      <a:pt x="7936" y="4452"/>
                                    </a:lnTo>
                                    <a:lnTo>
                                      <a:pt x="7358" y="4452"/>
                                    </a:lnTo>
                                    <a:lnTo>
                                      <a:pt x="8017" y="8153"/>
                                    </a:lnTo>
                                    <a:lnTo>
                                      <a:pt x="8017" y="10800"/>
                                    </a:lnTo>
                                    <a:close/>
                                    <a:moveTo>
                                      <a:pt x="20700" y="18531"/>
                                    </a:moveTo>
                                    <a:lnTo>
                                      <a:pt x="20700" y="17268"/>
                                    </a:lnTo>
                                    <a:lnTo>
                                      <a:pt x="21512" y="17268"/>
                                    </a:lnTo>
                                    <a:lnTo>
                                      <a:pt x="21512" y="15974"/>
                                    </a:lnTo>
                                    <a:lnTo>
                                      <a:pt x="20700" y="15974"/>
                                    </a:lnTo>
                                    <a:lnTo>
                                      <a:pt x="20700" y="14952"/>
                                    </a:lnTo>
                                    <a:lnTo>
                                      <a:pt x="21576" y="14952"/>
                                    </a:lnTo>
                                    <a:lnTo>
                                      <a:pt x="21576" y="13598"/>
                                    </a:lnTo>
                                    <a:lnTo>
                                      <a:pt x="20170" y="13598"/>
                                    </a:lnTo>
                                    <a:lnTo>
                                      <a:pt x="20170" y="19945"/>
                                    </a:lnTo>
                                    <a:lnTo>
                                      <a:pt x="21600" y="19945"/>
                                    </a:lnTo>
                                    <a:lnTo>
                                      <a:pt x="21600" y="18501"/>
                                    </a:lnTo>
                                    <a:lnTo>
                                      <a:pt x="20700" y="18501"/>
                                    </a:lnTo>
                                    <a:close/>
                                    <a:moveTo>
                                      <a:pt x="13696" y="8213"/>
                                    </a:moveTo>
                                    <a:lnTo>
                                      <a:pt x="13744" y="8213"/>
                                    </a:lnTo>
                                    <a:cubicBezTo>
                                      <a:pt x="13792" y="8213"/>
                                      <a:pt x="13832" y="8273"/>
                                      <a:pt x="13873" y="8363"/>
                                    </a:cubicBezTo>
                                    <a:cubicBezTo>
                                      <a:pt x="13897" y="8423"/>
                                      <a:pt x="13929" y="8604"/>
                                      <a:pt x="13969" y="8845"/>
                                    </a:cubicBezTo>
                                    <a:lnTo>
                                      <a:pt x="14250" y="10770"/>
                                    </a:lnTo>
                                    <a:lnTo>
                                      <a:pt x="14844" y="10770"/>
                                    </a:lnTo>
                                    <a:lnTo>
                                      <a:pt x="14587" y="8935"/>
                                    </a:lnTo>
                                    <a:cubicBezTo>
                                      <a:pt x="14571" y="8845"/>
                                      <a:pt x="14547" y="8724"/>
                                      <a:pt x="14515" y="8544"/>
                                    </a:cubicBezTo>
                                    <a:cubicBezTo>
                                      <a:pt x="14475" y="8363"/>
                                      <a:pt x="14451" y="8273"/>
                                      <a:pt x="14435" y="8213"/>
                                    </a:cubicBezTo>
                                    <a:cubicBezTo>
                                      <a:pt x="14403" y="8123"/>
                                      <a:pt x="14363" y="8062"/>
                                      <a:pt x="14298" y="7972"/>
                                    </a:cubicBezTo>
                                    <a:cubicBezTo>
                                      <a:pt x="14379" y="7912"/>
                                      <a:pt x="14435" y="7822"/>
                                      <a:pt x="14483" y="7731"/>
                                    </a:cubicBezTo>
                                    <a:cubicBezTo>
                                      <a:pt x="14555" y="7581"/>
                                      <a:pt x="14612" y="7370"/>
                                      <a:pt x="14652" y="7100"/>
                                    </a:cubicBezTo>
                                    <a:cubicBezTo>
                                      <a:pt x="14692" y="6859"/>
                                      <a:pt x="14708" y="6528"/>
                                      <a:pt x="14708" y="6197"/>
                                    </a:cubicBezTo>
                                    <a:cubicBezTo>
                                      <a:pt x="14708" y="5806"/>
                                      <a:pt x="14684" y="5445"/>
                                      <a:pt x="14628" y="5174"/>
                                    </a:cubicBezTo>
                                    <a:cubicBezTo>
                                      <a:pt x="14571" y="4904"/>
                                      <a:pt x="14507" y="4693"/>
                                      <a:pt x="14419" y="4603"/>
                                    </a:cubicBezTo>
                                    <a:cubicBezTo>
                                      <a:pt x="14330" y="4513"/>
                                      <a:pt x="14210" y="4452"/>
                                      <a:pt x="14049" y="4452"/>
                                    </a:cubicBezTo>
                                    <a:lnTo>
                                      <a:pt x="13174" y="4452"/>
                                    </a:lnTo>
                                    <a:lnTo>
                                      <a:pt x="13174" y="10800"/>
                                    </a:lnTo>
                                    <a:lnTo>
                                      <a:pt x="13696" y="10800"/>
                                    </a:lnTo>
                                    <a:lnTo>
                                      <a:pt x="13696" y="8213"/>
                                    </a:lnTo>
                                    <a:close/>
                                    <a:moveTo>
                                      <a:pt x="13696" y="5746"/>
                                    </a:moveTo>
                                    <a:lnTo>
                                      <a:pt x="13929" y="5746"/>
                                    </a:lnTo>
                                    <a:cubicBezTo>
                                      <a:pt x="14025" y="5746"/>
                                      <a:pt x="14089" y="5806"/>
                                      <a:pt x="14122" y="5896"/>
                                    </a:cubicBezTo>
                                    <a:cubicBezTo>
                                      <a:pt x="14154" y="6017"/>
                                      <a:pt x="14170" y="6167"/>
                                      <a:pt x="14170" y="6378"/>
                                    </a:cubicBezTo>
                                    <a:cubicBezTo>
                                      <a:pt x="14170" y="6528"/>
                                      <a:pt x="14162" y="6648"/>
                                      <a:pt x="14138" y="6739"/>
                                    </a:cubicBezTo>
                                    <a:cubicBezTo>
                                      <a:pt x="14114" y="6859"/>
                                      <a:pt x="14089" y="6919"/>
                                      <a:pt x="14049" y="6949"/>
                                    </a:cubicBezTo>
                                    <a:cubicBezTo>
                                      <a:pt x="13977" y="7009"/>
                                      <a:pt x="13937" y="7040"/>
                                      <a:pt x="13913" y="7040"/>
                                    </a:cubicBezTo>
                                    <a:lnTo>
                                      <a:pt x="13696" y="7040"/>
                                    </a:lnTo>
                                    <a:lnTo>
                                      <a:pt x="13696" y="5746"/>
                                    </a:lnTo>
                                    <a:close/>
                                    <a:moveTo>
                                      <a:pt x="9872" y="13508"/>
                                    </a:moveTo>
                                    <a:cubicBezTo>
                                      <a:pt x="9599" y="13508"/>
                                      <a:pt x="9382" y="13808"/>
                                      <a:pt x="9230" y="14380"/>
                                    </a:cubicBezTo>
                                    <a:cubicBezTo>
                                      <a:pt x="9077" y="14952"/>
                                      <a:pt x="8997" y="15764"/>
                                      <a:pt x="8997" y="16787"/>
                                    </a:cubicBezTo>
                                    <a:cubicBezTo>
                                      <a:pt x="8997" y="17539"/>
                                      <a:pt x="9037" y="18140"/>
                                      <a:pt x="9117" y="18652"/>
                                    </a:cubicBezTo>
                                    <a:cubicBezTo>
                                      <a:pt x="9197" y="19133"/>
                                      <a:pt x="9294" y="19494"/>
                                      <a:pt x="9422" y="19735"/>
                                    </a:cubicBezTo>
                                    <a:cubicBezTo>
                                      <a:pt x="9551" y="19975"/>
                                      <a:pt x="9704" y="20066"/>
                                      <a:pt x="9896" y="20066"/>
                                    </a:cubicBezTo>
                                    <a:cubicBezTo>
                                      <a:pt x="10081" y="20066"/>
                                      <a:pt x="10242" y="19945"/>
                                      <a:pt x="10370" y="19675"/>
                                    </a:cubicBezTo>
                                    <a:cubicBezTo>
                                      <a:pt x="10499" y="19404"/>
                                      <a:pt x="10595" y="19043"/>
                                      <a:pt x="10659" y="18562"/>
                                    </a:cubicBezTo>
                                    <a:cubicBezTo>
                                      <a:pt x="10724" y="18080"/>
                                      <a:pt x="10756" y="17479"/>
                                      <a:pt x="10756" y="16726"/>
                                    </a:cubicBezTo>
                                    <a:cubicBezTo>
                                      <a:pt x="10756" y="15704"/>
                                      <a:pt x="10684" y="14921"/>
                                      <a:pt x="10531" y="14350"/>
                                    </a:cubicBezTo>
                                    <a:cubicBezTo>
                                      <a:pt x="10370" y="13778"/>
                                      <a:pt x="10153" y="13508"/>
                                      <a:pt x="9872" y="13508"/>
                                    </a:cubicBezTo>
                                    <a:close/>
                                    <a:moveTo>
                                      <a:pt x="10137" y="18201"/>
                                    </a:moveTo>
                                    <a:cubicBezTo>
                                      <a:pt x="10073" y="18471"/>
                                      <a:pt x="9985" y="18622"/>
                                      <a:pt x="9872" y="18622"/>
                                    </a:cubicBezTo>
                                    <a:cubicBezTo>
                                      <a:pt x="9760" y="18622"/>
                                      <a:pt x="9679" y="18471"/>
                                      <a:pt x="9615" y="18201"/>
                                    </a:cubicBezTo>
                                    <a:cubicBezTo>
                                      <a:pt x="9551" y="17930"/>
                                      <a:pt x="9519" y="17448"/>
                                      <a:pt x="9519" y="16817"/>
                                    </a:cubicBezTo>
                                    <a:cubicBezTo>
                                      <a:pt x="9519" y="16185"/>
                                      <a:pt x="9551" y="15704"/>
                                      <a:pt x="9615" y="15433"/>
                                    </a:cubicBezTo>
                                    <a:cubicBezTo>
                                      <a:pt x="9679" y="15162"/>
                                      <a:pt x="9768" y="15012"/>
                                      <a:pt x="9872" y="15012"/>
                                    </a:cubicBezTo>
                                    <a:cubicBezTo>
                                      <a:pt x="9985" y="15012"/>
                                      <a:pt x="10073" y="15162"/>
                                      <a:pt x="10137" y="15433"/>
                                    </a:cubicBezTo>
                                    <a:cubicBezTo>
                                      <a:pt x="10202" y="15704"/>
                                      <a:pt x="10234" y="16155"/>
                                      <a:pt x="10234" y="16757"/>
                                    </a:cubicBezTo>
                                    <a:cubicBezTo>
                                      <a:pt x="10226" y="17418"/>
                                      <a:pt x="10202" y="17900"/>
                                      <a:pt x="10137" y="18201"/>
                                    </a:cubicBezTo>
                                    <a:close/>
                                    <a:moveTo>
                                      <a:pt x="5518" y="5686"/>
                                    </a:moveTo>
                                    <a:lnTo>
                                      <a:pt x="4249" y="5686"/>
                                    </a:lnTo>
                                    <a:lnTo>
                                      <a:pt x="4249" y="963"/>
                                    </a:lnTo>
                                    <a:cubicBezTo>
                                      <a:pt x="4249" y="421"/>
                                      <a:pt x="4137" y="0"/>
                                      <a:pt x="3992" y="0"/>
                                    </a:cubicBezTo>
                                    <a:lnTo>
                                      <a:pt x="1783" y="0"/>
                                    </a:lnTo>
                                    <a:cubicBezTo>
                                      <a:pt x="1639" y="0"/>
                                      <a:pt x="1526" y="421"/>
                                      <a:pt x="1526" y="963"/>
                                    </a:cubicBezTo>
                                    <a:lnTo>
                                      <a:pt x="1526" y="5686"/>
                                    </a:lnTo>
                                    <a:lnTo>
                                      <a:pt x="257" y="5686"/>
                                    </a:lnTo>
                                    <a:cubicBezTo>
                                      <a:pt x="112" y="5686"/>
                                      <a:pt x="0" y="6107"/>
                                      <a:pt x="0" y="6648"/>
                                    </a:cubicBezTo>
                                    <a:lnTo>
                                      <a:pt x="0" y="14921"/>
                                    </a:lnTo>
                                    <a:cubicBezTo>
                                      <a:pt x="0" y="15463"/>
                                      <a:pt x="112" y="15884"/>
                                      <a:pt x="257" y="15884"/>
                                    </a:cubicBezTo>
                                    <a:lnTo>
                                      <a:pt x="1526" y="15884"/>
                                    </a:lnTo>
                                    <a:lnTo>
                                      <a:pt x="1526" y="20637"/>
                                    </a:lnTo>
                                    <a:cubicBezTo>
                                      <a:pt x="1526" y="21179"/>
                                      <a:pt x="1639" y="21600"/>
                                      <a:pt x="1783" y="21600"/>
                                    </a:cubicBezTo>
                                    <a:lnTo>
                                      <a:pt x="3992" y="21600"/>
                                    </a:lnTo>
                                    <a:cubicBezTo>
                                      <a:pt x="4137" y="21600"/>
                                      <a:pt x="4249" y="21179"/>
                                      <a:pt x="4249" y="20637"/>
                                    </a:cubicBezTo>
                                    <a:lnTo>
                                      <a:pt x="4249" y="15884"/>
                                    </a:lnTo>
                                    <a:lnTo>
                                      <a:pt x="5518" y="15884"/>
                                    </a:lnTo>
                                    <a:cubicBezTo>
                                      <a:pt x="5663" y="15884"/>
                                      <a:pt x="5776" y="15463"/>
                                      <a:pt x="5776" y="14921"/>
                                    </a:cubicBezTo>
                                    <a:lnTo>
                                      <a:pt x="5776" y="6648"/>
                                    </a:lnTo>
                                    <a:cubicBezTo>
                                      <a:pt x="5776" y="6137"/>
                                      <a:pt x="5663" y="5686"/>
                                      <a:pt x="5518" y="5686"/>
                                    </a:cubicBezTo>
                                    <a:close/>
                                    <a:moveTo>
                                      <a:pt x="14796" y="15192"/>
                                    </a:moveTo>
                                    <a:lnTo>
                                      <a:pt x="15326" y="15192"/>
                                    </a:lnTo>
                                    <a:lnTo>
                                      <a:pt x="15326" y="19975"/>
                                    </a:lnTo>
                                    <a:lnTo>
                                      <a:pt x="15849" y="19975"/>
                                    </a:lnTo>
                                    <a:lnTo>
                                      <a:pt x="15849" y="15192"/>
                                    </a:lnTo>
                                    <a:lnTo>
                                      <a:pt x="16379" y="15192"/>
                                    </a:lnTo>
                                    <a:lnTo>
                                      <a:pt x="16379" y="13628"/>
                                    </a:lnTo>
                                    <a:lnTo>
                                      <a:pt x="14788" y="13628"/>
                                    </a:lnTo>
                                    <a:lnTo>
                                      <a:pt x="14788" y="15192"/>
                                    </a:lnTo>
                                    <a:close/>
                                    <a:moveTo>
                                      <a:pt x="13816" y="13508"/>
                                    </a:moveTo>
                                    <a:cubicBezTo>
                                      <a:pt x="13543" y="13508"/>
                                      <a:pt x="13326" y="13808"/>
                                      <a:pt x="13174" y="14380"/>
                                    </a:cubicBezTo>
                                    <a:cubicBezTo>
                                      <a:pt x="13021" y="14952"/>
                                      <a:pt x="12941" y="15764"/>
                                      <a:pt x="12941" y="16787"/>
                                    </a:cubicBezTo>
                                    <a:cubicBezTo>
                                      <a:pt x="12941" y="17539"/>
                                      <a:pt x="12981" y="18140"/>
                                      <a:pt x="13061" y="18652"/>
                                    </a:cubicBezTo>
                                    <a:cubicBezTo>
                                      <a:pt x="13142" y="19163"/>
                                      <a:pt x="13238" y="19494"/>
                                      <a:pt x="13366" y="19735"/>
                                    </a:cubicBezTo>
                                    <a:cubicBezTo>
                                      <a:pt x="13495" y="19975"/>
                                      <a:pt x="13648" y="20066"/>
                                      <a:pt x="13840" y="20066"/>
                                    </a:cubicBezTo>
                                    <a:cubicBezTo>
                                      <a:pt x="14025" y="20066"/>
                                      <a:pt x="14186" y="19945"/>
                                      <a:pt x="14314" y="19675"/>
                                    </a:cubicBezTo>
                                    <a:cubicBezTo>
                                      <a:pt x="14443" y="19404"/>
                                      <a:pt x="14539" y="19043"/>
                                      <a:pt x="14603" y="18562"/>
                                    </a:cubicBezTo>
                                    <a:cubicBezTo>
                                      <a:pt x="14668" y="18080"/>
                                      <a:pt x="14700" y="17479"/>
                                      <a:pt x="14700" y="16726"/>
                                    </a:cubicBezTo>
                                    <a:cubicBezTo>
                                      <a:pt x="14700" y="15704"/>
                                      <a:pt x="14628" y="14921"/>
                                      <a:pt x="14475" y="14350"/>
                                    </a:cubicBezTo>
                                    <a:cubicBezTo>
                                      <a:pt x="14314" y="13778"/>
                                      <a:pt x="14097" y="13508"/>
                                      <a:pt x="13816" y="13508"/>
                                    </a:cubicBezTo>
                                    <a:close/>
                                    <a:moveTo>
                                      <a:pt x="14081" y="18201"/>
                                    </a:moveTo>
                                    <a:cubicBezTo>
                                      <a:pt x="14017" y="18471"/>
                                      <a:pt x="13929" y="18622"/>
                                      <a:pt x="13816" y="18622"/>
                                    </a:cubicBezTo>
                                    <a:cubicBezTo>
                                      <a:pt x="13704" y="18622"/>
                                      <a:pt x="13624" y="18471"/>
                                      <a:pt x="13559" y="18201"/>
                                    </a:cubicBezTo>
                                    <a:cubicBezTo>
                                      <a:pt x="13495" y="17930"/>
                                      <a:pt x="13463" y="17448"/>
                                      <a:pt x="13463" y="16817"/>
                                    </a:cubicBezTo>
                                    <a:cubicBezTo>
                                      <a:pt x="13463" y="16185"/>
                                      <a:pt x="13495" y="15704"/>
                                      <a:pt x="13559" y="15433"/>
                                    </a:cubicBezTo>
                                    <a:cubicBezTo>
                                      <a:pt x="13624" y="15162"/>
                                      <a:pt x="13712" y="15012"/>
                                      <a:pt x="13816" y="15012"/>
                                    </a:cubicBezTo>
                                    <a:cubicBezTo>
                                      <a:pt x="13929" y="15012"/>
                                      <a:pt x="14017" y="15162"/>
                                      <a:pt x="14081" y="15433"/>
                                    </a:cubicBezTo>
                                    <a:cubicBezTo>
                                      <a:pt x="14146" y="15704"/>
                                      <a:pt x="14178" y="16155"/>
                                      <a:pt x="14178" y="16757"/>
                                    </a:cubicBezTo>
                                    <a:cubicBezTo>
                                      <a:pt x="14170" y="17418"/>
                                      <a:pt x="14138" y="17900"/>
                                      <a:pt x="14081" y="18201"/>
                                    </a:cubicBezTo>
                                    <a:close/>
                                    <a:moveTo>
                                      <a:pt x="12298" y="8333"/>
                                    </a:moveTo>
                                    <a:cubicBezTo>
                                      <a:pt x="12298" y="8694"/>
                                      <a:pt x="12274" y="8965"/>
                                      <a:pt x="12218" y="9145"/>
                                    </a:cubicBezTo>
                                    <a:cubicBezTo>
                                      <a:pt x="12170" y="9326"/>
                                      <a:pt x="12097" y="9446"/>
                                      <a:pt x="12009" y="9446"/>
                                    </a:cubicBezTo>
                                    <a:cubicBezTo>
                                      <a:pt x="11921" y="9446"/>
                                      <a:pt x="11848" y="9356"/>
                                      <a:pt x="11792" y="9145"/>
                                    </a:cubicBezTo>
                                    <a:cubicBezTo>
                                      <a:pt x="11744" y="8965"/>
                                      <a:pt x="11712" y="8694"/>
                                      <a:pt x="11712" y="8333"/>
                                    </a:cubicBezTo>
                                    <a:lnTo>
                                      <a:pt x="11712" y="4452"/>
                                    </a:lnTo>
                                    <a:lnTo>
                                      <a:pt x="11190" y="4452"/>
                                    </a:lnTo>
                                    <a:lnTo>
                                      <a:pt x="11190" y="8243"/>
                                    </a:lnTo>
                                    <a:cubicBezTo>
                                      <a:pt x="11190" y="8544"/>
                                      <a:pt x="11206" y="8905"/>
                                      <a:pt x="11238" y="9326"/>
                                    </a:cubicBezTo>
                                    <a:cubicBezTo>
                                      <a:pt x="11254" y="9567"/>
                                      <a:pt x="11294" y="9807"/>
                                      <a:pt x="11350" y="10048"/>
                                    </a:cubicBezTo>
                                    <a:cubicBezTo>
                                      <a:pt x="11406" y="10289"/>
                                      <a:pt x="11463" y="10469"/>
                                      <a:pt x="11527" y="10589"/>
                                    </a:cubicBezTo>
                                    <a:cubicBezTo>
                                      <a:pt x="11591" y="10710"/>
                                      <a:pt x="11672" y="10800"/>
                                      <a:pt x="11768" y="10860"/>
                                    </a:cubicBezTo>
                                    <a:cubicBezTo>
                                      <a:pt x="11864" y="10890"/>
                                      <a:pt x="11953" y="10920"/>
                                      <a:pt x="12041" y="10920"/>
                                    </a:cubicBezTo>
                                    <a:cubicBezTo>
                                      <a:pt x="12186" y="10920"/>
                                      <a:pt x="12306" y="10860"/>
                                      <a:pt x="12411" y="10710"/>
                                    </a:cubicBezTo>
                                    <a:cubicBezTo>
                                      <a:pt x="12483" y="10619"/>
                                      <a:pt x="12555" y="10439"/>
                                      <a:pt x="12619" y="10198"/>
                                    </a:cubicBezTo>
                                    <a:cubicBezTo>
                                      <a:pt x="12684" y="9958"/>
                                      <a:pt x="12732" y="9657"/>
                                      <a:pt x="12764" y="9326"/>
                                    </a:cubicBezTo>
                                    <a:cubicBezTo>
                                      <a:pt x="12796" y="8995"/>
                                      <a:pt x="12812" y="8634"/>
                                      <a:pt x="12812" y="8273"/>
                                    </a:cubicBezTo>
                                    <a:lnTo>
                                      <a:pt x="12812" y="4482"/>
                                    </a:lnTo>
                                    <a:lnTo>
                                      <a:pt x="12290" y="4482"/>
                                    </a:lnTo>
                                    <a:lnTo>
                                      <a:pt x="12290" y="8333"/>
                                    </a:lnTo>
                                    <a:close/>
                                    <a:moveTo>
                                      <a:pt x="19335" y="13628"/>
                                    </a:moveTo>
                                    <a:lnTo>
                                      <a:pt x="18459" y="13628"/>
                                    </a:lnTo>
                                    <a:lnTo>
                                      <a:pt x="18459" y="19975"/>
                                    </a:lnTo>
                                    <a:lnTo>
                                      <a:pt x="18981" y="19975"/>
                                    </a:lnTo>
                                    <a:lnTo>
                                      <a:pt x="18981" y="17629"/>
                                    </a:lnTo>
                                    <a:lnTo>
                                      <a:pt x="19271" y="17629"/>
                                    </a:lnTo>
                                    <a:cubicBezTo>
                                      <a:pt x="19479" y="17629"/>
                                      <a:pt x="19640" y="17448"/>
                                      <a:pt x="19744" y="17087"/>
                                    </a:cubicBezTo>
                                    <a:cubicBezTo>
                                      <a:pt x="19849" y="16726"/>
                                      <a:pt x="19897" y="16215"/>
                                      <a:pt x="19897" y="15583"/>
                                    </a:cubicBezTo>
                                    <a:cubicBezTo>
                                      <a:pt x="19897" y="14952"/>
                                      <a:pt x="19849" y="14470"/>
                                      <a:pt x="19752" y="14139"/>
                                    </a:cubicBezTo>
                                    <a:cubicBezTo>
                                      <a:pt x="19664" y="13778"/>
                                      <a:pt x="19520" y="13628"/>
                                      <a:pt x="19335" y="13628"/>
                                    </a:cubicBezTo>
                                    <a:close/>
                                    <a:moveTo>
                                      <a:pt x="19327" y="16125"/>
                                    </a:moveTo>
                                    <a:cubicBezTo>
                                      <a:pt x="19287" y="16245"/>
                                      <a:pt x="19214" y="16335"/>
                                      <a:pt x="19118" y="16335"/>
                                    </a:cubicBezTo>
                                    <a:lnTo>
                                      <a:pt x="18989" y="16335"/>
                                    </a:lnTo>
                                    <a:lnTo>
                                      <a:pt x="18989" y="14921"/>
                                    </a:lnTo>
                                    <a:lnTo>
                                      <a:pt x="19142" y="14921"/>
                                    </a:lnTo>
                                    <a:cubicBezTo>
                                      <a:pt x="19238" y="14921"/>
                                      <a:pt x="19303" y="14982"/>
                                      <a:pt x="19343" y="15132"/>
                                    </a:cubicBezTo>
                                    <a:cubicBezTo>
                                      <a:pt x="19375" y="15282"/>
                                      <a:pt x="19399" y="15433"/>
                                      <a:pt x="19399" y="15643"/>
                                    </a:cubicBezTo>
                                    <a:cubicBezTo>
                                      <a:pt x="19391" y="15824"/>
                                      <a:pt x="19367" y="16004"/>
                                      <a:pt x="19327" y="16125"/>
                                    </a:cubicBezTo>
                                    <a:close/>
                                    <a:moveTo>
                                      <a:pt x="17375" y="15764"/>
                                    </a:moveTo>
                                    <a:lnTo>
                                      <a:pt x="17037" y="13628"/>
                                    </a:lnTo>
                                    <a:lnTo>
                                      <a:pt x="16451" y="13628"/>
                                    </a:lnTo>
                                    <a:lnTo>
                                      <a:pt x="17110" y="17328"/>
                                    </a:lnTo>
                                    <a:lnTo>
                                      <a:pt x="17110" y="19975"/>
                                    </a:lnTo>
                                    <a:lnTo>
                                      <a:pt x="17632" y="19975"/>
                                    </a:lnTo>
                                    <a:lnTo>
                                      <a:pt x="17632" y="17328"/>
                                    </a:lnTo>
                                    <a:lnTo>
                                      <a:pt x="18291" y="13628"/>
                                    </a:lnTo>
                                    <a:lnTo>
                                      <a:pt x="17712" y="13628"/>
                                    </a:lnTo>
                                    <a:lnTo>
                                      <a:pt x="17375" y="15764"/>
                                    </a:lnTo>
                                    <a:close/>
                                    <a:moveTo>
                                      <a:pt x="11888" y="17659"/>
                                    </a:moveTo>
                                    <a:lnTo>
                                      <a:pt x="12242" y="17659"/>
                                    </a:lnTo>
                                    <a:lnTo>
                                      <a:pt x="12242" y="18261"/>
                                    </a:lnTo>
                                    <a:cubicBezTo>
                                      <a:pt x="12170" y="18411"/>
                                      <a:pt x="12113" y="18531"/>
                                      <a:pt x="12057" y="18592"/>
                                    </a:cubicBezTo>
                                    <a:cubicBezTo>
                                      <a:pt x="12001" y="18652"/>
                                      <a:pt x="11945" y="18682"/>
                                      <a:pt x="11888" y="18682"/>
                                    </a:cubicBezTo>
                                    <a:cubicBezTo>
                                      <a:pt x="11768" y="18682"/>
                                      <a:pt x="11672" y="18531"/>
                                      <a:pt x="11599" y="18231"/>
                                    </a:cubicBezTo>
                                    <a:cubicBezTo>
                                      <a:pt x="11527" y="17930"/>
                                      <a:pt x="11495" y="17448"/>
                                      <a:pt x="11495" y="16757"/>
                                    </a:cubicBezTo>
                                    <a:cubicBezTo>
                                      <a:pt x="11495" y="16125"/>
                                      <a:pt x="11527" y="15643"/>
                                      <a:pt x="11599" y="15343"/>
                                    </a:cubicBezTo>
                                    <a:cubicBezTo>
                                      <a:pt x="11672" y="15042"/>
                                      <a:pt x="11760" y="14891"/>
                                      <a:pt x="11872" y="14891"/>
                                    </a:cubicBezTo>
                                    <a:cubicBezTo>
                                      <a:pt x="11953" y="14891"/>
                                      <a:pt x="12009" y="14952"/>
                                      <a:pt x="12065" y="15072"/>
                                    </a:cubicBezTo>
                                    <a:cubicBezTo>
                                      <a:pt x="12113" y="15192"/>
                                      <a:pt x="12154" y="15373"/>
                                      <a:pt x="12170" y="15613"/>
                                    </a:cubicBezTo>
                                    <a:lnTo>
                                      <a:pt x="12676" y="15282"/>
                                    </a:lnTo>
                                    <a:cubicBezTo>
                                      <a:pt x="12644" y="14861"/>
                                      <a:pt x="12595" y="14530"/>
                                      <a:pt x="12539" y="14260"/>
                                    </a:cubicBezTo>
                                    <a:cubicBezTo>
                                      <a:pt x="12475" y="13989"/>
                                      <a:pt x="12403" y="13808"/>
                                      <a:pt x="12306" y="13658"/>
                                    </a:cubicBezTo>
                                    <a:cubicBezTo>
                                      <a:pt x="12210" y="13538"/>
                                      <a:pt x="12073" y="13477"/>
                                      <a:pt x="11888" y="13477"/>
                                    </a:cubicBezTo>
                                    <a:cubicBezTo>
                                      <a:pt x="11696" y="13477"/>
                                      <a:pt x="11543" y="13568"/>
                                      <a:pt x="11423" y="13778"/>
                                    </a:cubicBezTo>
                                    <a:cubicBezTo>
                                      <a:pt x="11278" y="14049"/>
                                      <a:pt x="11165" y="14440"/>
                                      <a:pt x="11085" y="14952"/>
                                    </a:cubicBezTo>
                                    <a:cubicBezTo>
                                      <a:pt x="11013" y="15463"/>
                                      <a:pt x="10973" y="16065"/>
                                      <a:pt x="10973" y="16757"/>
                                    </a:cubicBezTo>
                                    <a:cubicBezTo>
                                      <a:pt x="10973" y="17418"/>
                                      <a:pt x="11005" y="17990"/>
                                      <a:pt x="11077" y="18501"/>
                                    </a:cubicBezTo>
                                    <a:cubicBezTo>
                                      <a:pt x="11149" y="19013"/>
                                      <a:pt x="11246" y="19404"/>
                                      <a:pt x="11374" y="19645"/>
                                    </a:cubicBezTo>
                                    <a:cubicBezTo>
                                      <a:pt x="11503" y="19915"/>
                                      <a:pt x="11664" y="20036"/>
                                      <a:pt x="11864" y="20036"/>
                                    </a:cubicBezTo>
                                    <a:cubicBezTo>
                                      <a:pt x="12025" y="20036"/>
                                      <a:pt x="12170" y="19975"/>
                                      <a:pt x="12290" y="19825"/>
                                    </a:cubicBezTo>
                                    <a:cubicBezTo>
                                      <a:pt x="12411" y="19675"/>
                                      <a:pt x="12547" y="19404"/>
                                      <a:pt x="12700" y="19013"/>
                                    </a:cubicBezTo>
                                    <a:lnTo>
                                      <a:pt x="12700" y="16305"/>
                                    </a:lnTo>
                                    <a:lnTo>
                                      <a:pt x="11888" y="16305"/>
                                    </a:lnTo>
                                    <a:lnTo>
                                      <a:pt x="11888" y="17659"/>
                                    </a:lnTo>
                                    <a:close/>
                                    <a:moveTo>
                                      <a:pt x="10033" y="4362"/>
                                    </a:moveTo>
                                    <a:cubicBezTo>
                                      <a:pt x="9760" y="4362"/>
                                      <a:pt x="9543" y="4663"/>
                                      <a:pt x="9390" y="5235"/>
                                    </a:cubicBezTo>
                                    <a:cubicBezTo>
                                      <a:pt x="9238" y="5806"/>
                                      <a:pt x="9157" y="6618"/>
                                      <a:pt x="9157" y="7641"/>
                                    </a:cubicBezTo>
                                    <a:cubicBezTo>
                                      <a:pt x="9157" y="8393"/>
                                      <a:pt x="9197" y="8995"/>
                                      <a:pt x="9278" y="9506"/>
                                    </a:cubicBezTo>
                                    <a:cubicBezTo>
                                      <a:pt x="9358" y="9988"/>
                                      <a:pt x="9455" y="10349"/>
                                      <a:pt x="9583" y="10589"/>
                                    </a:cubicBezTo>
                                    <a:cubicBezTo>
                                      <a:pt x="9712" y="10830"/>
                                      <a:pt x="9864" y="10920"/>
                                      <a:pt x="10057" y="10920"/>
                                    </a:cubicBezTo>
                                    <a:cubicBezTo>
                                      <a:pt x="10242" y="10920"/>
                                      <a:pt x="10402" y="10800"/>
                                      <a:pt x="10531" y="10529"/>
                                    </a:cubicBezTo>
                                    <a:cubicBezTo>
                                      <a:pt x="10659" y="10259"/>
                                      <a:pt x="10756" y="9897"/>
                                      <a:pt x="10820" y="9416"/>
                                    </a:cubicBezTo>
                                    <a:cubicBezTo>
                                      <a:pt x="10884" y="8935"/>
                                      <a:pt x="10916" y="8333"/>
                                      <a:pt x="10916" y="7581"/>
                                    </a:cubicBezTo>
                                    <a:cubicBezTo>
                                      <a:pt x="10916" y="6558"/>
                                      <a:pt x="10844" y="5776"/>
                                      <a:pt x="10692" y="5204"/>
                                    </a:cubicBezTo>
                                    <a:cubicBezTo>
                                      <a:pt x="10531" y="4633"/>
                                      <a:pt x="10314" y="4362"/>
                                      <a:pt x="10033" y="4362"/>
                                    </a:cubicBezTo>
                                    <a:close/>
                                    <a:moveTo>
                                      <a:pt x="10298" y="9025"/>
                                    </a:moveTo>
                                    <a:cubicBezTo>
                                      <a:pt x="10234" y="9296"/>
                                      <a:pt x="10145" y="9446"/>
                                      <a:pt x="10033" y="9446"/>
                                    </a:cubicBezTo>
                                    <a:cubicBezTo>
                                      <a:pt x="9920" y="9446"/>
                                      <a:pt x="9840" y="9296"/>
                                      <a:pt x="9776" y="9025"/>
                                    </a:cubicBezTo>
                                    <a:cubicBezTo>
                                      <a:pt x="9712" y="8754"/>
                                      <a:pt x="9679" y="8273"/>
                                      <a:pt x="9679" y="7641"/>
                                    </a:cubicBezTo>
                                    <a:cubicBezTo>
                                      <a:pt x="9679" y="7009"/>
                                      <a:pt x="9712" y="6528"/>
                                      <a:pt x="9776" y="6257"/>
                                    </a:cubicBezTo>
                                    <a:cubicBezTo>
                                      <a:pt x="9840" y="5987"/>
                                      <a:pt x="9928" y="5836"/>
                                      <a:pt x="10033" y="5836"/>
                                    </a:cubicBezTo>
                                    <a:cubicBezTo>
                                      <a:pt x="10145" y="5836"/>
                                      <a:pt x="10234" y="5987"/>
                                      <a:pt x="10298" y="6257"/>
                                    </a:cubicBezTo>
                                    <a:cubicBezTo>
                                      <a:pt x="10362" y="6528"/>
                                      <a:pt x="10394" y="6979"/>
                                      <a:pt x="10394" y="7581"/>
                                    </a:cubicBezTo>
                                    <a:cubicBezTo>
                                      <a:pt x="10386" y="8273"/>
                                      <a:pt x="10362" y="8754"/>
                                      <a:pt x="10298" y="9025"/>
                                    </a:cubicBezTo>
                                    <a:close/>
                                  </a:path>
                                </a:pathLst>
                              </a:custGeom>
                              <a:solidFill>
                                <a:srgbClr val="FFFFFF"/>
                              </a:solidFill>
                              <a:ln w="12700">
                                <a:miter lim="400000"/>
                              </a:ln>
                            </wps:spPr>
                            <wps:bodyPr lIns="38100" tIns="38100" rIns="38100" bIns="38100" anchor="ctr"/>
                          </wps:wsp>
                        </a:graphicData>
                      </a:graphic>
                    </wp:inline>
                  </w:drawing>
                </mc:Choice>
                <mc:Fallback>
                  <w:pict>
                    <v:shape w14:anchorId="153CF734" id="Shape" o:spid="_x0000_s1026" alt="logo placeholder" style="width:268.9pt;height:71.8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" path="m8049,13628r-522,l7527,19975r1341,l8868,18411r-819,l8049,13628xm8017,10800r522,l8539,8153,9197,4452r-578,l8274,6588,7936,4452r-578,l8017,8153r,2647xm20700,18531r,-1263l21512,17268r,-1294l20700,15974r,-1022l21576,14952r,-1354l20170,13598r,6347l21600,19945r,-1444l20700,18501r,30xm13696,8213r48,c13792,8213,13832,8273,13873,8363v24,60,56,241,96,482l14250,10770r594,l14587,8935v-16,-90,-40,-211,-72,-391c14475,8363,14451,8273,14435,8213v-32,-90,-72,-151,-137,-241c14379,7912,14435,7822,14483,7731v72,-150,129,-361,169,-631c14692,6859,14708,6528,14708,6197v,-391,-24,-752,-80,-1023c14571,4904,14507,4693,14419,4603v-89,-90,-209,-151,-370,-151l13174,4452r,6348l13696,10800r,-2587xm13696,5746r233,c14025,5746,14089,5806,14122,5896v32,121,48,271,48,482c14170,6528,14162,6648,14138,6739v-24,120,-49,180,-89,210c13977,7009,13937,7040,13913,7040r-217,l13696,5746xm9872,13508v-273,,-490,300,-642,872c9077,14952,8997,15764,8997,16787v,752,40,1353,120,1865c9197,19133,9294,19494,9422,19735v129,240,282,331,474,331c10081,20066,10242,19945,10370,19675v129,-271,225,-632,289,-1113c10724,18080,10756,17479,10756,16726v,-1022,-72,-1805,-225,-2376c10370,13778,10153,13508,9872,13508xm10137,18201v-64,270,-152,421,-265,421c9760,18622,9679,18471,9615,18201v-64,-271,-96,-753,-96,-1384c9519,16185,9551,15704,9615,15433v64,-271,153,-421,257,-421c9985,15012,10073,15162,10137,15433v65,271,97,722,97,1324c10226,17418,10202,17900,10137,18201xm5518,5686r-1269,l4249,963c4249,421,4137,,3992,l1783,c1639,,1526,421,1526,963r,4723l257,5686c112,5686,,6107,,6648r,8273c,15463,112,15884,257,15884r1269,l1526,20637v,542,113,963,257,963l3992,21600v145,,257,-421,257,-963l4249,15884r1269,c5663,15884,5776,15463,5776,14921r,-8273c5776,6137,5663,5686,5518,5686xm14796,15192r530,l15326,19975r523,l15849,15192r530,l16379,13628r-1591,l14788,15192r8,xm13816,13508v-273,,-490,300,-642,872c13021,14952,12941,15764,12941,16787v,752,40,1353,120,1865c13142,19163,13238,19494,13366,19735v129,240,282,331,474,331c14025,20066,14186,19945,14314,19675v129,-271,225,-632,289,-1113c14668,18080,14700,17479,14700,16726v,-1022,-72,-1805,-225,-2376c14314,13778,14097,13508,13816,13508xm14081,18201v-64,270,-152,421,-265,421c13704,18622,13624,18471,13559,18201v-64,-271,-96,-753,-96,-1384c13463,16185,13495,15704,13559,15433v65,-271,153,-421,257,-421c13929,15012,14017,15162,14081,15433v65,271,97,722,97,1324c14170,17418,14138,17900,14081,18201xm12298,8333v,361,-24,632,-80,812c12170,9326,12097,9446,12009,9446v-88,,-161,-90,-217,-301c11744,8965,11712,8694,11712,8333r,-3881l11190,4452r,3791c11190,8544,11206,8905,11238,9326v16,241,56,481,112,722c11406,10289,11463,10469,11527,10589v64,121,145,211,241,271c11864,10890,11953,10920,12041,10920v145,,265,-60,370,-210c12483,10619,12555,10439,12619,10198v65,-240,113,-541,145,-872c12796,8995,12812,8634,12812,8273r,-3791l12290,4482r,3851l12298,8333xm19335,13628r-876,l18459,19975r522,l18981,17629r290,c19479,17629,19640,17448,19744,17087v105,-361,153,-872,153,-1504c19897,14952,19849,14470,19752,14139v-88,-361,-232,-511,-417,-511xm19327,16125v-40,120,-113,210,-209,210l18989,16335r,-1414l19142,14921v96,,161,61,201,211c19375,15282,19399,15433,19399,15643v-8,181,-32,361,-72,482xm17375,15764r-338,-2136l16451,13628r659,3700l17110,19975r522,l17632,17328r659,-3700l17712,13628r-337,2136xm11888,17659r354,l12242,18261v-72,150,-129,270,-185,331c12001,18652,11945,18682,11888,18682v-120,,-216,-151,-289,-451c11527,17930,11495,17448,11495,16757v,-632,32,-1114,104,-1414c11672,15042,11760,14891,11872,14891v81,,137,61,193,181c12113,15192,12154,15373,12170,15613r506,-331c12644,14861,12595,14530,12539,14260v-64,-271,-136,-452,-233,-602c12210,13538,12073,13477,11888,13477v-192,,-345,91,-465,301c11278,14049,11165,14440,11085,14952v-72,511,-112,1113,-112,1805c10973,17418,11005,17990,11077,18501v72,512,169,903,297,1144c11503,19915,11664,20036,11864,20036v161,,306,-61,426,-211c12411,19675,12547,19404,12700,19013r,-2708l11888,16305r,1354xm10033,4362v-273,,-490,301,-643,873c9238,5806,9157,6618,9157,7641v,752,40,1354,121,1865c9358,9988,9455,10349,9583,10589v129,241,281,331,474,331c10242,10920,10402,10800,10531,10529v128,-270,225,-632,289,-1113c10884,8935,10916,8333,10916,7581v,-1023,-72,-1805,-224,-2377c10531,4633,10314,4362,10033,4362xm10298,9025v-64,271,-153,421,-265,421c9920,9446,9840,9296,9776,9025v-64,-271,-97,-752,-97,-1384c9679,7009,9712,6528,9776,6257v64,-270,152,-421,257,-421c10145,5836,10234,5987,10298,6257v64,271,96,722,96,1324c10386,8273,10362,8754,10298,9025xe" stroked="f" strokeweight="1pt">
                      <v:stroke miterlimit="4" joinstyle="miter"/>
                      <v:path arrowok="t" o:extrusionok="f" o:connecttype="custom" o:connectlocs="1707515,455930;1707515,455930;1707515,455930;1707515,455930" o:connectangles="0,90,180,270"/>
                      <w10:anchorlock/>
                    </v:shape>
                  </w:pict>
                </mc:Fallback>
              </mc:AlternateContent>
            </w:r>
          </w:p>
        </w:tc>
      </w:tr>
      <w:tr w:rsidR="007630F2" w:rsidRPr="00C60706" w14:paraId="015E6DDC" w14:textId="77777777" w:rsidTr="00377792">
        <w:trPr>
          <w:trHeight w:val="3446"/>
        </w:trPr>
        <w:tc>
          <w:tcPr>
            <w:tcW w:w="10485" w:type="dxa"/>
          </w:tcPr>
          <w:p w14:paraId="21AC88F0" w14:textId="77777777" w:rsidR="00127D78" w:rsidRPr="00C60706" w:rsidRDefault="00000000" w:rsidP="00FB6417">
            <w:pPr>
              <w:pStyle w:val="Titel"/>
            </w:pPr>
            <w:sdt>
              <w:sdtPr>
                <w:id w:val="-1454701251"/>
                <w:placeholder>
                  <w:docPart w:val="640DF86D698F48A69ECDDE37F5E596BA"/>
                </w:placeholder>
                <w:temporary/>
                <w:showingPlcHdr/>
                <w15:appearance w15:val="hidden"/>
                <w:text/>
              </w:sdtPr>
              <w:sdtContent>
                <w:r w:rsidR="00DF5141" w:rsidRPr="00C60706">
                  <w:rPr>
                    <w:lang w:bidi="en-GB"/>
                  </w:rPr>
                  <w:t>MEDICAL OFFICE</w:t>
                </w:r>
                <w:r w:rsidR="00DF5141" w:rsidRPr="00C60706">
                  <w:rPr>
                    <w:lang w:bidi="en-GB"/>
                  </w:rPr>
                  <w:br/>
                  <w:t>START-UP</w:t>
                </w:r>
              </w:sdtContent>
            </w:sdt>
          </w:p>
          <w:p w14:paraId="730E2997" w14:textId="77777777" w:rsidR="007630F2" w:rsidRPr="00C60706" w:rsidRDefault="00000000" w:rsidP="00FB6417">
            <w:pPr>
              <w:pStyle w:val="Untertitel"/>
            </w:pPr>
            <w:sdt>
              <w:sdtPr>
                <w:id w:val="-1164318365"/>
                <w:placeholder>
                  <w:docPart w:val="7A46C1BC2E65457598F69509F8BF3756"/>
                </w:placeholder>
                <w:temporary/>
                <w:showingPlcHdr/>
                <w15:appearance w15:val="hidden"/>
                <w:text/>
              </w:sdtPr>
              <w:sdtContent>
                <w:r w:rsidR="00DF5141" w:rsidRPr="00C60706">
                  <w:rPr>
                    <w:lang w:bidi="en-GB"/>
                  </w:rPr>
                  <w:t>BUSINESS PLAN</w:t>
                </w:r>
              </w:sdtContent>
            </w:sdt>
          </w:p>
        </w:tc>
      </w:tr>
    </w:tbl>
    <w:p w14:paraId="1EA948E5" w14:textId="77777777" w:rsidR="007F3D82" w:rsidRPr="00C60706" w:rsidRDefault="007F3D82" w:rsidP="00E667B3"/>
    <w:p w14:paraId="5F5E46F7" w14:textId="77777777" w:rsidR="007F3D82" w:rsidRPr="00C60706" w:rsidRDefault="007F3D82" w:rsidP="00E667B3">
      <w:pPr>
        <w:sectPr w:rsidR="007F3D82" w:rsidRPr="00C60706" w:rsidSect="00396F89">
          <w:headerReference w:type="default" r:id="rId8"/>
          <w:footerReference w:type="default" r:id="rId9"/>
          <w:headerReference w:type="first" r:id="rId10"/>
          <w:footerReference w:type="first" r:id="rId11"/>
          <w:pgSz w:w="11906" w:h="16838" w:code="9"/>
          <w:pgMar w:top="1701" w:right="720" w:bottom="1672" w:left="720" w:header="578" w:footer="142" w:gutter="0"/>
          <w:cols w:space="720"/>
          <w:titlePg/>
          <w:docGrid w:linePitch="360"/>
        </w:sectPr>
      </w:pPr>
    </w:p>
    <w:bookmarkStart w:id="0" w:name="_Hlk529311408"/>
    <w:p w14:paraId="3ED56BE7" w14:textId="77777777" w:rsidR="00127D78" w:rsidRPr="00C60706" w:rsidRDefault="00000000" w:rsidP="00DD2790">
      <w:sdt>
        <w:sdtPr>
          <w:id w:val="584034988"/>
          <w:placeholder>
            <w:docPart w:val="5E13A92CBCB046828E3648A0CA802ECB"/>
          </w:placeholder>
          <w:temporary/>
          <w:showingPlcHdr/>
          <w15:appearance w15:val="hidden"/>
          <w:text/>
        </w:sdtPr>
        <w:sdtContent>
          <w:r w:rsidR="00DF5141" w:rsidRPr="00C60706">
            <w:rPr>
              <w:lang w:bidi="en-GB"/>
            </w:rPr>
            <w:t>Creating your own medical practise is one of the most important professional decisions you can make. Building a private practise has rewards, but there is a lot at stake. Therefore, planning is vital to ensuring that you build a solid business foundation that will lead to a successful start that will help you to begin treating patients and getting paid more quickly. Take the time to plan and do it right from the start and it will ensure your success. When creating a business plan, make sure you provide enough information for your potential investor to get a full snapshot of your projected plans. The exercise of creating a business plan offers you several benefits that more than outweigh the investment of time:</w:t>
          </w:r>
        </w:sdtContent>
      </w:sdt>
    </w:p>
    <w:bookmarkEnd w:id="0"/>
    <w:p w14:paraId="1C9949F2" w14:textId="77777777" w:rsidR="00C60706" w:rsidRPr="00C60706" w:rsidRDefault="00C60706" w:rsidP="00C60706">
      <w:pPr>
        <w:pStyle w:val="Bullets"/>
      </w:pPr>
      <w:r w:rsidRPr="00C60706">
        <w:t>The process of thinking and writing the plan provides clarity to your business</w:t>
      </w:r>
    </w:p>
    <w:p w14:paraId="3FB69843" w14:textId="77777777" w:rsidR="00C60706" w:rsidRPr="00C60706" w:rsidRDefault="00C60706" w:rsidP="00C60706">
      <w:pPr>
        <w:pStyle w:val="Bullets"/>
      </w:pPr>
      <w:r w:rsidRPr="00C60706">
        <w:t>If capital is needed from beyond your savings, investors want to see a plan that demonstrates a solid understanding and vision for your business</w:t>
      </w:r>
    </w:p>
    <w:p w14:paraId="5AFC29E4" w14:textId="77777777" w:rsidR="00C60706" w:rsidRPr="00C60706" w:rsidRDefault="00C60706" w:rsidP="00C60706">
      <w:pPr>
        <w:pStyle w:val="Bullets"/>
      </w:pPr>
      <w:r w:rsidRPr="00C60706">
        <w:t>The plan will help you to prioritise the tasks that are most important</w:t>
      </w:r>
    </w:p>
    <w:p w14:paraId="16DFEAB8" w14:textId="77777777" w:rsidR="00C60706" w:rsidRPr="00C60706" w:rsidRDefault="00C60706" w:rsidP="00C60706">
      <w:pPr>
        <w:pStyle w:val="Bullets"/>
      </w:pPr>
      <w:r w:rsidRPr="00C60706">
        <w:t xml:space="preserve">With growth, the plan offers a common understanding of the vision to new leaders </w:t>
      </w:r>
    </w:p>
    <w:p w14:paraId="273C54FC" w14:textId="77777777" w:rsidR="00DF5141" w:rsidRPr="00C60706" w:rsidRDefault="00C60706" w:rsidP="00C60706">
      <w:pPr>
        <w:pStyle w:val="Bullets"/>
      </w:pPr>
      <w:r w:rsidRPr="00C60706">
        <w:t>It is something you should continually review and update over time</w:t>
      </w:r>
    </w:p>
    <w:sdt>
      <w:sdtPr>
        <w:id w:val="540563725"/>
        <w:placeholder>
          <w:docPart w:val="C85D64F9799943DB99B0B706A55AA321"/>
        </w:placeholder>
        <w:temporary/>
        <w:showingPlcHdr/>
        <w15:appearance w15:val="hidden"/>
        <w:text/>
      </w:sdtPr>
      <w:sdtContent>
        <w:p w14:paraId="50950D9B" w14:textId="77777777" w:rsidR="00DF5141" w:rsidRPr="00C60706" w:rsidRDefault="00DF5141" w:rsidP="00DD2790">
          <w:r w:rsidRPr="00C60706">
            <w:rPr>
              <w:lang w:bidi="en-GB"/>
            </w:rPr>
            <w:t xml:space="preserve">A simple business plan for a product or service company that is just forming, can be completed rather quickly. Write it simply keeping in mind who the audience might be. It needs to be understandable, readable, and realistic. </w:t>
          </w:r>
        </w:p>
        <w:p w14:paraId="0137C6C8" w14:textId="77777777" w:rsidR="00DF5141" w:rsidRPr="00C60706" w:rsidRDefault="00DF5141" w:rsidP="00DD2790">
          <w:r w:rsidRPr="00C60706">
            <w:rPr>
              <w:lang w:bidi="en-GB"/>
            </w:rPr>
            <w:t xml:space="preserve">This template is organised into seven sub-plans or sections to be completed. </w:t>
          </w:r>
        </w:p>
      </w:sdtContent>
    </w:sdt>
    <w:sdt>
      <w:sdtPr>
        <w:id w:val="-1193841123"/>
        <w:placeholder>
          <w:docPart w:val="5A604C5F34874FDCA019F720A832199B"/>
        </w:placeholder>
        <w:temporary/>
        <w:showingPlcHdr/>
        <w15:appearance w15:val="hidden"/>
      </w:sdtPr>
      <w:sdtContent>
        <w:p w14:paraId="53D1A778" w14:textId="77777777" w:rsidR="001E6CEB" w:rsidRPr="00C60706" w:rsidRDefault="001E6CEB" w:rsidP="00DF21FF">
          <w:pPr>
            <w:pStyle w:val="Numbers"/>
          </w:pPr>
          <w:r w:rsidRPr="00C60706">
            <w:rPr>
              <w:lang w:bidi="en-GB"/>
            </w:rPr>
            <w:t>Executive Summary</w:t>
          </w:r>
        </w:p>
        <w:p w14:paraId="2D128502" w14:textId="77777777" w:rsidR="001E6CEB" w:rsidRPr="00C60706" w:rsidRDefault="001E6CEB" w:rsidP="00DF21FF">
          <w:pPr>
            <w:pStyle w:val="Numbers"/>
          </w:pPr>
          <w:r w:rsidRPr="00C60706">
            <w:rPr>
              <w:lang w:bidi="en-GB"/>
            </w:rPr>
            <w:t>Company Overview</w:t>
          </w:r>
        </w:p>
        <w:p w14:paraId="3A855792" w14:textId="77777777" w:rsidR="001E6CEB" w:rsidRPr="00C60706" w:rsidRDefault="001E6CEB" w:rsidP="00DF21FF">
          <w:pPr>
            <w:pStyle w:val="Numbers"/>
          </w:pPr>
          <w:r w:rsidRPr="00C60706">
            <w:rPr>
              <w:lang w:bidi="en-GB"/>
            </w:rPr>
            <w:t>Business Description</w:t>
          </w:r>
        </w:p>
        <w:p w14:paraId="287D5E92" w14:textId="77777777" w:rsidR="001E6CEB" w:rsidRPr="00C60706" w:rsidRDefault="001E6CEB" w:rsidP="00DF21FF">
          <w:pPr>
            <w:pStyle w:val="Numbers"/>
          </w:pPr>
          <w:r w:rsidRPr="00C60706">
            <w:rPr>
              <w:lang w:bidi="en-GB"/>
            </w:rPr>
            <w:t>Market Analysis</w:t>
          </w:r>
        </w:p>
        <w:p w14:paraId="6CA1DB68" w14:textId="77777777" w:rsidR="001E6CEB" w:rsidRPr="00C60706" w:rsidRDefault="001E6CEB" w:rsidP="00DF21FF">
          <w:pPr>
            <w:pStyle w:val="Numbers"/>
          </w:pPr>
          <w:r w:rsidRPr="00C60706">
            <w:rPr>
              <w:lang w:bidi="en-GB"/>
            </w:rPr>
            <w:t>Operating Plan</w:t>
          </w:r>
        </w:p>
        <w:p w14:paraId="186B12DB" w14:textId="77777777" w:rsidR="001E6CEB" w:rsidRPr="00C60706" w:rsidRDefault="001E6CEB" w:rsidP="00DF21FF">
          <w:pPr>
            <w:pStyle w:val="Numbers"/>
          </w:pPr>
          <w:r w:rsidRPr="00C60706">
            <w:rPr>
              <w:lang w:bidi="en-GB"/>
            </w:rPr>
            <w:t>Marketing and Sales Plan</w:t>
          </w:r>
        </w:p>
        <w:p w14:paraId="5EBF0897" w14:textId="77777777" w:rsidR="001E6CEB" w:rsidRPr="00C60706" w:rsidRDefault="001E6CEB" w:rsidP="00DF21FF">
          <w:pPr>
            <w:pStyle w:val="Numbers"/>
          </w:pPr>
          <w:r w:rsidRPr="00C60706">
            <w:rPr>
              <w:lang w:bidi="en-GB"/>
            </w:rPr>
            <w:t>Financial Plan</w:t>
          </w:r>
        </w:p>
      </w:sdtContent>
    </w:sdt>
    <w:sdt>
      <w:sdtPr>
        <w:id w:val="-361833905"/>
        <w:placeholder>
          <w:docPart w:val="CAA7440CBCA944F1B4DC73046939FB5B"/>
        </w:placeholder>
        <w:temporary/>
        <w:showingPlcHdr/>
        <w15:appearance w15:val="hidden"/>
        <w:text/>
      </w:sdtPr>
      <w:sdtContent>
        <w:p w14:paraId="61B96910" w14:textId="77777777" w:rsidR="00DF5141" w:rsidRPr="00C60706" w:rsidRDefault="00DF5141" w:rsidP="00DD2790">
          <w:r w:rsidRPr="00C60706">
            <w:rPr>
              <w:lang w:bidi="en-GB"/>
            </w:rPr>
            <w:t xml:space="preserve">It is recommended to complete the Executive Summary last once the other sections have been completed. As you move from the Company Overview to the Financial Plan, the writing should tell the story of your motivation, your vision, why you will be successful, how you will achieve success, and how you will measure it. </w:t>
          </w:r>
        </w:p>
        <w:p w14:paraId="21006D58" w14:textId="77777777" w:rsidR="00DF5141" w:rsidRPr="00C60706" w:rsidRDefault="00DF5141" w:rsidP="00DD2790">
          <w:r w:rsidRPr="00C60706">
            <w:rPr>
              <w:lang w:bidi="en-GB"/>
            </w:rPr>
            <w:t>It will be important to keep your plan up to date so you can see your progress, celebrate success, and adjust where you missed the mark. This is best done on a quarterly, if not monthly basis.</w:t>
          </w:r>
        </w:p>
      </w:sdtContent>
    </w:sdt>
    <w:p w14:paraId="286F9D57" w14:textId="77777777" w:rsidR="001E6CEB" w:rsidRPr="00C60706" w:rsidRDefault="001E6CEB" w:rsidP="007F3D82">
      <w:pPr>
        <w:spacing w:after="0" w:line="259" w:lineRule="auto"/>
      </w:pPr>
      <w:r w:rsidRPr="00C60706">
        <w:rPr>
          <w:lang w:bidi="en-GB"/>
        </w:rPr>
        <w:br w:type="page"/>
      </w:r>
    </w:p>
    <w:p w14:paraId="5CF3DA4F" w14:textId="77777777" w:rsidR="00743D10" w:rsidRPr="00C60706" w:rsidRDefault="00000000" w:rsidP="00DD2790">
      <w:pPr>
        <w:pStyle w:val="berschrift1"/>
      </w:pPr>
      <w:sdt>
        <w:sdtPr>
          <w:id w:val="612258747"/>
          <w:placeholder>
            <w:docPart w:val="2E9C40413120426EB81E95A9EA7DC36E"/>
          </w:placeholder>
          <w:temporary/>
          <w:showingPlcHdr/>
          <w15:appearance w15:val="hidden"/>
          <w:text/>
        </w:sdtPr>
        <w:sdtContent>
          <w:r w:rsidR="00DF5141" w:rsidRPr="00C60706">
            <w:rPr>
              <w:lang w:bidi="en-GB"/>
            </w:rPr>
            <w:t>EXECUTIVE SUMMARY</w:t>
          </w:r>
        </w:sdtContent>
      </w:sdt>
    </w:p>
    <w:p w14:paraId="120B0263" w14:textId="77777777" w:rsidR="001E6CEB" w:rsidRPr="00C60706" w:rsidRDefault="00000000" w:rsidP="00352790">
      <w:sdt>
        <w:sdtPr>
          <w:rPr>
            <w:rStyle w:val="Fett"/>
          </w:rPr>
          <w:id w:val="393702938"/>
          <w:placeholder>
            <w:docPart w:val="52C8E1D5A7A946A58F2F063FEBB441BD"/>
          </w:placeholder>
          <w:temporary/>
          <w:showingPlcHdr/>
          <w15:appearance w15:val="hidden"/>
        </w:sdtPr>
        <w:sdtContent>
          <w:r w:rsidR="001E6CEB" w:rsidRPr="00C60706">
            <w:rPr>
              <w:rStyle w:val="Fett"/>
              <w:lang w:bidi="en-GB"/>
            </w:rPr>
            <w:t>The Executive Summary</w:t>
          </w:r>
        </w:sdtContent>
      </w:sdt>
      <w:r w:rsidR="001E6CEB" w:rsidRPr="00C60706">
        <w:rPr>
          <w:rStyle w:val="Fett"/>
          <w:lang w:bidi="en-GB"/>
        </w:rPr>
        <w:t xml:space="preserve"> </w:t>
      </w:r>
      <w:sdt>
        <w:sdtPr>
          <w:id w:val="2096903252"/>
          <w:placeholder>
            <w:docPart w:val="B7580C14AB3044F69C06089ECA242968"/>
          </w:placeholder>
          <w:temporary/>
          <w:showingPlcHdr/>
          <w15:appearance w15:val="hidden"/>
        </w:sdtPr>
        <w:sdtContent>
          <w:r w:rsidR="001E6CEB" w:rsidRPr="00C60706">
            <w:rPr>
              <w:lang w:bidi="en-GB"/>
            </w:rPr>
            <w:t xml:space="preserve">should be written last after you have finished the remainder of the plan. It is an overview (no more than one page long) of your business including the problem you think you aim to solve, why your solution is different, your ideal customer, and the expected results. You should provide a high-level and optimistic description of your company. If you are seeking investment, include how much you want, where you will put it to use and how it will make the business more profitable. </w:t>
          </w:r>
        </w:sdtContent>
      </w:sdt>
    </w:p>
    <w:sdt>
      <w:sdtPr>
        <w:id w:val="1174987882"/>
        <w:placeholder>
          <w:docPart w:val="F3A7B39FDAF44189965803EE45C465C5"/>
        </w:placeholder>
        <w:temporary/>
        <w:showingPlcHdr/>
        <w15:appearance w15:val="hidden"/>
        <w:text/>
      </w:sdtPr>
      <w:sdtContent>
        <w:p w14:paraId="4B6742D7" w14:textId="77777777" w:rsidR="001E6CEB" w:rsidRPr="00C60706" w:rsidRDefault="001E6CEB" w:rsidP="00352790">
          <w:r w:rsidRPr="00C60706">
            <w:rPr>
              <w:lang w:bidi="en-GB"/>
            </w:rPr>
            <w:t xml:space="preserve">Think of this as the first thing a potential investor reads so it must capture their interest in the first five minutes. </w:t>
          </w:r>
        </w:p>
        <w:p w14:paraId="537C18C2" w14:textId="77777777" w:rsidR="001E6CEB" w:rsidRPr="00C60706" w:rsidRDefault="001E6CEB" w:rsidP="00352790">
          <w:r w:rsidRPr="00C60706">
            <w:rPr>
              <w:lang w:bidi="en-GB"/>
            </w:rPr>
            <w:t>You may choose to organise it using some of the headings below.</w:t>
          </w:r>
        </w:p>
      </w:sdtContent>
    </w:sdt>
    <w:p w14:paraId="5ACE9E78" w14:textId="77777777" w:rsidR="001E6CEB" w:rsidRPr="00C60706" w:rsidRDefault="00000000" w:rsidP="00352790">
      <w:pPr>
        <w:pStyle w:val="Bullets"/>
      </w:pPr>
      <w:sdt>
        <w:sdtPr>
          <w:rPr>
            <w:rStyle w:val="Fett"/>
            <w:b w:val="0"/>
            <w:bCs w:val="0"/>
            <w:color w:val="000000" w:themeColor="text1"/>
          </w:rPr>
          <w:id w:val="1964458903"/>
          <w:placeholder>
            <w:docPart w:val="2F1E414885104EBEB220A6DC25F4F395"/>
          </w:placeholder>
          <w:temporary/>
          <w:showingPlcHdr/>
          <w15:appearance w15:val="hidden"/>
        </w:sdtPr>
        <w:sdtContent>
          <w:r w:rsidR="001E6CEB" w:rsidRPr="00C60706">
            <w:rPr>
              <w:rStyle w:val="Fett"/>
              <w:lang w:bidi="en-GB"/>
            </w:rPr>
            <w:t>Opportunity:</w:t>
          </w:r>
        </w:sdtContent>
      </w:sdt>
      <w:r w:rsidR="001E6CEB" w:rsidRPr="00C60706">
        <w:rPr>
          <w:rStyle w:val="Fett"/>
          <w:b w:val="0"/>
          <w:color w:val="000000" w:themeColor="text1"/>
          <w:lang w:bidi="en-GB"/>
        </w:rPr>
        <w:t xml:space="preserve"> </w:t>
      </w:r>
      <w:sdt>
        <w:sdtPr>
          <w:id w:val="-1035959110"/>
          <w:placeholder>
            <w:docPart w:val="F830FDC8CB2545CD82D693E12CE929DC"/>
          </w:placeholder>
          <w:temporary/>
          <w:showingPlcHdr/>
          <w15:appearance w15:val="hidden"/>
        </w:sdtPr>
        <w:sdtContent>
          <w:r w:rsidR="001E6CEB" w:rsidRPr="00C60706">
            <w:rPr>
              <w:lang w:bidi="en-GB"/>
            </w:rPr>
            <w:t>What problem are you going to solve?</w:t>
          </w:r>
        </w:sdtContent>
      </w:sdt>
    </w:p>
    <w:p w14:paraId="43A2532F" w14:textId="77777777" w:rsidR="001E6CEB" w:rsidRPr="00C60706" w:rsidRDefault="00000000" w:rsidP="00352790">
      <w:pPr>
        <w:pStyle w:val="Bullets"/>
      </w:pPr>
      <w:sdt>
        <w:sdtPr>
          <w:rPr>
            <w:rStyle w:val="Fett"/>
            <w:b w:val="0"/>
            <w:bCs w:val="0"/>
            <w:color w:val="000000" w:themeColor="text1"/>
          </w:rPr>
          <w:id w:val="70238733"/>
          <w:placeholder>
            <w:docPart w:val="EB294F40E99D41E9B89ECD7381666E13"/>
          </w:placeholder>
          <w:temporary/>
          <w:showingPlcHdr/>
          <w15:appearance w15:val="hidden"/>
        </w:sdtPr>
        <w:sdtContent>
          <w:r w:rsidR="001E6CEB" w:rsidRPr="00C60706">
            <w:rPr>
              <w:rStyle w:val="Fett"/>
              <w:lang w:bidi="en-GB"/>
            </w:rPr>
            <w:t>Mission:</w:t>
          </w:r>
        </w:sdtContent>
      </w:sdt>
      <w:r w:rsidR="001E6CEB" w:rsidRPr="00C60706">
        <w:rPr>
          <w:lang w:bidi="en-GB"/>
        </w:rPr>
        <w:t xml:space="preserve"> </w:t>
      </w:r>
      <w:sdt>
        <w:sdtPr>
          <w:id w:val="-230153298"/>
          <w:placeholder>
            <w:docPart w:val="1A58DC71255148B5A93AA929AA3A943E"/>
          </w:placeholder>
          <w:temporary/>
          <w:showingPlcHdr/>
          <w15:appearance w15:val="hidden"/>
        </w:sdtPr>
        <w:sdtContent>
          <w:r w:rsidR="001E6CEB" w:rsidRPr="00C60706">
            <w:rPr>
              <w:lang w:bidi="en-GB"/>
            </w:rPr>
            <w:t>Identify what the company aims to do for customers, employees and owners.</w:t>
          </w:r>
        </w:sdtContent>
      </w:sdt>
    </w:p>
    <w:p w14:paraId="455E1A00" w14:textId="77777777" w:rsidR="001E6CEB" w:rsidRPr="00C60706" w:rsidRDefault="00000000" w:rsidP="00352790">
      <w:pPr>
        <w:pStyle w:val="Bullets"/>
      </w:pPr>
      <w:sdt>
        <w:sdtPr>
          <w:rPr>
            <w:rStyle w:val="Fett"/>
            <w:b w:val="0"/>
            <w:bCs w:val="0"/>
            <w:color w:val="000000" w:themeColor="text1"/>
          </w:rPr>
          <w:id w:val="-1058475920"/>
          <w:placeholder>
            <w:docPart w:val="CF292240C3374171A5810D394A3F8F63"/>
          </w:placeholder>
          <w:temporary/>
          <w:showingPlcHdr/>
          <w15:appearance w15:val="hidden"/>
        </w:sdtPr>
        <w:sdtContent>
          <w:r w:rsidR="001E6CEB" w:rsidRPr="00C60706">
            <w:rPr>
              <w:rStyle w:val="Fett"/>
              <w:lang w:bidi="en-GB"/>
            </w:rPr>
            <w:t>Your Solution:</w:t>
          </w:r>
        </w:sdtContent>
      </w:sdt>
      <w:r w:rsidR="001E6CEB" w:rsidRPr="00C60706">
        <w:rPr>
          <w:rStyle w:val="Fett"/>
          <w:b w:val="0"/>
          <w:color w:val="000000" w:themeColor="text1"/>
          <w:lang w:bidi="en-GB"/>
        </w:rPr>
        <w:t xml:space="preserve"> </w:t>
      </w:r>
      <w:sdt>
        <w:sdtPr>
          <w:id w:val="1851908115"/>
          <w:placeholder>
            <w:docPart w:val="92787C203EF042F9B957FB308CEE66CF"/>
          </w:placeholder>
          <w:temporary/>
          <w:showingPlcHdr/>
          <w15:appearance w15:val="hidden"/>
        </w:sdtPr>
        <w:sdtContent>
          <w:r w:rsidR="001E6CEB" w:rsidRPr="00C60706">
            <w:rPr>
              <w:lang w:bidi="en-GB"/>
            </w:rPr>
            <w:t>How will your product or service uniquely solve the problem identified?</w:t>
          </w:r>
        </w:sdtContent>
      </w:sdt>
    </w:p>
    <w:p w14:paraId="4618495E" w14:textId="77777777" w:rsidR="001E6CEB" w:rsidRPr="00C60706" w:rsidRDefault="00000000" w:rsidP="00352790">
      <w:pPr>
        <w:pStyle w:val="Bullets"/>
      </w:pPr>
      <w:sdt>
        <w:sdtPr>
          <w:rPr>
            <w:rStyle w:val="Fett"/>
            <w:b w:val="0"/>
            <w:bCs w:val="0"/>
            <w:color w:val="000000" w:themeColor="text1"/>
          </w:rPr>
          <w:id w:val="1257631045"/>
          <w:placeholder>
            <w:docPart w:val="7B3D32212F474160900FC0F6CF82791D"/>
          </w:placeholder>
          <w:temporary/>
          <w:showingPlcHdr/>
          <w15:appearance w15:val="hidden"/>
        </w:sdtPr>
        <w:sdtContent>
          <w:r w:rsidR="001E6CEB" w:rsidRPr="00C60706">
            <w:rPr>
              <w:rStyle w:val="Fett"/>
              <w:lang w:bidi="en-GB"/>
            </w:rPr>
            <w:t>Market Focus:</w:t>
          </w:r>
        </w:sdtContent>
      </w:sdt>
      <w:r w:rsidR="001E6CEB" w:rsidRPr="00C60706">
        <w:rPr>
          <w:rStyle w:val="Fett"/>
          <w:b w:val="0"/>
          <w:color w:val="000000" w:themeColor="text1"/>
          <w:lang w:bidi="en-GB"/>
        </w:rPr>
        <w:t xml:space="preserve"> </w:t>
      </w:r>
      <w:sdt>
        <w:sdtPr>
          <w:id w:val="-688291031"/>
          <w:placeholder>
            <w:docPart w:val="2375CD99343F41609702C34F9C4672AA"/>
          </w:placeholder>
          <w:temporary/>
          <w:showingPlcHdr/>
          <w15:appearance w15:val="hidden"/>
        </w:sdtPr>
        <w:sdtContent>
          <w:r w:rsidR="001E6CEB" w:rsidRPr="00C60706">
            <w:rPr>
              <w:lang w:bidi="en-GB"/>
            </w:rPr>
            <w:t>What market and ideal customers will you target?</w:t>
          </w:r>
        </w:sdtContent>
      </w:sdt>
    </w:p>
    <w:p w14:paraId="2CC36D0C" w14:textId="77777777" w:rsidR="001E6CEB" w:rsidRPr="00C60706" w:rsidRDefault="00000000" w:rsidP="00352790">
      <w:pPr>
        <w:pStyle w:val="Bullets"/>
      </w:pPr>
      <w:sdt>
        <w:sdtPr>
          <w:rPr>
            <w:rStyle w:val="Fett"/>
            <w:b w:val="0"/>
            <w:bCs w:val="0"/>
            <w:color w:val="000000" w:themeColor="text1"/>
          </w:rPr>
          <w:id w:val="-1028337928"/>
          <w:placeholder>
            <w:docPart w:val="2E6BF0B9A9C74D8D8CFB388839D04421"/>
          </w:placeholder>
          <w:temporary/>
          <w:showingPlcHdr/>
          <w15:appearance w15:val="hidden"/>
        </w:sdtPr>
        <w:sdtContent>
          <w:r w:rsidR="001E6CEB" w:rsidRPr="00C60706">
            <w:rPr>
              <w:rStyle w:val="Fett"/>
              <w:lang w:bidi="en-GB"/>
            </w:rPr>
            <w:t>Expected Returns:</w:t>
          </w:r>
        </w:sdtContent>
      </w:sdt>
      <w:r w:rsidR="001E6CEB" w:rsidRPr="00C60706">
        <w:rPr>
          <w:rStyle w:val="Fett"/>
          <w:b w:val="0"/>
          <w:color w:val="000000" w:themeColor="text1"/>
          <w:lang w:bidi="en-GB"/>
        </w:rPr>
        <w:t xml:space="preserve"> </w:t>
      </w:r>
      <w:sdt>
        <w:sdtPr>
          <w:id w:val="-19478962"/>
          <w:placeholder>
            <w:docPart w:val="8786F34D659045F9AC55D98FC2D2972A"/>
          </w:placeholder>
          <w:temporary/>
          <w:showingPlcHdr/>
          <w15:appearance w15:val="hidden"/>
        </w:sdtPr>
        <w:sdtContent>
          <w:r w:rsidR="001E6CEB" w:rsidRPr="00C60706">
            <w:rPr>
              <w:lang w:bidi="en-GB"/>
            </w:rPr>
            <w:t>What are the key milestones for revenue, profits, and customers? How quickly will the investment be returned?</w:t>
          </w:r>
        </w:sdtContent>
      </w:sdt>
    </w:p>
    <w:p w14:paraId="603B2D4A" w14:textId="77777777" w:rsidR="00DD1468" w:rsidRPr="00C60706" w:rsidRDefault="00DD1468" w:rsidP="007F3D82">
      <w:r w:rsidRPr="00C60706">
        <w:rPr>
          <w:lang w:bidi="en-GB"/>
        </w:rPr>
        <w:br w:type="page"/>
      </w:r>
    </w:p>
    <w:p w14:paraId="5945581B" w14:textId="77777777" w:rsidR="00743D10" w:rsidRPr="00C60706" w:rsidRDefault="00000000" w:rsidP="00743D10">
      <w:pPr>
        <w:pStyle w:val="berschrift1"/>
      </w:pPr>
      <w:sdt>
        <w:sdtPr>
          <w:id w:val="-228462521"/>
          <w:placeholder>
            <w:docPart w:val="EA2998F324D84F2F8F97801F04ED7530"/>
          </w:placeholder>
          <w:temporary/>
          <w:showingPlcHdr/>
          <w15:appearance w15:val="hidden"/>
          <w:text/>
        </w:sdtPr>
        <w:sdtContent>
          <w:r w:rsidR="00CF7269" w:rsidRPr="00C60706">
            <w:rPr>
              <w:lang w:bidi="en-GB"/>
            </w:rPr>
            <w:t>COMPANY OVERVIEW</w:t>
          </w:r>
        </w:sdtContent>
      </w:sdt>
    </w:p>
    <w:sdt>
      <w:sdtPr>
        <w:id w:val="-82690286"/>
        <w:placeholder>
          <w:docPart w:val="149CE7555DFC4E8E937A5072AF4E1D6B"/>
        </w:placeholder>
        <w:temporary/>
        <w:showingPlcHdr/>
        <w15:appearance w15:val="hidden"/>
        <w:text/>
      </w:sdtPr>
      <w:sdtContent>
        <w:p w14:paraId="5451F70C" w14:textId="77777777" w:rsidR="00CF7269" w:rsidRPr="00C60706" w:rsidRDefault="00CF7269" w:rsidP="00CF7269">
          <w:r w:rsidRPr="00C60706">
            <w:rPr>
              <w:lang w:bidi="en-GB"/>
            </w:rPr>
            <w:t>Provide a brief summary of your intended business including what it uniquely delivers, your mission, how you got started, market positioning, operational structure and financial goals. After reviewing this section, the reader should have a broad understanding of what your business is setting out to do and how it is organised. This section is not meant to be lengthy. Keep it short and succinct. This is the snapshot of your business.</w:t>
          </w:r>
        </w:p>
        <w:p w14:paraId="677F6F22" w14:textId="77777777" w:rsidR="00CF7269" w:rsidRPr="00C60706" w:rsidRDefault="00CF7269" w:rsidP="00CF7269">
          <w:r w:rsidRPr="00C60706">
            <w:rPr>
              <w:lang w:bidi="en-GB"/>
            </w:rPr>
            <w:t xml:space="preserve">Depending on the type of business you are operating, you may or may not need the following sections. Only include what you need and remove everything else. </w:t>
          </w:r>
        </w:p>
      </w:sdtContent>
    </w:sdt>
    <w:p w14:paraId="1ED75B26" w14:textId="77777777" w:rsidR="00DD1468" w:rsidRPr="00C60706" w:rsidRDefault="00000000" w:rsidP="00352790">
      <w:pPr>
        <w:pStyle w:val="Bullets"/>
      </w:pPr>
      <w:sdt>
        <w:sdtPr>
          <w:rPr>
            <w:rStyle w:val="Fett"/>
          </w:rPr>
          <w:id w:val="-505131356"/>
          <w:placeholder>
            <w:docPart w:val="41507584D8954DE3A6CB3E4043D46D27"/>
          </w:placeholder>
          <w:temporary/>
          <w:showingPlcHdr/>
          <w15:appearance w15:val="hidden"/>
        </w:sdtPr>
        <w:sdtContent>
          <w:r w:rsidR="00DD1468" w:rsidRPr="00C60706">
            <w:rPr>
              <w:rStyle w:val="Fett"/>
              <w:lang w:bidi="en-GB"/>
            </w:rPr>
            <w:t>Company Summary:</w:t>
          </w:r>
        </w:sdtContent>
      </w:sdt>
      <w:r w:rsidR="00DD1468" w:rsidRPr="00C60706">
        <w:rPr>
          <w:lang w:bidi="en-GB"/>
        </w:rPr>
        <w:t xml:space="preserve"> </w:t>
      </w:r>
      <w:sdt>
        <w:sdtPr>
          <w:id w:val="952519358"/>
          <w:placeholder>
            <w:docPart w:val="0B1E92C2E04C454C929E551F16B0991F"/>
          </w:placeholder>
          <w:temporary/>
          <w:showingPlcHdr/>
          <w15:appearance w15:val="hidden"/>
        </w:sdtPr>
        <w:sdtContent>
          <w:r w:rsidR="00DD1468" w:rsidRPr="00C60706">
            <w:rPr>
              <w:lang w:bidi="en-GB"/>
            </w:rPr>
            <w:t>This is the introductory section to the company. Think of it as the elevator pitch of what your company stands for and is setting out to do. Include the company’s goals and some of the near-term objectives.</w:t>
          </w:r>
        </w:sdtContent>
      </w:sdt>
    </w:p>
    <w:p w14:paraId="46D07494" w14:textId="77777777" w:rsidR="00DD1468" w:rsidRPr="00C60706" w:rsidRDefault="00000000" w:rsidP="00352790">
      <w:pPr>
        <w:pStyle w:val="Bullets"/>
      </w:pPr>
      <w:sdt>
        <w:sdtPr>
          <w:rPr>
            <w:rStyle w:val="Fett"/>
          </w:rPr>
          <w:id w:val="-1100867813"/>
          <w:placeholder>
            <w:docPart w:val="756BF8C34486417D80F2B16D7973DD6D"/>
          </w:placeholder>
          <w:temporary/>
          <w:showingPlcHdr/>
          <w15:appearance w15:val="hidden"/>
        </w:sdtPr>
        <w:sdtContent>
          <w:r w:rsidR="00DD1468" w:rsidRPr="00C60706">
            <w:rPr>
              <w:rStyle w:val="Fett"/>
              <w:lang w:bidi="en-GB"/>
            </w:rPr>
            <w:t>Mission Statement:</w:t>
          </w:r>
        </w:sdtContent>
      </w:sdt>
      <w:r w:rsidR="00DD1468" w:rsidRPr="00C60706">
        <w:rPr>
          <w:lang w:bidi="en-GB"/>
        </w:rPr>
        <w:t xml:space="preserve"> </w:t>
      </w:r>
      <w:sdt>
        <w:sdtPr>
          <w:id w:val="-1088919638"/>
          <w:placeholder>
            <w:docPart w:val="AC257C2AD9D540E3A2F5C7607CE1A01F"/>
          </w:placeholder>
          <w:temporary/>
          <w:showingPlcHdr/>
          <w15:appearance w15:val="hidden"/>
        </w:sdtPr>
        <w:sdtContent>
          <w:r w:rsidR="00DD1468" w:rsidRPr="00C60706">
            <w:rPr>
              <w:lang w:bidi="en-GB"/>
            </w:rPr>
            <w:t>A concise statement on the guiding principles of your company and what the company aims to do for customers, employees and owners.</w:t>
          </w:r>
        </w:sdtContent>
      </w:sdt>
    </w:p>
    <w:p w14:paraId="46153F50" w14:textId="77777777" w:rsidR="00DD1468" w:rsidRPr="00C60706" w:rsidRDefault="00000000" w:rsidP="00352790">
      <w:pPr>
        <w:pStyle w:val="Bullets"/>
      </w:pPr>
      <w:sdt>
        <w:sdtPr>
          <w:rPr>
            <w:rStyle w:val="Fett"/>
          </w:rPr>
          <w:id w:val="1170223205"/>
          <w:placeholder>
            <w:docPart w:val="1D45E4CA0F7B452AB7715374D86AE560"/>
          </w:placeholder>
          <w:temporary/>
          <w:showingPlcHdr/>
          <w15:appearance w15:val="hidden"/>
        </w:sdtPr>
        <w:sdtContent>
          <w:r w:rsidR="00DD1468" w:rsidRPr="00C60706">
            <w:rPr>
              <w:rStyle w:val="Fett"/>
              <w:lang w:bidi="en-GB"/>
            </w:rPr>
            <w:t>Company History:</w:t>
          </w:r>
        </w:sdtContent>
      </w:sdt>
      <w:r w:rsidR="00DD1468" w:rsidRPr="00C60706">
        <w:rPr>
          <w:lang w:bidi="en-GB"/>
        </w:rPr>
        <w:t xml:space="preserve"> </w:t>
      </w:r>
      <w:sdt>
        <w:sdtPr>
          <w:id w:val="-798765560"/>
          <w:placeholder>
            <w:docPart w:val="E37637C551BC4352ADC5304B022C81EB"/>
          </w:placeholder>
          <w:temporary/>
          <w:showingPlcHdr/>
          <w15:appearance w15:val="hidden"/>
        </w:sdtPr>
        <w:sdtContent>
          <w:r w:rsidR="00DD1468" w:rsidRPr="00C60706">
            <w:rPr>
              <w:lang w:bidi="en-GB"/>
            </w:rPr>
            <w:t>Provide the back story, especially the personal story of why the business was founded. Bring the reader up to date on where the company is now in terms of sales, profits, key products, and customers.</w:t>
          </w:r>
        </w:sdtContent>
      </w:sdt>
    </w:p>
    <w:p w14:paraId="382AA8F8" w14:textId="77777777" w:rsidR="00DD1468" w:rsidRPr="00C60706" w:rsidRDefault="00000000" w:rsidP="00352790">
      <w:pPr>
        <w:pStyle w:val="Bullets"/>
      </w:pPr>
      <w:sdt>
        <w:sdtPr>
          <w:rPr>
            <w:rStyle w:val="Fett"/>
          </w:rPr>
          <w:id w:val="1792554280"/>
          <w:placeholder>
            <w:docPart w:val="3E75E78D2DA443C6AC0EFD1DD5840E39"/>
          </w:placeholder>
          <w:temporary/>
          <w:showingPlcHdr/>
          <w15:appearance w15:val="hidden"/>
        </w:sdtPr>
        <w:sdtContent>
          <w:r w:rsidR="00DD1468" w:rsidRPr="00C60706">
            <w:rPr>
              <w:rStyle w:val="Fett"/>
              <w:lang w:bidi="en-GB"/>
            </w:rPr>
            <w:t>Location:</w:t>
          </w:r>
        </w:sdtContent>
      </w:sdt>
      <w:r w:rsidR="00DD1468" w:rsidRPr="00C60706">
        <w:rPr>
          <w:lang w:bidi="en-GB"/>
        </w:rPr>
        <w:t xml:space="preserve"> </w:t>
      </w:r>
      <w:sdt>
        <w:sdtPr>
          <w:id w:val="-1851486089"/>
          <w:placeholder>
            <w:docPart w:val="9730070BA7624DADBDD301CECD8EAB8F"/>
          </w:placeholder>
          <w:temporary/>
          <w:showingPlcHdr/>
          <w15:appearance w15:val="hidden"/>
        </w:sdtPr>
        <w:sdtContent>
          <w:r w:rsidR="00DD1468" w:rsidRPr="00C60706">
            <w:rPr>
              <w:lang w:bidi="en-GB"/>
            </w:rPr>
            <w:t>As a medical office, location directly speaks to the type of market you will be servicing. How does this location appeal and service your market? Why is this a good location?</w:t>
          </w:r>
        </w:sdtContent>
      </w:sdt>
    </w:p>
    <w:bookmarkStart w:id="1" w:name="_Hlk4080579"/>
    <w:p w14:paraId="57A101D1" w14:textId="77777777" w:rsidR="00DD1468" w:rsidRPr="00C60706" w:rsidRDefault="00000000" w:rsidP="00352790">
      <w:pPr>
        <w:pStyle w:val="Bullets"/>
      </w:pPr>
      <w:sdt>
        <w:sdtPr>
          <w:rPr>
            <w:rStyle w:val="Fett"/>
          </w:rPr>
          <w:id w:val="-2003809490"/>
          <w:placeholder>
            <w:docPart w:val="1459B2C7AAEA4B46902487820CBFB141"/>
          </w:placeholder>
          <w:temporary/>
          <w:showingPlcHdr/>
          <w15:appearance w15:val="hidden"/>
        </w:sdtPr>
        <w:sdtContent>
          <w:r w:rsidR="00DD1468" w:rsidRPr="00C60706">
            <w:rPr>
              <w:rStyle w:val="Fett"/>
              <w:lang w:bidi="en-GB"/>
            </w:rPr>
            <w:t>Markets, Products and Services:</w:t>
          </w:r>
        </w:sdtContent>
      </w:sdt>
      <w:r w:rsidR="00DD1468" w:rsidRPr="00C60706">
        <w:rPr>
          <w:lang w:bidi="en-GB"/>
        </w:rPr>
        <w:t xml:space="preserve"> </w:t>
      </w:r>
      <w:sdt>
        <w:sdtPr>
          <w:id w:val="2029142663"/>
          <w:placeholder>
            <w:docPart w:val="69AB5762C24B4861938CCDD0035A902F"/>
          </w:placeholder>
          <w:temporary/>
          <w:showingPlcHdr/>
          <w15:appearance w15:val="hidden"/>
        </w:sdtPr>
        <w:sdtContent>
          <w:r w:rsidR="00DD1468" w:rsidRPr="00C60706">
            <w:rPr>
              <w:lang w:bidi="en-GB"/>
            </w:rPr>
            <w:t>Outline the market and the needs that your company will address. Include brief descriptions of products and services you will offer and what markets and customer types you will address. You will provide more details on this in a later section of this plan.</w:t>
          </w:r>
        </w:sdtContent>
      </w:sdt>
    </w:p>
    <w:bookmarkEnd w:id="1"/>
    <w:p w14:paraId="56CF92F4" w14:textId="77777777" w:rsidR="00DD1468" w:rsidRPr="00C60706" w:rsidRDefault="00000000" w:rsidP="00352790">
      <w:pPr>
        <w:pStyle w:val="Bullets"/>
      </w:pPr>
      <w:sdt>
        <w:sdtPr>
          <w:rPr>
            <w:rStyle w:val="Fett"/>
          </w:rPr>
          <w:id w:val="1176848099"/>
          <w:placeholder>
            <w:docPart w:val="C707207A1FD84B32B56A0887C9323B6B"/>
          </w:placeholder>
          <w:temporary/>
          <w:showingPlcHdr/>
          <w15:appearance w15:val="hidden"/>
        </w:sdtPr>
        <w:sdtContent>
          <w:r w:rsidR="00DD1468" w:rsidRPr="00C60706">
            <w:rPr>
              <w:rStyle w:val="Fett"/>
              <w:lang w:bidi="en-GB"/>
            </w:rPr>
            <w:t>Operational Structure:</w:t>
          </w:r>
        </w:sdtContent>
      </w:sdt>
      <w:r w:rsidR="00DD1468" w:rsidRPr="00C60706">
        <w:rPr>
          <w:lang w:bidi="en-GB"/>
        </w:rPr>
        <w:t xml:space="preserve"> </w:t>
      </w:r>
      <w:sdt>
        <w:sdtPr>
          <w:id w:val="-1257132530"/>
          <w:placeholder>
            <w:docPart w:val="30F9A70E37B841DCAD75B03B3F604C51"/>
          </w:placeholder>
          <w:temporary/>
          <w:showingPlcHdr/>
          <w15:appearance w15:val="hidden"/>
        </w:sdtPr>
        <w:sdtContent>
          <w:r w:rsidR="00DD1468" w:rsidRPr="00C60706">
            <w:rPr>
              <w:lang w:bidi="en-GB"/>
            </w:rPr>
            <w:t xml:space="preserve">Describe the operational details of your business. List your management team and any employees that you may need on the payroll to make your business run. </w:t>
          </w:r>
        </w:sdtContent>
      </w:sdt>
    </w:p>
    <w:p w14:paraId="74458749" w14:textId="77777777" w:rsidR="00DD1468" w:rsidRPr="00C60706" w:rsidRDefault="00000000" w:rsidP="00352790">
      <w:pPr>
        <w:pStyle w:val="Bullets"/>
      </w:pPr>
      <w:sdt>
        <w:sdtPr>
          <w:rPr>
            <w:rStyle w:val="Fett"/>
          </w:rPr>
          <w:id w:val="554831517"/>
          <w:placeholder>
            <w:docPart w:val="A38744F125A040F1A71AB2883D723CD2"/>
          </w:placeholder>
          <w:temporary/>
          <w:showingPlcHdr/>
          <w15:appearance w15:val="hidden"/>
        </w:sdtPr>
        <w:sdtContent>
          <w:r w:rsidR="00DD1468" w:rsidRPr="00C60706">
            <w:rPr>
              <w:rStyle w:val="Fett"/>
              <w:lang w:bidi="en-GB"/>
            </w:rPr>
            <w:t>Financial Goals:</w:t>
          </w:r>
        </w:sdtContent>
      </w:sdt>
      <w:r w:rsidR="00DD1468" w:rsidRPr="00C60706">
        <w:rPr>
          <w:lang w:bidi="en-GB"/>
        </w:rPr>
        <w:t xml:space="preserve"> </w:t>
      </w:r>
      <w:sdt>
        <w:sdtPr>
          <w:id w:val="-76755997"/>
          <w:placeholder>
            <w:docPart w:val="C6B256DAC6F945EC8444C2DA3B91BDA1"/>
          </w:placeholder>
          <w:temporary/>
          <w:showingPlcHdr/>
          <w15:appearance w15:val="hidden"/>
        </w:sdtPr>
        <w:sdtContent>
          <w:r w:rsidR="00DD1468" w:rsidRPr="00C60706">
            <w:rPr>
              <w:lang w:bidi="en-GB"/>
            </w:rPr>
            <w:t>Describe the start-up capital needed, projected revenue and profits, forecast, timeline and budget.</w:t>
          </w:r>
        </w:sdtContent>
      </w:sdt>
    </w:p>
    <w:p w14:paraId="2A63E3E5" w14:textId="77777777" w:rsidR="00DD1468" w:rsidRPr="00C60706" w:rsidRDefault="00DD1468" w:rsidP="00DD1468">
      <w:r w:rsidRPr="00C60706">
        <w:rPr>
          <w:lang w:bidi="en-GB"/>
        </w:rPr>
        <w:br w:type="page"/>
      </w:r>
    </w:p>
    <w:sdt>
      <w:sdtPr>
        <w:id w:val="1103238578"/>
        <w:placeholder>
          <w:docPart w:val="E84E441B32AD4A2599DA4010F7EC0969"/>
        </w:placeholder>
        <w:temporary/>
        <w:showingPlcHdr/>
        <w15:appearance w15:val="hidden"/>
        <w:text/>
      </w:sdtPr>
      <w:sdtContent>
        <w:p w14:paraId="552AA314" w14:textId="77777777" w:rsidR="00743D10" w:rsidRPr="00C60706" w:rsidRDefault="00CF7269" w:rsidP="00743D10">
          <w:pPr>
            <w:pStyle w:val="berschrift1"/>
          </w:pPr>
          <w:r w:rsidRPr="00C60706">
            <w:rPr>
              <w:lang w:bidi="en-GB"/>
            </w:rPr>
            <w:t>BUSINESS DESCRIPTION</w:t>
          </w:r>
        </w:p>
      </w:sdtContent>
    </w:sdt>
    <w:sdt>
      <w:sdtPr>
        <w:id w:val="861021411"/>
        <w:placeholder>
          <w:docPart w:val="2C0B578C9DAF447AAF2D71176024DC21"/>
        </w:placeholder>
        <w:temporary/>
        <w:showingPlcHdr/>
        <w15:appearance w15:val="hidden"/>
        <w:text/>
      </w:sdtPr>
      <w:sdtContent>
        <w:p w14:paraId="5FBF1CC4" w14:textId="77777777" w:rsidR="00CF7269" w:rsidRPr="00C60706" w:rsidRDefault="00CF7269" w:rsidP="00DD2790">
          <w:r w:rsidRPr="00C60706">
            <w:rPr>
              <w:lang w:bidi="en-GB"/>
            </w:rPr>
            <w:t>This section will first frame the business opportunity. It should answer the question: what problem are you trying to solve? Potentially use a case example to describe the customers’ pain point and how they solve it</w:t>
          </w:r>
          <w:r w:rsidR="00892A9E" w:rsidRPr="00C60706">
            <w:rPr>
              <w:lang w:bidi="en-GB"/>
            </w:rPr>
            <w:t> </w:t>
          </w:r>
          <w:r w:rsidRPr="00C60706">
            <w:rPr>
              <w:lang w:bidi="en-GB"/>
            </w:rPr>
            <w:t>today. If your product or service addresses something the market hasn’t identified as a problem (E.g. a</w:t>
          </w:r>
          <w:r w:rsidR="00892A9E" w:rsidRPr="00C60706">
            <w:rPr>
              <w:lang w:bidi="en-GB"/>
            </w:rPr>
            <w:t> </w:t>
          </w:r>
          <w:r w:rsidRPr="00C60706">
            <w:rPr>
              <w:lang w:bidi="en-GB"/>
            </w:rPr>
            <w:t xml:space="preserve">dental office that provides evening hours of operations for the working families), then also describe how your solution reduces stress, saves money, or brings joy to the customer. </w:t>
          </w:r>
        </w:p>
        <w:p w14:paraId="41BF77A0" w14:textId="77777777" w:rsidR="00CF7269" w:rsidRPr="00C60706" w:rsidRDefault="00CF7269" w:rsidP="00DD2790">
          <w:r w:rsidRPr="00C60706">
            <w:rPr>
              <w:lang w:bidi="en-GB"/>
            </w:rPr>
            <w:t>After framing the opportunity, describe in detail your solution (product or service) and how it solves that problem, and benefits your customers. This portion should also describe in more detail the product or service, how it will be supplied, pricing, and if there is an upgrade or extension for it in the future. If there are other important participants in the market, such as suppliers or distributors or others, describe them in this section.</w:t>
          </w:r>
        </w:p>
      </w:sdtContent>
    </w:sdt>
    <w:p w14:paraId="695D0898" w14:textId="77777777" w:rsidR="000656AE" w:rsidRPr="00C60706" w:rsidRDefault="00000000" w:rsidP="00DD2790">
      <w:pPr>
        <w:pStyle w:val="Bullets"/>
      </w:pPr>
      <w:sdt>
        <w:sdtPr>
          <w:rPr>
            <w:rStyle w:val="Fett"/>
          </w:rPr>
          <w:id w:val="-900897811"/>
          <w:placeholder>
            <w:docPart w:val="B1A0D9CE12534294AB05C49F83278E64"/>
          </w:placeholder>
          <w:temporary/>
          <w:showingPlcHdr/>
          <w15:appearance w15:val="hidden"/>
        </w:sdtPr>
        <w:sdtContent>
          <w:r w:rsidR="000656AE" w:rsidRPr="00C60706">
            <w:rPr>
              <w:rStyle w:val="Fett"/>
              <w:lang w:bidi="en-GB"/>
            </w:rPr>
            <w:t>Opportunity:</w:t>
          </w:r>
        </w:sdtContent>
      </w:sdt>
      <w:r w:rsidR="000656AE" w:rsidRPr="00C60706">
        <w:rPr>
          <w:lang w:bidi="en-GB"/>
        </w:rPr>
        <w:t xml:space="preserve"> </w:t>
      </w:r>
      <w:sdt>
        <w:sdtPr>
          <w:id w:val="-518385214"/>
          <w:placeholder>
            <w:docPart w:val="F3145B187890422DB1D1A9EA21F088CD"/>
          </w:placeholder>
          <w:temporary/>
          <w:showingPlcHdr/>
          <w15:appearance w15:val="hidden"/>
        </w:sdtPr>
        <w:sdtContent>
          <w:r w:rsidR="000656AE" w:rsidRPr="00C60706">
            <w:rPr>
              <w:lang w:bidi="en-GB"/>
            </w:rPr>
            <w:t>Describe how you see the market for your product or solution. At a high level, what is the market and who are its participants; is it business customers or consumers; a specific geography, etc.? (For example, there is a lack of pediatric dental services in the suburban market.) Describe the current state of products or services available and how your product or service will improve patient care.</w:t>
          </w:r>
        </w:sdtContent>
      </w:sdt>
    </w:p>
    <w:p w14:paraId="311F9665" w14:textId="77777777" w:rsidR="000656AE" w:rsidRPr="00C60706" w:rsidRDefault="00000000" w:rsidP="00DD2790">
      <w:pPr>
        <w:pStyle w:val="Bullets"/>
      </w:pPr>
      <w:sdt>
        <w:sdtPr>
          <w:rPr>
            <w:rStyle w:val="Fett"/>
          </w:rPr>
          <w:id w:val="2147159179"/>
          <w:placeholder>
            <w:docPart w:val="97098AB530464313BB32F8272888C453"/>
          </w:placeholder>
          <w:temporary/>
          <w:showingPlcHdr/>
          <w15:appearance w15:val="hidden"/>
        </w:sdtPr>
        <w:sdtContent>
          <w:r w:rsidR="000656AE" w:rsidRPr="00C60706">
            <w:rPr>
              <w:rStyle w:val="Fett"/>
              <w:lang w:bidi="en-GB"/>
            </w:rPr>
            <w:t>Product Overview:</w:t>
          </w:r>
        </w:sdtContent>
      </w:sdt>
      <w:r w:rsidR="000656AE" w:rsidRPr="00C60706">
        <w:rPr>
          <w:lang w:bidi="en-GB"/>
        </w:rPr>
        <w:t xml:space="preserve"> </w:t>
      </w:r>
      <w:sdt>
        <w:sdtPr>
          <w:id w:val="-1995252788"/>
          <w:placeholder>
            <w:docPart w:val="B2A49EC378C449DB8EF1C060B0A3BAE9"/>
          </w:placeholder>
          <w:temporary/>
          <w:showingPlcHdr/>
          <w15:appearance w15:val="hidden"/>
        </w:sdtPr>
        <w:sdtContent>
          <w:r w:rsidR="000656AE" w:rsidRPr="00C60706">
            <w:rPr>
              <w:lang w:bidi="en-GB"/>
            </w:rPr>
            <w:t>Describe in as much detail as needed your product or service offerings. Are you utilising technology that is improving the current medical process? Or delivering your services in a way that is standout?</w:t>
          </w:r>
        </w:sdtContent>
      </w:sdt>
    </w:p>
    <w:p w14:paraId="23D97F1A" w14:textId="77777777" w:rsidR="000656AE" w:rsidRPr="00C60706" w:rsidRDefault="00000000" w:rsidP="00DD2790">
      <w:pPr>
        <w:pStyle w:val="Bullets"/>
      </w:pPr>
      <w:sdt>
        <w:sdtPr>
          <w:rPr>
            <w:rStyle w:val="Fett"/>
          </w:rPr>
          <w:id w:val="-1711797081"/>
          <w:placeholder>
            <w:docPart w:val="7DB3689B278E4BC887F8F6B2311B322C"/>
          </w:placeholder>
          <w:temporary/>
          <w:showingPlcHdr/>
          <w15:appearance w15:val="hidden"/>
        </w:sdtPr>
        <w:sdtContent>
          <w:r w:rsidR="000656AE" w:rsidRPr="00C60706">
            <w:rPr>
              <w:rStyle w:val="Fett"/>
              <w:lang w:bidi="en-GB"/>
            </w:rPr>
            <w:t>Key Participants and Management Team:</w:t>
          </w:r>
        </w:sdtContent>
      </w:sdt>
      <w:r w:rsidR="000656AE" w:rsidRPr="00C60706">
        <w:rPr>
          <w:lang w:bidi="en-GB"/>
        </w:rPr>
        <w:t xml:space="preserve"> </w:t>
      </w:r>
      <w:sdt>
        <w:sdtPr>
          <w:id w:val="-1145662576"/>
          <w:placeholder>
            <w:docPart w:val="BB50E1F95ABE402D98C01C7FD0E2BE81"/>
          </w:placeholder>
          <w:temporary/>
          <w:showingPlcHdr/>
          <w15:appearance w15:val="hidden"/>
        </w:sdtPr>
        <w:sdtContent>
          <w:r w:rsidR="000656AE" w:rsidRPr="00C60706">
            <w:rPr>
              <w:lang w:bidi="en-GB"/>
            </w:rPr>
            <w:t>In some businesses, products are customised made and any break in their supply will impact the business. There may be key contributors to a service you offer, so it’s important to identify them. Identify any strategic partners in your business, such as critical suppliers, distributors, referral partners or any others.</w:t>
          </w:r>
        </w:sdtContent>
      </w:sdt>
    </w:p>
    <w:p w14:paraId="69EDDD30" w14:textId="77777777" w:rsidR="000656AE" w:rsidRPr="00C60706" w:rsidRDefault="00000000" w:rsidP="00DD2790">
      <w:pPr>
        <w:pStyle w:val="Bullets"/>
      </w:pPr>
      <w:sdt>
        <w:sdtPr>
          <w:rPr>
            <w:rStyle w:val="Fett"/>
          </w:rPr>
          <w:id w:val="1236122936"/>
          <w:placeholder>
            <w:docPart w:val="1B35A8BB240E4905BDBE1403F52EF175"/>
          </w:placeholder>
          <w:temporary/>
          <w:showingPlcHdr/>
          <w15:appearance w15:val="hidden"/>
        </w:sdtPr>
        <w:sdtContent>
          <w:r w:rsidR="000656AE" w:rsidRPr="00C60706">
            <w:rPr>
              <w:rStyle w:val="Fett"/>
              <w:lang w:bidi="en-GB"/>
            </w:rPr>
            <w:t>Clinical/Regulatory:</w:t>
          </w:r>
        </w:sdtContent>
      </w:sdt>
      <w:r w:rsidR="000656AE" w:rsidRPr="00C60706">
        <w:rPr>
          <w:lang w:bidi="en-GB"/>
        </w:rPr>
        <w:t xml:space="preserve"> </w:t>
      </w:r>
      <w:sdt>
        <w:sdtPr>
          <w:id w:val="1686239636"/>
          <w:placeholder>
            <w:docPart w:val="FD6D2D34B14C477798CE3A1EF9E0A79F"/>
          </w:placeholder>
          <w:temporary/>
          <w:showingPlcHdr/>
          <w15:appearance w15:val="hidden"/>
        </w:sdtPr>
        <w:sdtContent>
          <w:r w:rsidR="000656AE" w:rsidRPr="00C60706">
            <w:rPr>
              <w:lang w:bidi="en-GB"/>
            </w:rPr>
            <w:t>Outline your strategy for gaining marketing approval from the FDA. Are you in compliance with all of the required preclinical studies to use your products and technology?</w:t>
          </w:r>
        </w:sdtContent>
      </w:sdt>
    </w:p>
    <w:p w14:paraId="654B64FC" w14:textId="77777777" w:rsidR="000656AE" w:rsidRPr="00C60706" w:rsidRDefault="00000000" w:rsidP="00DD2790">
      <w:pPr>
        <w:pStyle w:val="Bullets"/>
      </w:pPr>
      <w:sdt>
        <w:sdtPr>
          <w:rPr>
            <w:rStyle w:val="Fett"/>
          </w:rPr>
          <w:id w:val="102852768"/>
          <w:placeholder>
            <w:docPart w:val="349DE4052FE2431BAA04D17B2101A3E7"/>
          </w:placeholder>
          <w:temporary/>
          <w:showingPlcHdr/>
          <w15:appearance w15:val="hidden"/>
        </w:sdtPr>
        <w:sdtContent>
          <w:r w:rsidR="000656AE" w:rsidRPr="00C60706">
            <w:rPr>
              <w:rStyle w:val="Fett"/>
              <w:lang w:bidi="en-GB"/>
            </w:rPr>
            <w:t>Pricing:</w:t>
          </w:r>
        </w:sdtContent>
      </w:sdt>
      <w:r w:rsidR="000656AE" w:rsidRPr="00C60706">
        <w:rPr>
          <w:lang w:bidi="en-GB"/>
        </w:rPr>
        <w:t xml:space="preserve"> </w:t>
      </w:r>
      <w:sdt>
        <w:sdtPr>
          <w:id w:val="535083697"/>
          <w:placeholder>
            <w:docPart w:val="826221C5E691464BB99A6D37C975967F"/>
          </w:placeholder>
          <w:temporary/>
          <w:showingPlcHdr/>
          <w15:appearance w15:val="hidden"/>
        </w:sdtPr>
        <w:sdtContent>
          <w:r w:rsidR="000656AE" w:rsidRPr="00C60706">
            <w:rPr>
              <w:lang w:bidi="en-GB"/>
            </w:rPr>
            <w:t>Provide your product’s or service’s pricing, gross margin projections, and any upgrade paths.</w:t>
          </w:r>
        </w:sdtContent>
      </w:sdt>
    </w:p>
    <w:p w14:paraId="186DFCA1" w14:textId="77777777" w:rsidR="000656AE" w:rsidRPr="00C60706" w:rsidRDefault="000656AE">
      <w:pPr>
        <w:spacing w:after="160" w:line="259" w:lineRule="auto"/>
      </w:pPr>
      <w:r w:rsidRPr="00C60706">
        <w:rPr>
          <w:lang w:bidi="en-GB"/>
        </w:rPr>
        <w:br w:type="page"/>
      </w:r>
    </w:p>
    <w:p w14:paraId="4E81613D" w14:textId="77777777" w:rsidR="00743D10" w:rsidRPr="00C60706" w:rsidRDefault="00000000" w:rsidP="00743D10">
      <w:pPr>
        <w:pStyle w:val="berschrift1"/>
      </w:pPr>
      <w:sdt>
        <w:sdtPr>
          <w:id w:val="-702710252"/>
          <w:placeholder>
            <w:docPart w:val="5322AC007CA54D9BA5900FA1F487F852"/>
          </w:placeholder>
          <w:temporary/>
          <w:showingPlcHdr/>
          <w15:appearance w15:val="hidden"/>
          <w:text/>
        </w:sdtPr>
        <w:sdtContent>
          <w:r w:rsidR="00CF7269" w:rsidRPr="00C60706">
            <w:rPr>
              <w:lang w:bidi="en-GB"/>
            </w:rPr>
            <w:t>MARKET ANALYSIS</w:t>
          </w:r>
        </w:sdtContent>
      </w:sdt>
    </w:p>
    <w:sdt>
      <w:sdtPr>
        <w:id w:val="935869508"/>
        <w:placeholder>
          <w:docPart w:val="C4C7D4466AAA4A22A7A24F9B86570EF7"/>
        </w:placeholder>
        <w:temporary/>
        <w:showingPlcHdr/>
        <w15:appearance w15:val="hidden"/>
        <w:text/>
      </w:sdtPr>
      <w:sdtContent>
        <w:p w14:paraId="547C3634" w14:textId="77777777" w:rsidR="00CF7269" w:rsidRPr="00C60706" w:rsidRDefault="00CF7269" w:rsidP="00CF7269">
          <w:r w:rsidRPr="00C60706">
            <w:rPr>
              <w:lang w:bidi="en-GB"/>
            </w:rPr>
            <w:t xml:space="preserve">The Market Analysis provides the reader an understanding of how well you know your market and if it’s big enough to support your business objectives. The section provides an overview of the industry that your business will participate in. As you narrow this sector down to the ideal customer based on your business strategy, you will define your target market. A detailed description and sizing of the target market will help the reader understand the market value you are pursuing (the number of potential customers multiplied by the average revenue for your product or service). </w:t>
          </w:r>
        </w:p>
        <w:p w14:paraId="3C3848F3" w14:textId="77777777" w:rsidR="00CF7269" w:rsidRPr="00C60706" w:rsidRDefault="00CF7269" w:rsidP="00CF7269">
          <w:r w:rsidRPr="00C60706">
            <w:rPr>
              <w:lang w:bidi="en-GB"/>
            </w:rPr>
            <w:t xml:space="preserve">In defining the target market, you will identify key elements such as geographic location, demographics, buyer characteristics, your target market's needs and how these needs are being met currently. If there are any direct competitors, these should be compared to how your offering will solve it in the future. </w:t>
          </w:r>
        </w:p>
        <w:p w14:paraId="565366DF" w14:textId="77777777" w:rsidR="00CF7269" w:rsidRPr="00C60706" w:rsidRDefault="00CF7269" w:rsidP="00CF7269">
          <w:r w:rsidRPr="00C60706">
            <w:rPr>
              <w:lang w:bidi="en-GB"/>
            </w:rPr>
            <w:t xml:space="preserve">This section may also include a SWOT (Strengths, Weaknesses, Opportunities, and Threats) Analysis as necessary, to better assess your business’ position against the competition. </w:t>
          </w:r>
        </w:p>
        <w:p w14:paraId="589E559F" w14:textId="77777777" w:rsidR="00CF7269" w:rsidRPr="00C60706" w:rsidRDefault="00CF7269" w:rsidP="00CF7269">
          <w:r w:rsidRPr="00C60706">
            <w:rPr>
              <w:lang w:bidi="en-GB"/>
            </w:rPr>
            <w:t>Depending on the type of business you are operating, you may or may not need the following sections. Only include what you need and remove everything else.</w:t>
          </w:r>
        </w:p>
      </w:sdtContent>
    </w:sdt>
    <w:p w14:paraId="4D47A215" w14:textId="77777777" w:rsidR="006A4307" w:rsidRPr="00C60706" w:rsidRDefault="00000000" w:rsidP="00DD2790">
      <w:pPr>
        <w:pStyle w:val="Bullets"/>
      </w:pPr>
      <w:sdt>
        <w:sdtPr>
          <w:rPr>
            <w:rStyle w:val="Fett"/>
          </w:rPr>
          <w:id w:val="661966709"/>
          <w:placeholder>
            <w:docPart w:val="D66EE941C08F4337816A18F2A849623A"/>
          </w:placeholder>
          <w:temporary/>
          <w:showingPlcHdr/>
          <w15:appearance w15:val="hidden"/>
        </w:sdtPr>
        <w:sdtContent>
          <w:r w:rsidR="00CE3304" w:rsidRPr="00C60706">
            <w:rPr>
              <w:rStyle w:val="Fett"/>
              <w:lang w:bidi="en-GB"/>
            </w:rPr>
            <w:t>Industry Type:</w:t>
          </w:r>
        </w:sdtContent>
      </w:sdt>
      <w:r w:rsidR="006A4307" w:rsidRPr="00C60706">
        <w:rPr>
          <w:lang w:bidi="en-GB"/>
        </w:rPr>
        <w:t xml:space="preserve"> </w:t>
      </w:r>
      <w:sdt>
        <w:sdtPr>
          <w:id w:val="559903989"/>
          <w:placeholder>
            <w:docPart w:val="EBDAE62EBD234EA0AE1DC7E0B726B27F"/>
          </w:placeholder>
          <w:temporary/>
          <w:showingPlcHdr/>
          <w15:appearance w15:val="hidden"/>
        </w:sdtPr>
        <w:sdtContent>
          <w:r w:rsidR="00CE3304" w:rsidRPr="00C60706">
            <w:rPr>
              <w:lang w:bidi="en-GB"/>
            </w:rPr>
            <w:t>Begin with the broader descriptions of your market opportunity. For instance, you are looking at opening a dental office either in a suburban location or downtown. Each location would cater to an entirely different market. For example, the downtown location would most likely attract more of the busy office worker within a short commute compared to a more family based market in the</w:t>
          </w:r>
          <w:r w:rsidR="00892A9E" w:rsidRPr="00C60706">
            <w:rPr>
              <w:lang w:bidi="en-GB"/>
            </w:rPr>
            <w:t> </w:t>
          </w:r>
          <w:r w:rsidR="00CE3304" w:rsidRPr="00C60706">
            <w:rPr>
              <w:lang w:bidi="en-GB"/>
            </w:rPr>
            <w:t>suburban location. Identify the number of families or customers in your local geography that might fit into your demographic target group.</w:t>
          </w:r>
        </w:sdtContent>
      </w:sdt>
    </w:p>
    <w:p w14:paraId="5021D9FE" w14:textId="77777777" w:rsidR="006A4307" w:rsidRPr="00C60706" w:rsidRDefault="00000000" w:rsidP="00DD2790">
      <w:pPr>
        <w:pStyle w:val="Bullets"/>
      </w:pPr>
      <w:sdt>
        <w:sdtPr>
          <w:rPr>
            <w:rStyle w:val="Fett"/>
          </w:rPr>
          <w:id w:val="939882164"/>
          <w:placeholder>
            <w:docPart w:val="3A2CA1EBD27548C890E8B8ABD4B04537"/>
          </w:placeholder>
          <w:temporary/>
          <w:showingPlcHdr/>
          <w15:appearance w15:val="hidden"/>
        </w:sdtPr>
        <w:sdtContent>
          <w:r w:rsidR="00CE3304" w:rsidRPr="00C60706">
            <w:rPr>
              <w:rStyle w:val="Fett"/>
              <w:lang w:bidi="en-GB"/>
            </w:rPr>
            <w:t>Market Segmentation:</w:t>
          </w:r>
        </w:sdtContent>
      </w:sdt>
      <w:r w:rsidR="006A4307" w:rsidRPr="00C60706">
        <w:rPr>
          <w:lang w:bidi="en-GB"/>
        </w:rPr>
        <w:t xml:space="preserve"> </w:t>
      </w:r>
      <w:sdt>
        <w:sdtPr>
          <w:id w:val="886296408"/>
          <w:placeholder>
            <w:docPart w:val="49D87C0128F9434D8D888333113CAF14"/>
          </w:placeholder>
          <w:temporary/>
          <w:showingPlcHdr/>
          <w15:appearance w15:val="hidden"/>
        </w:sdtPr>
        <w:sdtContent>
          <w:r w:rsidR="00CE3304" w:rsidRPr="00C60706">
            <w:rPr>
              <w:lang w:bidi="en-GB"/>
            </w:rPr>
            <w:t>As one example, if your industry is dental medicine, the TAM would be everyone that is in the market for health and hygiene. As a dental office located in the suburbs of Chicago, your SAM might be anyone in a 15-mile radius in need of dental hygiene and attention. Finally, as you develop your unique offers, you might define your focus or target market (segment) as</w:t>
          </w:r>
          <w:r w:rsidR="00892A9E" w:rsidRPr="00C60706">
            <w:rPr>
              <w:lang w:bidi="en-GB"/>
            </w:rPr>
            <w:t> </w:t>
          </w:r>
          <w:r w:rsidR="00CE3304" w:rsidRPr="00C60706">
            <w:rPr>
              <w:lang w:bidi="en-GB"/>
            </w:rPr>
            <w:t>an office focusing on pediatric and family dental health. You can also segment the market by criteria such as quality, price, range of products, operating hours, demographics, geography and others. A few other elements to consider would be to answer questions such as: Is your segment growing, shrinking, or will it plateau over the next few years? What percentage of the market do you think you will be able to reach? What share of the market do you anticipate having within the next 2-3 years? Graphics are best used in a section like this to either show growth (line graph) or percentages of markets or groups (pie chart).</w:t>
          </w:r>
        </w:sdtContent>
      </w:sdt>
    </w:p>
    <w:p w14:paraId="3DB4C15C" w14:textId="77777777" w:rsidR="006A4307" w:rsidRPr="00C60706" w:rsidRDefault="00000000" w:rsidP="00DD2790">
      <w:pPr>
        <w:pStyle w:val="Bullets"/>
      </w:pPr>
      <w:sdt>
        <w:sdtPr>
          <w:rPr>
            <w:rStyle w:val="Fett"/>
          </w:rPr>
          <w:id w:val="-657063903"/>
          <w:placeholder>
            <w:docPart w:val="77FB3DBF27A04882AA4BF0D9ED477B0E"/>
          </w:placeholder>
          <w:temporary/>
          <w:showingPlcHdr/>
          <w15:appearance w15:val="hidden"/>
        </w:sdtPr>
        <w:sdtContent>
          <w:r w:rsidR="00CE3304" w:rsidRPr="00C60706">
            <w:rPr>
              <w:rStyle w:val="Fett"/>
              <w:lang w:bidi="en-GB"/>
            </w:rPr>
            <w:t>Competition:</w:t>
          </w:r>
        </w:sdtContent>
      </w:sdt>
      <w:r w:rsidR="006A4307" w:rsidRPr="00C60706">
        <w:rPr>
          <w:lang w:bidi="en-GB"/>
        </w:rPr>
        <w:t xml:space="preserve"> </w:t>
      </w:r>
      <w:sdt>
        <w:sdtPr>
          <w:id w:val="792323355"/>
          <w:placeholder>
            <w:docPart w:val="95CBE5FCF6A54DC7B6FFDE9ABB29C306"/>
          </w:placeholder>
          <w:temporary/>
          <w:showingPlcHdr/>
          <w15:appearance w15:val="hidden"/>
        </w:sdtPr>
        <w:sdtContent>
          <w:r w:rsidR="00CE3304" w:rsidRPr="00C60706">
            <w:rPr>
              <w:lang w:bidi="en-GB"/>
            </w:rPr>
            <w:t>Businesses all compete in one way or another. It may be with specific, direct competitors or it may be with the way customers have been doing things for a long time. They solve their problem in a different way. When identifying the competition, you should identify who else is providing products or services to solve the same problem you are addressing? What are your business’ advantages over these competitors? How will your voice be heard over the noise of competitors? Sometimes a business plan includes a matrix of features and compares how each business offers or doesn’t offer those features. This section should reflect how your solution is different and better suited for the target market you have identified than the competition.</w:t>
          </w:r>
        </w:sdtContent>
      </w:sdt>
    </w:p>
    <w:p w14:paraId="5A6AC953" w14:textId="77777777" w:rsidR="006A4307" w:rsidRPr="00C60706" w:rsidRDefault="00000000" w:rsidP="00DD2790">
      <w:pPr>
        <w:pStyle w:val="Bullets"/>
      </w:pPr>
      <w:sdt>
        <w:sdtPr>
          <w:rPr>
            <w:rStyle w:val="Fett"/>
          </w:rPr>
          <w:id w:val="-1221590694"/>
          <w:placeholder>
            <w:docPart w:val="92A6936532D1465FA795DD3ABB75ED57"/>
          </w:placeholder>
          <w:temporary/>
          <w:showingPlcHdr/>
          <w15:appearance w15:val="hidden"/>
        </w:sdtPr>
        <w:sdtContent>
          <w:r w:rsidR="00CE3304" w:rsidRPr="00C60706">
            <w:rPr>
              <w:rStyle w:val="Fett"/>
              <w:lang w:bidi="en-GB"/>
            </w:rPr>
            <w:t>SWOT Analysis:</w:t>
          </w:r>
        </w:sdtContent>
      </w:sdt>
      <w:r w:rsidR="006A4307" w:rsidRPr="00C60706">
        <w:rPr>
          <w:lang w:bidi="en-GB"/>
        </w:rPr>
        <w:t xml:space="preserve"> </w:t>
      </w:r>
      <w:sdt>
        <w:sdtPr>
          <w:id w:val="654954154"/>
          <w:placeholder>
            <w:docPart w:val="ACFB1E74D6D94A80BE7F694FA20AC2B2"/>
          </w:placeholder>
          <w:temporary/>
          <w:showingPlcHdr/>
          <w15:appearance w15:val="hidden"/>
        </w:sdtPr>
        <w:sdtContent>
          <w:r w:rsidR="00CE3304" w:rsidRPr="00C60706">
            <w:rPr>
              <w:lang w:bidi="en-GB"/>
            </w:rPr>
            <w:t>You can include a SWOT analysis by completing the boxes below to assess your</w:t>
          </w:r>
          <w:r w:rsidR="00892A9E" w:rsidRPr="00C60706">
            <w:rPr>
              <w:lang w:bidi="en-GB"/>
            </w:rPr>
            <w:t> </w:t>
          </w:r>
          <w:r w:rsidR="00CE3304" w:rsidRPr="00C60706">
            <w:rPr>
              <w:lang w:bidi="en-GB"/>
            </w:rPr>
            <w:t xml:space="preserve">business in the current environment in terms of strengths and weaknesses (internal) and </w:t>
          </w:r>
          <w:r w:rsidR="00CE3304" w:rsidRPr="00C60706">
            <w:rPr>
              <w:lang w:bidi="en-GB"/>
            </w:rPr>
            <w:lastRenderedPageBreak/>
            <w:t>opportunities and threats (external). This is a good exercise to go through on an annual basis. After completing your analysis, provide your thoughts on: how your strengths can help you to maximise opportunities and minimise threats; how your weaknesses can slow your ability to capitalize on the opportunities; and how could your weaknesses expose you to threats?</w:t>
          </w:r>
        </w:sdtContent>
      </w:sdt>
    </w:p>
    <w:p w14:paraId="4DBA6C5D" w14:textId="77777777" w:rsidR="00743D10" w:rsidRPr="00C60706" w:rsidRDefault="00743D10" w:rsidP="0011677C"/>
    <w:tbl>
      <w:tblPr>
        <w:tblW w:w="5000" w:type="pct"/>
        <w:tblLook w:val="04A0" w:firstRow="1" w:lastRow="0" w:firstColumn="1" w:lastColumn="0" w:noHBand="0" w:noVBand="1"/>
      </w:tblPr>
      <w:tblGrid>
        <w:gridCol w:w="2804"/>
        <w:gridCol w:w="4870"/>
        <w:gridCol w:w="2792"/>
      </w:tblGrid>
      <w:tr w:rsidR="00BB647D" w:rsidRPr="00C60706" w14:paraId="0C71331D" w14:textId="77777777" w:rsidTr="00585480">
        <w:trPr>
          <w:trHeight w:val="2064"/>
        </w:trPr>
        <w:tc>
          <w:tcPr>
            <w:tcW w:w="2835" w:type="dxa"/>
            <w:vAlign w:val="center"/>
          </w:tcPr>
          <w:sdt>
            <w:sdtPr>
              <w:id w:val="841667111"/>
              <w:placeholder>
                <w:docPart w:val="98D901165C8C468DA1E1D33F711ACB34"/>
              </w:placeholder>
              <w:temporary/>
              <w:showingPlcHdr/>
              <w15:appearance w15:val="hidden"/>
            </w:sdtPr>
            <w:sdtContent>
              <w:p w14:paraId="03DC0541" w14:textId="77777777" w:rsidR="007A3E5A" w:rsidRPr="00C60706" w:rsidRDefault="007A3E5A" w:rsidP="007A3E5A">
                <w:pPr>
                  <w:pStyle w:val="Graphheading1"/>
                </w:pPr>
                <w:r w:rsidRPr="00C60706">
                  <w:rPr>
                    <w:lang w:bidi="en-GB"/>
                  </w:rPr>
                  <w:t>STRENGTHS</w:t>
                </w:r>
              </w:p>
            </w:sdtContent>
          </w:sdt>
          <w:sdt>
            <w:sdtPr>
              <w:id w:val="-1984383332"/>
              <w:placeholder>
                <w:docPart w:val="E9D5975666F043EAAD87D4350523C573"/>
              </w:placeholder>
              <w:temporary/>
              <w:showingPlcHdr/>
              <w15:appearance w15:val="hidden"/>
            </w:sdtPr>
            <w:sdtContent>
              <w:p w14:paraId="2AC23D72" w14:textId="77777777" w:rsidR="007A3E5A" w:rsidRPr="00C60706" w:rsidRDefault="007A3E5A" w:rsidP="00DD2790">
                <w:pPr>
                  <w:pStyle w:val="Graphbullet"/>
                </w:pPr>
                <w:r w:rsidRPr="00C60706">
                  <w:rPr>
                    <w:lang w:bidi="en-GB"/>
                  </w:rPr>
                  <w:t>Advantage</w:t>
                </w:r>
              </w:p>
              <w:p w14:paraId="78BC060B" w14:textId="77777777" w:rsidR="007A3E5A" w:rsidRPr="00C60706" w:rsidRDefault="007A3E5A" w:rsidP="00DD2790">
                <w:pPr>
                  <w:pStyle w:val="Graphbullet"/>
                </w:pPr>
                <w:r w:rsidRPr="00C60706">
                  <w:rPr>
                    <w:lang w:bidi="en-GB"/>
                  </w:rPr>
                  <w:t>Capabilities</w:t>
                </w:r>
              </w:p>
              <w:p w14:paraId="6040C6B6" w14:textId="77777777" w:rsidR="007A3E5A" w:rsidRPr="00C60706" w:rsidRDefault="007A3E5A" w:rsidP="00DD2790">
                <w:pPr>
                  <w:pStyle w:val="Graphbullet"/>
                </w:pPr>
                <w:r w:rsidRPr="00C60706">
                  <w:rPr>
                    <w:lang w:bidi="en-GB"/>
                  </w:rPr>
                  <w:t>Assets, people</w:t>
                </w:r>
              </w:p>
              <w:p w14:paraId="3014118E" w14:textId="77777777" w:rsidR="007A3E5A" w:rsidRPr="00C60706" w:rsidRDefault="007A3E5A" w:rsidP="00DD2790">
                <w:pPr>
                  <w:pStyle w:val="Graphbullet"/>
                </w:pPr>
                <w:r w:rsidRPr="00C60706">
                  <w:rPr>
                    <w:lang w:bidi="en-GB"/>
                  </w:rPr>
                  <w:t>Experience</w:t>
                </w:r>
              </w:p>
              <w:p w14:paraId="0CF23B79" w14:textId="77777777" w:rsidR="007A3E5A" w:rsidRPr="00C60706" w:rsidRDefault="007A3E5A" w:rsidP="00DD2790">
                <w:pPr>
                  <w:pStyle w:val="Graphbullet"/>
                </w:pPr>
                <w:r w:rsidRPr="00C60706">
                  <w:rPr>
                    <w:lang w:bidi="en-GB"/>
                  </w:rPr>
                  <w:t>Financial reserves</w:t>
                </w:r>
              </w:p>
              <w:p w14:paraId="43E03DFD" w14:textId="77777777" w:rsidR="007A3E5A" w:rsidRPr="00C60706" w:rsidRDefault="007A3E5A" w:rsidP="00DD2790">
                <w:pPr>
                  <w:pStyle w:val="Graphbullet"/>
                </w:pPr>
                <w:r w:rsidRPr="00C60706">
                  <w:rPr>
                    <w:lang w:bidi="en-GB"/>
                  </w:rPr>
                  <w:t>Value proposition</w:t>
                </w:r>
              </w:p>
              <w:p w14:paraId="0CB6F31F" w14:textId="77777777" w:rsidR="00BB647D" w:rsidRPr="00C60706" w:rsidRDefault="007A3E5A" w:rsidP="00DD2790">
                <w:pPr>
                  <w:pStyle w:val="Graphbullet"/>
                </w:pPr>
                <w:r w:rsidRPr="00C60706">
                  <w:rPr>
                    <w:lang w:bidi="en-GB"/>
                  </w:rPr>
                  <w:t>Price, value, quality</w:t>
                </w:r>
              </w:p>
            </w:sdtContent>
          </w:sdt>
        </w:tc>
        <w:tc>
          <w:tcPr>
            <w:tcW w:w="5098" w:type="dxa"/>
            <w:vMerge w:val="restart"/>
          </w:tcPr>
          <w:p w14:paraId="6199A86D" w14:textId="77777777" w:rsidR="00BB647D" w:rsidRPr="00C60706" w:rsidRDefault="00BB647D" w:rsidP="00743D10">
            <w:pPr>
              <w:jc w:val="center"/>
            </w:pPr>
            <w:r w:rsidRPr="00C60706">
              <w:rPr>
                <w:noProof/>
                <w:lang w:bidi="en-GB"/>
              </w:rPr>
              <mc:AlternateContent>
                <mc:Choice Requires="wpg">
                  <w:drawing>
                    <wp:anchor distT="0" distB="0" distL="114300" distR="114300" simplePos="0" relativeHeight="251659264" behindDoc="0" locked="0" layoutInCell="1" allowOverlap="1" wp14:anchorId="370F3F85" wp14:editId="5F04ADED">
                      <wp:simplePos x="0" y="0"/>
                      <wp:positionH relativeFrom="column">
                        <wp:posOffset>424180</wp:posOffset>
                      </wp:positionH>
                      <wp:positionV relativeFrom="paragraph">
                        <wp:posOffset>92710</wp:posOffset>
                      </wp:positionV>
                      <wp:extent cx="2381220" cy="2381221"/>
                      <wp:effectExtent l="0" t="0" r="635" b="635"/>
                      <wp:wrapNone/>
                      <wp:docPr id="221" name="Group 2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381220" cy="2381221"/>
                                <a:chOff x="0" y="0"/>
                                <a:chExt cx="2381220" cy="2381221"/>
                              </a:xfrm>
                            </wpg:grpSpPr>
                            <wpg:grpSp>
                              <wpg:cNvPr id="219" name="Group 219"/>
                              <wpg:cNvGrpSpPr/>
                              <wpg:grpSpPr>
                                <a:xfrm>
                                  <a:off x="0" y="0"/>
                                  <a:ext cx="2381220" cy="2381221"/>
                                  <a:chOff x="0" y="0"/>
                                  <a:chExt cx="2381220" cy="2381221"/>
                                </a:xfrm>
                              </wpg:grpSpPr>
                              <wpg:grpSp>
                                <wpg:cNvPr id="217" name="Group 217"/>
                                <wpg:cNvGrpSpPr/>
                                <wpg:grpSpPr>
                                  <a:xfrm>
                                    <a:off x="0" y="0"/>
                                    <a:ext cx="2381220" cy="2381221"/>
                                    <a:chOff x="0" y="0"/>
                                    <a:chExt cx="2381220" cy="2381221"/>
                                  </a:xfrm>
                                </wpg:grpSpPr>
                                <wps:wsp>
                                  <wps:cNvPr id="213" name="Pie 213"/>
                                  <wps:cNvSpPr/>
                                  <wps:spPr>
                                    <a:xfrm>
                                      <a:off x="0" y="0"/>
                                      <a:ext cx="2296160" cy="2296160"/>
                                    </a:xfrm>
                                    <a:prstGeom prst="pie">
                                      <a:avLst>
                                        <a:gd name="adj1" fmla="val 10800000"/>
                                        <a:gd name="adj2" fmla="val 16200000"/>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4" name="Pie 214"/>
                                  <wps:cNvSpPr/>
                                  <wps:spPr>
                                    <a:xfrm rot="5400000">
                                      <a:off x="85060" y="0"/>
                                      <a:ext cx="2296160" cy="2296160"/>
                                    </a:xfrm>
                                    <a:prstGeom prst="pie">
                                      <a:avLst>
                                        <a:gd name="adj1" fmla="val 10800000"/>
                                        <a:gd name="adj2" fmla="val 16200000"/>
                                      </a:avLst>
                                    </a:prstGeom>
                                    <a:solidFill>
                                      <a:schemeClr val="accent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5" name="Pie 215"/>
                                  <wps:cNvSpPr/>
                                  <wps:spPr>
                                    <a:xfrm rot="10800000">
                                      <a:off x="85060" y="85061"/>
                                      <a:ext cx="2296160" cy="2296160"/>
                                    </a:xfrm>
                                    <a:prstGeom prst="pie">
                                      <a:avLst>
                                        <a:gd name="adj1" fmla="val 10800000"/>
                                        <a:gd name="adj2" fmla="val 16200000"/>
                                      </a:avLst>
                                    </a:prstGeom>
                                    <a:solidFill>
                                      <a:schemeClr val="tx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6" name="Pie 216"/>
                                  <wps:cNvSpPr/>
                                  <wps:spPr>
                                    <a:xfrm rot="16200000">
                                      <a:off x="0" y="85061"/>
                                      <a:ext cx="2296160" cy="2296160"/>
                                    </a:xfrm>
                                    <a:prstGeom prst="pie">
                                      <a:avLst>
                                        <a:gd name="adj1" fmla="val 10800000"/>
                                        <a:gd name="adj2" fmla="val 16200000"/>
                                      </a:avLst>
                                    </a:prstGeom>
                                    <a:solidFill>
                                      <a:schemeClr val="bg1">
                                        <a:lumMod val="65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g:grpSp>
                              <wps:wsp>
                                <wps:cNvPr id="218" name="Oval 218"/>
                                <wps:cNvSpPr/>
                                <wps:spPr>
                                  <a:xfrm>
                                    <a:off x="276446" y="276447"/>
                                    <a:ext cx="1812290" cy="1812290"/>
                                  </a:xfrm>
                                  <a:prstGeom prst="ellipse">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wpg:grpSp>
                            <wps:wsp>
                              <wps:cNvPr id="220" name="Text Box 220"/>
                              <wps:cNvSpPr txBox="1"/>
                              <wps:spPr>
                                <a:xfrm>
                                  <a:off x="424870" y="847893"/>
                                  <a:ext cx="1583690" cy="71691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7B9B1A73" w14:textId="77777777" w:rsidR="005235DF" w:rsidRPr="00541367" w:rsidRDefault="005235DF" w:rsidP="00541367">
                                    <w:pPr>
                                      <w:pStyle w:val="Titel"/>
                                    </w:pPr>
                                    <w:r w:rsidRPr="00541367">
                                      <w:rPr>
                                        <w:lang w:bidi="en-GB"/>
                                      </w:rPr>
                                      <w:t>SWOT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370F3F85" id="Group 221" o:spid="_x0000_s1026" alt="&quot;&quot;" style="position:absolute;left:0;text-align:left;margin-left:33.4pt;margin-top:7.3pt;width:187.5pt;height:187.5pt;z-index:251659264;mso-width-relative:margin" coordsize="23812,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">
                      <v:group id="Group 219" o:spid="_x0000_s1027"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17" o:spid="_x0000_s1028"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Pie 213" o:spid="_x0000_s1029" style="position:absolute;width:22961;height:22961;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" path="m,1148080c,514013,514013,,1148080,r,1148080l,1148080xe" fillcolor="#264d2b [3204]" stroked="f" strokeweight="2pt">
                            <v:stroke miterlimit="4" joinstyle="miter"/>
                            <v:path arrowok="t" o:connecttype="custom" o:connectlocs="0,1148080;1148080,0;1148080,1148080;0,1148080" o:connectangles="0,0,0,0"/>
                          </v:shape>
                          <v:shape id="Pie 214" o:spid="_x0000_s1030" style="position:absolute;left:850;width:22961;height:22962;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" path="m,1148080c,514013,514013,,1148080,r,1148080l,1148080xe" fillcolor="#60b966 [3205]" stroked="f" strokeweight="2pt">
                            <v:stroke miterlimit="4" joinstyle="miter"/>
                            <v:path arrowok="t" o:connecttype="custom" o:connectlocs="0,1148080;1148080,0;1148080,1148080;0,1148080" o:connectangles="0,0,0,0"/>
                          </v:shape>
                          <v:shape id="Pie 215" o:spid="_x0000_s1031" style="position:absolute;left:850;top:850;width:22962;height:22962;rotation:18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" path="m,1148080c,514013,514013,,1148080,r,1148080l,1148080xe" fillcolor="#5e5e5e [3215]" stroked="f" strokeweight="2pt">
                            <v:stroke miterlimit="4" joinstyle="miter"/>
                            <v:path arrowok="t" o:connecttype="custom" o:connectlocs="0,1148080;1148080,0;1148080,1148080;0,1148080" o:connectangles="0,0,0,0"/>
                          </v:shape>
                          <v:shape id="Pie 216" o:spid="_x0000_s1032" style="position:absolute;top:850;width:22962;height:22961;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" path="m,1148080c,514013,514013,,1148080,r,1148080l,1148080xe" fillcolor="#a5a5a5 [2092]" stroked="f" strokeweight="2pt">
                            <v:stroke miterlimit="4" joinstyle="miter"/>
                            <v:path arrowok="t" o:connecttype="custom" o:connectlocs="0,1148080;1148080,0;1148080,1148080;0,1148080" o:connectangles="0,0,0,0"/>
                          </v:shape>
                        </v:group>
                        <v:oval id="Oval 218" o:spid="_x0000_s1033" style="position:absolute;left:2764;top:2764;width:18123;height:18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" fillcolor="white [3212]" stroked="f" strokeweight="2pt">
                          <v:stroke miterlimit="4" joinstyle="miter"/>
                          <v:textbox style="mso-fit-shape-to-text:t" inset="3pt,3pt,3pt,3pt"/>
                        </v:oval>
                      </v:group>
                      <v:shapetype id="_x0000_t202" coordsize="21600,21600" o:spt="202" path="m,l,21600r21600,l21600,xe">
                        <v:stroke joinstyle="miter"/>
                        <v:path gradientshapeok="t" o:connecttype="rect"/>
                      </v:shapetype>
                      <v:shape id="Text Box 220" o:spid="_x0000_s1034" type="#_x0000_t202" style="position:absolute;left:4248;top:8478;width:15837;height: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" filled="f" stroked="f" strokeweight=".5pt">
                        <v:textbox style="mso-fit-shape-to-text:t" inset="4pt,4pt,4pt,4pt">
                          <w:txbxContent>
                            <w:p w14:paraId="7B9B1A73" w14:textId="77777777" w:rsidR="005235DF" w:rsidRPr="00541367" w:rsidRDefault="005235DF" w:rsidP="00541367">
                              <w:pPr>
                                <w:pStyle w:val="Titel"/>
                              </w:pPr>
                              <w:r w:rsidRPr="00541367">
                                <w:rPr>
                                  <w:lang w:bidi="en-GB"/>
                                </w:rPr>
                                <w:t>SWOT</w:t>
                              </w:r>
                            </w:p>
                          </w:txbxContent>
                        </v:textbox>
                      </v:shape>
                    </v:group>
                  </w:pict>
                </mc:Fallback>
              </mc:AlternateContent>
            </w:r>
          </w:p>
        </w:tc>
        <w:tc>
          <w:tcPr>
            <w:tcW w:w="2835" w:type="dxa"/>
            <w:vAlign w:val="center"/>
          </w:tcPr>
          <w:sdt>
            <w:sdtPr>
              <w:id w:val="-1737780101"/>
              <w:placeholder>
                <w:docPart w:val="96FF72ADC68F48FC876460DF793D9DD1"/>
              </w:placeholder>
              <w:temporary/>
              <w:showingPlcHdr/>
              <w15:appearance w15:val="hidden"/>
            </w:sdtPr>
            <w:sdtContent>
              <w:p w14:paraId="5EDF5854" w14:textId="77777777" w:rsidR="007A3E5A" w:rsidRPr="00C60706" w:rsidRDefault="007A3E5A" w:rsidP="007A3E5A">
                <w:pPr>
                  <w:pStyle w:val="Graphheading2"/>
                </w:pPr>
                <w:r w:rsidRPr="00C60706">
                  <w:rPr>
                    <w:lang w:bidi="en-GB"/>
                  </w:rPr>
                  <w:t>WEAKNESSES</w:t>
                </w:r>
              </w:p>
            </w:sdtContent>
          </w:sdt>
          <w:sdt>
            <w:sdtPr>
              <w:id w:val="-674113483"/>
              <w:placeholder>
                <w:docPart w:val="6A2F72BE34084E7DA9B9F7A2305E05E0"/>
              </w:placeholder>
              <w:temporary/>
              <w:showingPlcHdr/>
              <w15:appearance w15:val="hidden"/>
            </w:sdtPr>
            <w:sdtContent>
              <w:p w14:paraId="394C7C96" w14:textId="77777777" w:rsidR="007A3E5A" w:rsidRPr="00C60706" w:rsidRDefault="007A3E5A" w:rsidP="00DD2790">
                <w:pPr>
                  <w:pStyle w:val="Graphbullet2"/>
                </w:pPr>
                <w:r w:rsidRPr="00C60706">
                  <w:rPr>
                    <w:lang w:bidi="en-GB"/>
                  </w:rPr>
                  <w:t>Disadvantages</w:t>
                </w:r>
              </w:p>
              <w:p w14:paraId="465459D0" w14:textId="77777777" w:rsidR="007A3E5A" w:rsidRPr="00C60706" w:rsidRDefault="007A3E5A" w:rsidP="00DD2790">
                <w:pPr>
                  <w:pStyle w:val="Graphbullet2"/>
                </w:pPr>
                <w:r w:rsidRPr="00C60706">
                  <w:rPr>
                    <w:lang w:bidi="en-GB"/>
                  </w:rPr>
                  <w:t>Gap in capabilities</w:t>
                </w:r>
              </w:p>
              <w:p w14:paraId="2D0659CE" w14:textId="77777777" w:rsidR="007A3E5A" w:rsidRPr="00C60706" w:rsidRDefault="007A3E5A" w:rsidP="00DD2790">
                <w:pPr>
                  <w:pStyle w:val="Graphbullet2"/>
                </w:pPr>
                <w:r w:rsidRPr="00C60706">
                  <w:rPr>
                    <w:lang w:bidi="en-GB"/>
                  </w:rPr>
                  <w:t>Cash Flow</w:t>
                </w:r>
              </w:p>
              <w:p w14:paraId="67AFF41F" w14:textId="77777777" w:rsidR="007A3E5A" w:rsidRPr="00C60706" w:rsidRDefault="007A3E5A" w:rsidP="00DD2790">
                <w:pPr>
                  <w:pStyle w:val="Graphbullet2"/>
                </w:pPr>
                <w:r w:rsidRPr="00C60706">
                  <w:rPr>
                    <w:lang w:bidi="en-GB"/>
                  </w:rPr>
                  <w:t>Suppliers</w:t>
                </w:r>
              </w:p>
              <w:p w14:paraId="6435439E" w14:textId="77777777" w:rsidR="007A3E5A" w:rsidRPr="00C60706" w:rsidRDefault="007A3E5A" w:rsidP="00DD2790">
                <w:pPr>
                  <w:pStyle w:val="Graphbullet2"/>
                </w:pPr>
                <w:r w:rsidRPr="00C60706">
                  <w:rPr>
                    <w:lang w:bidi="en-GB"/>
                  </w:rPr>
                  <w:t>Experience</w:t>
                </w:r>
              </w:p>
              <w:p w14:paraId="6A6FF5FD" w14:textId="77777777" w:rsidR="007A3E5A" w:rsidRPr="00C60706" w:rsidRDefault="007A3E5A" w:rsidP="00DD2790">
                <w:pPr>
                  <w:pStyle w:val="Graphbullet2"/>
                </w:pPr>
                <w:r w:rsidRPr="00C60706">
                  <w:rPr>
                    <w:lang w:bidi="en-GB"/>
                  </w:rPr>
                  <w:t>Areas to improve</w:t>
                </w:r>
              </w:p>
              <w:p w14:paraId="643CD2D5" w14:textId="77777777" w:rsidR="00BB647D" w:rsidRPr="00C60706" w:rsidRDefault="007A3E5A" w:rsidP="00DD2790">
                <w:pPr>
                  <w:pStyle w:val="Graphbullet2"/>
                </w:pPr>
                <w:r w:rsidRPr="00C60706">
                  <w:rPr>
                    <w:lang w:bidi="en-GB"/>
                  </w:rPr>
                  <w:t>Causes of lose sales</w:t>
                </w:r>
              </w:p>
            </w:sdtContent>
          </w:sdt>
        </w:tc>
      </w:tr>
      <w:tr w:rsidR="00BB647D" w:rsidRPr="00C60706" w14:paraId="0A1440B4" w14:textId="77777777" w:rsidTr="00585480">
        <w:trPr>
          <w:trHeight w:val="1981"/>
        </w:trPr>
        <w:tc>
          <w:tcPr>
            <w:tcW w:w="2835" w:type="dxa"/>
            <w:vAlign w:val="center"/>
          </w:tcPr>
          <w:sdt>
            <w:sdtPr>
              <w:id w:val="-2099856493"/>
              <w:placeholder>
                <w:docPart w:val="FF660566B5C54C62A3C967A1BA576EA7"/>
              </w:placeholder>
              <w:temporary/>
              <w:showingPlcHdr/>
              <w15:appearance w15:val="hidden"/>
            </w:sdtPr>
            <w:sdtContent>
              <w:p w14:paraId="6DC28B11" w14:textId="77777777" w:rsidR="007A3E5A" w:rsidRPr="00C60706" w:rsidRDefault="007A3E5A" w:rsidP="007A3E5A">
                <w:pPr>
                  <w:pStyle w:val="Graphheading3"/>
                </w:pPr>
                <w:r w:rsidRPr="00C60706">
                  <w:rPr>
                    <w:lang w:bidi="en-GB"/>
                  </w:rPr>
                  <w:t>OPPORTUNITIES</w:t>
                </w:r>
              </w:p>
            </w:sdtContent>
          </w:sdt>
          <w:sdt>
            <w:sdtPr>
              <w:id w:val="-1261436333"/>
              <w:placeholder>
                <w:docPart w:val="D376D2577A7D4BDA8595DF78F72F09B8"/>
              </w:placeholder>
              <w:temporary/>
              <w:showingPlcHdr/>
              <w15:appearance w15:val="hidden"/>
            </w:sdtPr>
            <w:sdtContent>
              <w:p w14:paraId="5B5DF978" w14:textId="77777777" w:rsidR="007A3E5A" w:rsidRPr="00C60706" w:rsidRDefault="007A3E5A" w:rsidP="00DD2790">
                <w:pPr>
                  <w:pStyle w:val="Graphbullet3"/>
                </w:pPr>
                <w:r w:rsidRPr="00C60706">
                  <w:rPr>
                    <w:lang w:bidi="en-GB"/>
                  </w:rPr>
                  <w:t>Areas to improve</w:t>
                </w:r>
              </w:p>
              <w:p w14:paraId="3F3858D2" w14:textId="77777777" w:rsidR="007A3E5A" w:rsidRPr="00C60706" w:rsidRDefault="007A3E5A" w:rsidP="00DD2790">
                <w:pPr>
                  <w:pStyle w:val="Graphbullet3"/>
                </w:pPr>
                <w:r w:rsidRPr="00C60706">
                  <w:rPr>
                    <w:lang w:bidi="en-GB"/>
                  </w:rPr>
                  <w:t>New segments</w:t>
                </w:r>
              </w:p>
              <w:p w14:paraId="6FB43D2A" w14:textId="77777777" w:rsidR="007A3E5A" w:rsidRPr="00C60706" w:rsidRDefault="007A3E5A" w:rsidP="00DD2790">
                <w:pPr>
                  <w:pStyle w:val="Graphbullet3"/>
                </w:pPr>
                <w:r w:rsidRPr="00C60706">
                  <w:rPr>
                    <w:lang w:bidi="en-GB"/>
                  </w:rPr>
                  <w:t>Industry trends</w:t>
                </w:r>
              </w:p>
              <w:p w14:paraId="709B5C08" w14:textId="77777777" w:rsidR="007A3E5A" w:rsidRPr="00C60706" w:rsidRDefault="007A3E5A" w:rsidP="00DD2790">
                <w:pPr>
                  <w:pStyle w:val="Graphbullet3"/>
                </w:pPr>
                <w:r w:rsidRPr="00C60706">
                  <w:rPr>
                    <w:lang w:bidi="en-GB"/>
                  </w:rPr>
                  <w:t>New products</w:t>
                </w:r>
              </w:p>
              <w:p w14:paraId="13268EC7" w14:textId="77777777" w:rsidR="007A3E5A" w:rsidRPr="00C60706" w:rsidRDefault="007A3E5A" w:rsidP="00DD2790">
                <w:pPr>
                  <w:pStyle w:val="Graphbullet3"/>
                </w:pPr>
                <w:r w:rsidRPr="00C60706">
                  <w:rPr>
                    <w:lang w:bidi="en-GB"/>
                  </w:rPr>
                  <w:t>New innovations</w:t>
                </w:r>
              </w:p>
              <w:p w14:paraId="4940231D" w14:textId="77777777" w:rsidR="00BB647D" w:rsidRPr="00C60706" w:rsidRDefault="007A3E5A" w:rsidP="00DD2790">
                <w:pPr>
                  <w:pStyle w:val="Graphbullet3"/>
                </w:pPr>
                <w:r w:rsidRPr="00C60706">
                  <w:rPr>
                    <w:lang w:bidi="en-GB"/>
                  </w:rPr>
                  <w:t>Key partnership</w:t>
                </w:r>
              </w:p>
            </w:sdtContent>
          </w:sdt>
        </w:tc>
        <w:tc>
          <w:tcPr>
            <w:tcW w:w="5098" w:type="dxa"/>
            <w:vMerge/>
          </w:tcPr>
          <w:p w14:paraId="3C8FD991" w14:textId="77777777" w:rsidR="00BB647D" w:rsidRPr="00C60706" w:rsidRDefault="00BB647D" w:rsidP="00743D10">
            <w:pPr>
              <w:jc w:val="center"/>
            </w:pPr>
          </w:p>
        </w:tc>
        <w:tc>
          <w:tcPr>
            <w:tcW w:w="2835" w:type="dxa"/>
            <w:vAlign w:val="center"/>
          </w:tcPr>
          <w:sdt>
            <w:sdtPr>
              <w:id w:val="996142121"/>
              <w:placeholder>
                <w:docPart w:val="784580AEB69546F9A8A187A8BA894F90"/>
              </w:placeholder>
              <w:temporary/>
              <w:showingPlcHdr/>
              <w15:appearance w15:val="hidden"/>
            </w:sdtPr>
            <w:sdtContent>
              <w:p w14:paraId="759A54D5" w14:textId="77777777" w:rsidR="007A3E5A" w:rsidRPr="00C60706" w:rsidRDefault="007A3E5A" w:rsidP="007A3E5A">
                <w:pPr>
                  <w:pStyle w:val="Graphheading4"/>
                </w:pPr>
                <w:r w:rsidRPr="00C60706">
                  <w:rPr>
                    <w:lang w:bidi="en-GB"/>
                  </w:rPr>
                  <w:t>THREATS</w:t>
                </w:r>
              </w:p>
            </w:sdtContent>
          </w:sdt>
          <w:sdt>
            <w:sdtPr>
              <w:id w:val="-248883923"/>
              <w:placeholder>
                <w:docPart w:val="50A22DC8DD16436DA72BD783D9776C35"/>
              </w:placeholder>
              <w:temporary/>
              <w:showingPlcHdr/>
              <w15:appearance w15:val="hidden"/>
            </w:sdtPr>
            <w:sdtContent>
              <w:p w14:paraId="3CB56252" w14:textId="77777777" w:rsidR="007A3E5A" w:rsidRPr="00C60706" w:rsidRDefault="007A3E5A" w:rsidP="00DD2790">
                <w:pPr>
                  <w:pStyle w:val="Graphbullet4"/>
                </w:pPr>
                <w:r w:rsidRPr="00C60706">
                  <w:rPr>
                    <w:lang w:bidi="en-GB"/>
                  </w:rPr>
                  <w:t>Economy movement</w:t>
                </w:r>
              </w:p>
              <w:p w14:paraId="1589AFD8" w14:textId="77777777" w:rsidR="007A3E5A" w:rsidRPr="00C60706" w:rsidRDefault="007A3E5A" w:rsidP="00DD2790">
                <w:pPr>
                  <w:pStyle w:val="Graphbullet4"/>
                </w:pPr>
                <w:r w:rsidRPr="00C60706">
                  <w:rPr>
                    <w:lang w:bidi="en-GB"/>
                  </w:rPr>
                  <w:t>Obstacles faced</w:t>
                </w:r>
              </w:p>
              <w:p w14:paraId="5E2BB2F4" w14:textId="77777777" w:rsidR="007A3E5A" w:rsidRPr="00C60706" w:rsidRDefault="007A3E5A" w:rsidP="00DD2790">
                <w:pPr>
                  <w:pStyle w:val="Graphbullet4"/>
                </w:pPr>
                <w:r w:rsidRPr="00C60706">
                  <w:rPr>
                    <w:lang w:bidi="en-GB"/>
                  </w:rPr>
                  <w:t>Competitor actions</w:t>
                </w:r>
              </w:p>
              <w:p w14:paraId="4D7D3167" w14:textId="77777777" w:rsidR="007A3E5A" w:rsidRPr="00C60706" w:rsidRDefault="007A3E5A" w:rsidP="00DD2790">
                <w:pPr>
                  <w:pStyle w:val="Graphbullet4"/>
                </w:pPr>
                <w:r w:rsidRPr="00C60706">
                  <w:rPr>
                    <w:lang w:bidi="en-GB"/>
                  </w:rPr>
                  <w:t>Political impacts</w:t>
                </w:r>
              </w:p>
              <w:p w14:paraId="56DD126F" w14:textId="77777777" w:rsidR="007A3E5A" w:rsidRPr="00C60706" w:rsidRDefault="007A3E5A" w:rsidP="00DD2790">
                <w:pPr>
                  <w:pStyle w:val="Graphbullet4"/>
                </w:pPr>
                <w:r w:rsidRPr="00C60706">
                  <w:rPr>
                    <w:lang w:bidi="en-GB"/>
                  </w:rPr>
                  <w:t>Environmental effects</w:t>
                </w:r>
              </w:p>
              <w:p w14:paraId="7A191A3E" w14:textId="77777777" w:rsidR="007A3E5A" w:rsidRPr="00C60706" w:rsidRDefault="007A3E5A" w:rsidP="00DD2790">
                <w:pPr>
                  <w:pStyle w:val="Graphbullet4"/>
                </w:pPr>
                <w:r w:rsidRPr="00C60706">
                  <w:rPr>
                    <w:lang w:bidi="en-GB"/>
                  </w:rPr>
                  <w:t>Loss of key staff</w:t>
                </w:r>
              </w:p>
              <w:p w14:paraId="3010A846" w14:textId="77777777" w:rsidR="00BB647D" w:rsidRPr="00C60706" w:rsidRDefault="007A3E5A" w:rsidP="00DD2790">
                <w:pPr>
                  <w:pStyle w:val="Graphbullet4"/>
                </w:pPr>
                <w:r w:rsidRPr="00C60706">
                  <w:rPr>
                    <w:lang w:bidi="en-GB"/>
                  </w:rPr>
                  <w:t>Market demand</w:t>
                </w:r>
              </w:p>
            </w:sdtContent>
          </w:sdt>
        </w:tc>
      </w:tr>
    </w:tbl>
    <w:p w14:paraId="4602E081" w14:textId="77777777" w:rsidR="00ED77F4" w:rsidRPr="00C60706" w:rsidRDefault="00ED77F4" w:rsidP="00DD2790">
      <w:r w:rsidRPr="00C60706">
        <w:rPr>
          <w:lang w:bidi="en-GB"/>
        </w:rPr>
        <w:br w:type="page"/>
      </w:r>
    </w:p>
    <w:p w14:paraId="776B87A8" w14:textId="77777777" w:rsidR="00743D10" w:rsidRPr="00C60706" w:rsidRDefault="00000000" w:rsidP="00DD2790">
      <w:pPr>
        <w:pStyle w:val="berschrift1"/>
      </w:pPr>
      <w:sdt>
        <w:sdtPr>
          <w:id w:val="705527"/>
          <w:placeholder>
            <w:docPart w:val="0BA8AFE77ACC47FCB4F2CDF54099D1C9"/>
          </w:placeholder>
          <w:temporary/>
          <w:showingPlcHdr/>
          <w15:appearance w15:val="hidden"/>
          <w:text/>
        </w:sdtPr>
        <w:sdtContent>
          <w:r w:rsidR="0011677C" w:rsidRPr="00C60706">
            <w:rPr>
              <w:lang w:bidi="en-GB"/>
            </w:rPr>
            <w:t>OPERATING PLAN</w:t>
          </w:r>
        </w:sdtContent>
      </w:sdt>
    </w:p>
    <w:sdt>
      <w:sdtPr>
        <w:id w:val="1461995128"/>
        <w:placeholder>
          <w:docPart w:val="9A67D8D4D1964A84B053E4F69EDA1208"/>
        </w:placeholder>
        <w:temporary/>
        <w:showingPlcHdr/>
        <w15:appearance w15:val="hidden"/>
        <w:text/>
      </w:sdtPr>
      <w:sdtContent>
        <w:p w14:paraId="73402D37" w14:textId="77777777" w:rsidR="0011677C" w:rsidRPr="00C60706" w:rsidRDefault="0011677C" w:rsidP="00DD2790">
          <w:r w:rsidRPr="00C60706">
            <w:rPr>
              <w:lang w:bidi="en-GB"/>
            </w:rPr>
            <w:t>Furthermore, you need to outline how you currently and will continue to develop and maintain a loyal customer base. This will include management responsibilities with dates and budgets, and to make sure results can be tracked. What are the envisioned phases for future growth and the capabilities that need to be in place to realise growth?</w:t>
          </w:r>
        </w:p>
        <w:p w14:paraId="00139A7C" w14:textId="77777777" w:rsidR="0011677C" w:rsidRPr="00C60706" w:rsidRDefault="0011677C" w:rsidP="00DD2790">
          <w:r w:rsidRPr="00C60706">
            <w:rPr>
              <w:lang w:bidi="en-GB"/>
            </w:rPr>
            <w:t>The operating plan describes how your business works. Depending on the type of business you have, important elements of this plan should include how you bring products or services to market and how you support customers. It’s the logistics, technology, and basic blocking and tackling of your business. Depending on the type of business you are starting, you may or may not need the following sections. Only include what you need and remove everything else. Remember, try to keep your business plan as short as possible, so too much detail here could easily make your plan much too long.</w:t>
          </w:r>
        </w:p>
      </w:sdtContent>
    </w:sdt>
    <w:p w14:paraId="0B1A3222" w14:textId="77777777" w:rsidR="006A4307" w:rsidRPr="00C60706" w:rsidRDefault="00000000" w:rsidP="00DD2790">
      <w:pPr>
        <w:pStyle w:val="Bullets"/>
      </w:pPr>
      <w:sdt>
        <w:sdtPr>
          <w:rPr>
            <w:rStyle w:val="Fett"/>
          </w:rPr>
          <w:id w:val="-1649124714"/>
          <w:placeholder>
            <w:docPart w:val="F4DF2F77E538465CA1B607783171A562"/>
          </w:placeholder>
          <w:temporary/>
          <w:showingPlcHdr/>
          <w15:appearance w15:val="hidden"/>
        </w:sdtPr>
        <w:sdtContent>
          <w:r w:rsidR="00ED77F4" w:rsidRPr="00C60706">
            <w:rPr>
              <w:rStyle w:val="Fett"/>
              <w:lang w:bidi="en-GB"/>
            </w:rPr>
            <w:t>Sourcing and Order Fulfilment:</w:t>
          </w:r>
        </w:sdtContent>
      </w:sdt>
      <w:r w:rsidR="006A4307" w:rsidRPr="00C60706">
        <w:rPr>
          <w:lang w:bidi="en-GB"/>
        </w:rPr>
        <w:t xml:space="preserve"> </w:t>
      </w:r>
      <w:sdt>
        <w:sdtPr>
          <w:id w:val="-1914927769"/>
          <w:placeholder>
            <w:docPart w:val="F39936D8B83F4D10948C7A22E8957516"/>
          </w:placeholder>
          <w:temporary/>
          <w:showingPlcHdr/>
          <w15:appearance w15:val="hidden"/>
        </w:sdtPr>
        <w:sdtContent>
          <w:r w:rsidR="00ED77F4" w:rsidRPr="00C60706">
            <w:rPr>
              <w:lang w:bidi="en-GB"/>
            </w:rPr>
            <w:t>Based on the type of business you operate, describe if you are buying finished products or components from vendors and include details on how these are delivered and the contracts in place to acquire them. Also, describe your company’s procedures for delivering products or services to your customers. If inventory of goods is an important part to your company’s success, make sure to include a review of how you store, manage, and track key items.</w:t>
          </w:r>
        </w:sdtContent>
      </w:sdt>
    </w:p>
    <w:p w14:paraId="070206D7" w14:textId="77777777" w:rsidR="006A4307" w:rsidRPr="00C60706" w:rsidRDefault="00000000" w:rsidP="00DD2790">
      <w:pPr>
        <w:pStyle w:val="Bullets"/>
      </w:pPr>
      <w:sdt>
        <w:sdtPr>
          <w:rPr>
            <w:rStyle w:val="Fett"/>
          </w:rPr>
          <w:id w:val="474727474"/>
          <w:placeholder>
            <w:docPart w:val="B1F39168C8D34D14B9F1DCA04D7D158D"/>
          </w:placeholder>
          <w:temporary/>
          <w:showingPlcHdr/>
          <w15:appearance w15:val="hidden"/>
        </w:sdtPr>
        <w:sdtContent>
          <w:r w:rsidR="00ED77F4" w:rsidRPr="00C60706">
            <w:rPr>
              <w:rStyle w:val="Fett"/>
              <w:lang w:bidi="en-GB"/>
            </w:rPr>
            <w:t>Payment:</w:t>
          </w:r>
        </w:sdtContent>
      </w:sdt>
      <w:r w:rsidR="006A4307" w:rsidRPr="00C60706">
        <w:rPr>
          <w:lang w:bidi="en-GB"/>
        </w:rPr>
        <w:t xml:space="preserve"> </w:t>
      </w:r>
      <w:sdt>
        <w:sdtPr>
          <w:id w:val="208843370"/>
          <w:placeholder>
            <w:docPart w:val="02BD5A3DC9E94154BB14779314763D40"/>
          </w:placeholder>
          <w:temporary/>
          <w:showingPlcHdr/>
          <w15:appearance w15:val="hidden"/>
        </w:sdtPr>
        <w:sdtContent>
          <w:r w:rsidR="00ED77F4" w:rsidRPr="00C60706">
            <w:rPr>
              <w:lang w:bidi="en-GB"/>
            </w:rPr>
            <w:t>Describe your standard payment terms and the payment methods you accept. Describe the pricing plans (one-time fixed, recurring, mixture, or other) and any impact on cash flow.</w:t>
          </w:r>
        </w:sdtContent>
      </w:sdt>
    </w:p>
    <w:p w14:paraId="73CD27FC" w14:textId="77777777" w:rsidR="006A4307" w:rsidRPr="00C60706" w:rsidRDefault="00000000" w:rsidP="00DD2790">
      <w:pPr>
        <w:pStyle w:val="Bullets"/>
      </w:pPr>
      <w:sdt>
        <w:sdtPr>
          <w:rPr>
            <w:rStyle w:val="Fett"/>
          </w:rPr>
          <w:id w:val="-504428399"/>
          <w:placeholder>
            <w:docPart w:val="CB20D727DC1F4E3CB475BDA597CBC12E"/>
          </w:placeholder>
          <w:temporary/>
          <w:showingPlcHdr/>
          <w15:appearance w15:val="hidden"/>
        </w:sdtPr>
        <w:sdtContent>
          <w:r w:rsidR="00ED77F4" w:rsidRPr="00C60706">
            <w:rPr>
              <w:rStyle w:val="Fett"/>
              <w:lang w:bidi="en-GB"/>
            </w:rPr>
            <w:t>Technology:</w:t>
          </w:r>
        </w:sdtContent>
      </w:sdt>
      <w:r w:rsidR="006A4307" w:rsidRPr="00C60706">
        <w:rPr>
          <w:lang w:bidi="en-GB"/>
        </w:rPr>
        <w:t xml:space="preserve"> </w:t>
      </w:r>
      <w:sdt>
        <w:sdtPr>
          <w:id w:val="-573735675"/>
          <w:placeholder>
            <w:docPart w:val="7E558F7ABE37496AA5CCB94D87C59A4C"/>
          </w:placeholder>
          <w:temporary/>
          <w:showingPlcHdr/>
          <w15:appearance w15:val="hidden"/>
        </w:sdtPr>
        <w:sdtContent>
          <w:r w:rsidR="00ED77F4" w:rsidRPr="00C60706">
            <w:rPr>
              <w:lang w:bidi="en-GB"/>
            </w:rPr>
            <w:t>If technology is critical to your business, whether it is part of the product offering or is fundamental to delivering a product or service, describe the key technologies use</w:t>
          </w:r>
          <w:r w:rsidR="0050308A" w:rsidRPr="00C60706">
            <w:rPr>
              <w:lang w:bidi="en-GB"/>
            </w:rPr>
            <w:t>d</w:t>
          </w:r>
          <w:r w:rsidR="00ED77F4" w:rsidRPr="00C60706">
            <w:rPr>
              <w:lang w:bidi="en-GB"/>
            </w:rPr>
            <w:t xml:space="preserve"> that are proprietary. If your business data (company or customer) might be at risk, describe the data security plan in place, as well as any back up or recovery in the case of a disaster or outage.</w:t>
          </w:r>
        </w:sdtContent>
      </w:sdt>
    </w:p>
    <w:p w14:paraId="2083D9F1" w14:textId="77777777" w:rsidR="006A4307" w:rsidRPr="00C60706" w:rsidRDefault="00000000" w:rsidP="00DD2790">
      <w:pPr>
        <w:pStyle w:val="Bullets"/>
      </w:pPr>
      <w:sdt>
        <w:sdtPr>
          <w:rPr>
            <w:rStyle w:val="Fett"/>
          </w:rPr>
          <w:id w:val="-1755661425"/>
          <w:placeholder>
            <w:docPart w:val="15E7AB73AD5343509C7DB4D00586CA51"/>
          </w:placeholder>
          <w:temporary/>
          <w:showingPlcHdr/>
          <w15:appearance w15:val="hidden"/>
        </w:sdtPr>
        <w:sdtContent>
          <w:r w:rsidR="00ED77F4" w:rsidRPr="00C60706">
            <w:rPr>
              <w:rStyle w:val="Fett"/>
              <w:lang w:bidi="en-GB"/>
            </w:rPr>
            <w:t>Key Customers:</w:t>
          </w:r>
        </w:sdtContent>
      </w:sdt>
      <w:r w:rsidR="006A4307" w:rsidRPr="00C60706">
        <w:rPr>
          <w:lang w:bidi="en-GB"/>
        </w:rPr>
        <w:t xml:space="preserve"> </w:t>
      </w:r>
      <w:sdt>
        <w:sdtPr>
          <w:id w:val="-725835937"/>
          <w:placeholder>
            <w:docPart w:val="F61C4260001F4AA2BC9966E635E61A3A"/>
          </w:placeholder>
          <w:temporary/>
          <w:showingPlcHdr/>
          <w15:appearance w15:val="hidden"/>
        </w:sdtPr>
        <w:sdtContent>
          <w:r w:rsidR="00ED77F4" w:rsidRPr="00C60706">
            <w:rPr>
              <w:lang w:bidi="en-GB"/>
            </w:rPr>
            <w:t>Identify any customers that are important to the success of your business, whether because of a partnership, volume, or pathway to a new market. It might also be important to identify any customers with more than 10% of revenues for your company.</w:t>
          </w:r>
        </w:sdtContent>
      </w:sdt>
    </w:p>
    <w:p w14:paraId="7D4CA978" w14:textId="77777777" w:rsidR="006A4307" w:rsidRPr="00C60706" w:rsidRDefault="00000000" w:rsidP="00DD2790">
      <w:pPr>
        <w:pStyle w:val="Bullets"/>
      </w:pPr>
      <w:sdt>
        <w:sdtPr>
          <w:rPr>
            <w:rStyle w:val="Fett"/>
          </w:rPr>
          <w:id w:val="1897772247"/>
          <w:placeholder>
            <w:docPart w:val="8F96EDFBBEA743AA91B6ED372C6EEFB5"/>
          </w:placeholder>
          <w:temporary/>
          <w:showingPlcHdr/>
          <w15:appearance w15:val="hidden"/>
        </w:sdtPr>
        <w:sdtContent>
          <w:r w:rsidR="00ED77F4" w:rsidRPr="00C60706">
            <w:rPr>
              <w:rStyle w:val="Fett"/>
              <w:lang w:bidi="en-GB"/>
            </w:rPr>
            <w:t>Key Employees and Organisation:</w:t>
          </w:r>
        </w:sdtContent>
      </w:sdt>
      <w:r w:rsidR="006A4307" w:rsidRPr="00C60706">
        <w:rPr>
          <w:lang w:bidi="en-GB"/>
        </w:rPr>
        <w:t xml:space="preserve"> </w:t>
      </w:r>
      <w:sdt>
        <w:sdtPr>
          <w:id w:val="-297767617"/>
          <w:placeholder>
            <w:docPart w:val="84D4D0988BDC4FD19440F37475D1BF9E"/>
          </w:placeholder>
          <w:temporary/>
          <w:showingPlcHdr/>
          <w15:appearance w15:val="hidden"/>
        </w:sdtPr>
        <w:sdtContent>
          <w:r w:rsidR="00ED77F4" w:rsidRPr="00C60706">
            <w:rPr>
              <w:lang w:bidi="en-GB"/>
            </w:rPr>
            <w:t>Describe any unique skills or experiences that are required of your current team. If important, describe any proprietary recruiting or training processes in place. List any key employees for success. Include any organisation chart that would support this section.</w:t>
          </w:r>
        </w:sdtContent>
      </w:sdt>
    </w:p>
    <w:p w14:paraId="010E6645" w14:textId="77777777" w:rsidR="00ED77F4" w:rsidRPr="00C60706" w:rsidRDefault="00000000" w:rsidP="00DD2790">
      <w:pPr>
        <w:pStyle w:val="Bullets"/>
      </w:pPr>
      <w:sdt>
        <w:sdtPr>
          <w:rPr>
            <w:rStyle w:val="Fett"/>
          </w:rPr>
          <w:id w:val="390698918"/>
          <w:placeholder>
            <w:docPart w:val="285B7BA1B7C2470C98E77ACA8581AE36"/>
          </w:placeholder>
          <w:temporary/>
          <w:showingPlcHdr/>
          <w15:appearance w15:val="hidden"/>
        </w:sdtPr>
        <w:sdtContent>
          <w:r w:rsidR="00ED77F4" w:rsidRPr="00C60706">
            <w:rPr>
              <w:rStyle w:val="Fett"/>
              <w:lang w:bidi="en-GB"/>
            </w:rPr>
            <w:t>Facilities:</w:t>
          </w:r>
        </w:sdtContent>
      </w:sdt>
      <w:r w:rsidR="00ED77F4" w:rsidRPr="00C60706">
        <w:rPr>
          <w:lang w:bidi="en-GB"/>
        </w:rPr>
        <w:t xml:space="preserve"> </w:t>
      </w:r>
      <w:sdt>
        <w:sdtPr>
          <w:id w:val="494765420"/>
          <w:placeholder>
            <w:docPart w:val="C7B1731508B64E7A96250B7C7DBAE8B8"/>
          </w:placeholder>
          <w:temporary/>
          <w:showingPlcHdr/>
          <w15:appearance w15:val="hidden"/>
        </w:sdtPr>
        <w:sdtContent>
          <w:r w:rsidR="00ED77F4" w:rsidRPr="00C60706">
            <w:rPr>
              <w:lang w:bidi="en-GB"/>
            </w:rPr>
            <w:t>Depending on the type of business, you may have leased, owned or shared business premises. Provide a listing of them, their purpose and future plans for facilities.</w:t>
          </w:r>
        </w:sdtContent>
      </w:sdt>
    </w:p>
    <w:p w14:paraId="20761A58" w14:textId="77777777" w:rsidR="00ED77F4" w:rsidRPr="00C60706" w:rsidRDefault="00ED77F4">
      <w:pPr>
        <w:spacing w:after="160" w:line="259" w:lineRule="auto"/>
      </w:pPr>
      <w:r w:rsidRPr="00C60706">
        <w:rPr>
          <w:lang w:bidi="en-GB"/>
        </w:rPr>
        <w:br w:type="page"/>
      </w:r>
    </w:p>
    <w:p w14:paraId="6DDD5B10" w14:textId="77777777" w:rsidR="00743D10" w:rsidRPr="00C60706" w:rsidRDefault="00000000" w:rsidP="00743D10">
      <w:pPr>
        <w:pStyle w:val="berschrift1"/>
      </w:pPr>
      <w:sdt>
        <w:sdtPr>
          <w:id w:val="-1323047536"/>
          <w:placeholder>
            <w:docPart w:val="E6F993830D854697B4A69CE1B6C67B8B"/>
          </w:placeholder>
          <w:temporary/>
          <w:showingPlcHdr/>
          <w15:appearance w15:val="hidden"/>
          <w:text/>
        </w:sdtPr>
        <w:sdtContent>
          <w:r w:rsidR="0011677C" w:rsidRPr="00C60706">
            <w:rPr>
              <w:lang w:bidi="en-GB"/>
            </w:rPr>
            <w:t>MARKETING AND SALES PLAN</w:t>
          </w:r>
        </w:sdtContent>
      </w:sdt>
    </w:p>
    <w:sdt>
      <w:sdtPr>
        <w:id w:val="1835326429"/>
        <w:placeholder>
          <w:docPart w:val="1AD8A9D7B92B4C65B39159B3E354B4E9"/>
        </w:placeholder>
        <w:temporary/>
        <w:showingPlcHdr/>
        <w15:appearance w15:val="hidden"/>
        <w:text/>
      </w:sdtPr>
      <w:sdtContent>
        <w:p w14:paraId="5FFB69E3" w14:textId="77777777" w:rsidR="0011677C" w:rsidRPr="00C60706" w:rsidRDefault="0011677C" w:rsidP="0011677C">
          <w:r w:rsidRPr="00C60706">
            <w:rPr>
              <w:lang w:bidi="en-GB"/>
            </w:rPr>
            <w:t>Promoting your business, whether generating leads or traffic to a website or store, is one of the most important functions of any business. In this section of the plan, provide the details of how you market your business. Describe the key messages and channels you use for generating leads and promoting the business. This section should also describe your sales strategy. Depending on the type of business you have, you may or may not need the following sections. Only include what you need and remove everything else.</w:t>
          </w:r>
        </w:p>
      </w:sdtContent>
    </w:sdt>
    <w:p w14:paraId="4B1A0F71" w14:textId="77777777" w:rsidR="006A4307" w:rsidRPr="00C60706" w:rsidRDefault="00000000" w:rsidP="006A4307">
      <w:pPr>
        <w:pStyle w:val="Bullets"/>
      </w:pPr>
      <w:sdt>
        <w:sdtPr>
          <w:rPr>
            <w:rStyle w:val="Fett"/>
          </w:rPr>
          <w:id w:val="-1360656810"/>
          <w:placeholder>
            <w:docPart w:val="107F5650D57545BBA3D16995F6F0100D"/>
          </w:placeholder>
          <w:temporary/>
          <w:showingPlcHdr/>
          <w15:appearance w15:val="hidden"/>
        </w:sdtPr>
        <w:sdtContent>
          <w:r w:rsidR="00ED77F4" w:rsidRPr="00C60706">
            <w:rPr>
              <w:rStyle w:val="Fett"/>
              <w:lang w:bidi="en-GB"/>
            </w:rPr>
            <w:t>Key Messages:</w:t>
          </w:r>
        </w:sdtContent>
      </w:sdt>
      <w:r w:rsidR="006A4307" w:rsidRPr="00C60706">
        <w:rPr>
          <w:b/>
          <w:color w:val="264D2B" w:themeColor="accent1"/>
          <w:lang w:bidi="en-GB"/>
        </w:rPr>
        <w:t xml:space="preserve"> </w:t>
      </w:r>
      <w:sdt>
        <w:sdtPr>
          <w:id w:val="1294406618"/>
          <w:placeholder>
            <w:docPart w:val="E670767D49464BAE94D3172A5815E34A"/>
          </w:placeholder>
          <w:temporary/>
          <w:showingPlcHdr/>
          <w15:appearance w15:val="hidden"/>
        </w:sdtPr>
        <w:sdtContent>
          <w:r w:rsidR="00ED77F4" w:rsidRPr="00C60706">
            <w:rPr>
              <w:lang w:bidi="en-GB"/>
            </w:rPr>
            <w:t>Describe the key messages that will elevate your products or service in your target customers’ eyes. If you have sample collateral or graphical images of some messages, include them.</w:t>
          </w:r>
        </w:sdtContent>
      </w:sdt>
    </w:p>
    <w:p w14:paraId="41CF440F" w14:textId="77777777" w:rsidR="006A4307" w:rsidRPr="00C60706" w:rsidRDefault="00000000" w:rsidP="007A3E5A">
      <w:pPr>
        <w:pStyle w:val="Bullets"/>
      </w:pPr>
      <w:sdt>
        <w:sdtPr>
          <w:rPr>
            <w:rStyle w:val="Fett"/>
          </w:rPr>
          <w:id w:val="59452043"/>
          <w:placeholder>
            <w:docPart w:val="51C1F1618F3F40EB89DDD3D608BB52A3"/>
          </w:placeholder>
          <w:temporary/>
          <w:showingPlcHdr/>
          <w15:appearance w15:val="hidden"/>
        </w:sdtPr>
        <w:sdtContent>
          <w:r w:rsidR="00ED77F4" w:rsidRPr="00C60706">
            <w:rPr>
              <w:rStyle w:val="Fett"/>
              <w:lang w:bidi="en-GB"/>
            </w:rPr>
            <w:t>Marketing Activities:</w:t>
          </w:r>
        </w:sdtContent>
      </w:sdt>
      <w:r w:rsidR="006A4307" w:rsidRPr="00C60706">
        <w:rPr>
          <w:lang w:bidi="en-GB"/>
        </w:rPr>
        <w:t xml:space="preserve"> </w:t>
      </w:r>
      <w:sdt>
        <w:sdtPr>
          <w:id w:val="1894771004"/>
          <w:placeholder>
            <w:docPart w:val="F85B89553827462B857D0E6D5B08BB1A"/>
          </w:placeholder>
          <w:temporary/>
          <w:showingPlcHdr/>
          <w15:appearance w15:val="hidden"/>
        </w:sdtPr>
        <w:sdtContent>
          <w:r w:rsidR="00ED77F4" w:rsidRPr="00C60706">
            <w:rPr>
              <w:lang w:bidi="en-GB"/>
            </w:rPr>
            <w:t>Which of the following promotion options provide your company the best chance of product recognition, qualified leads generated, store traffic, or appointments?</w:t>
          </w:r>
        </w:sdtContent>
      </w:sdt>
    </w:p>
    <w:sdt>
      <w:sdtPr>
        <w:id w:val="-894200408"/>
        <w:placeholder>
          <w:docPart w:val="92D22FEC26EA47BB8393114E6F45D993"/>
        </w:placeholder>
        <w:temporary/>
        <w:showingPlcHdr/>
        <w15:appearance w15:val="hidden"/>
      </w:sdtPr>
      <w:sdtContent>
        <w:p w14:paraId="4772BD67" w14:textId="77777777" w:rsidR="007A3E5A" w:rsidRPr="00C60706" w:rsidRDefault="007A3E5A" w:rsidP="00352790">
          <w:pPr>
            <w:pStyle w:val="Aufzhlungszeichen2"/>
          </w:pPr>
          <w:r w:rsidRPr="00C60706">
            <w:rPr>
              <w:lang w:bidi="en-GB"/>
            </w:rPr>
            <w:t>Media advertising (newspaper, magazine, television, radio)</w:t>
          </w:r>
        </w:p>
        <w:p w14:paraId="17D8FCF9" w14:textId="77777777" w:rsidR="007A3E5A" w:rsidRPr="00C60706" w:rsidRDefault="007A3E5A" w:rsidP="00352790">
          <w:pPr>
            <w:pStyle w:val="Aufzhlungszeichen2"/>
          </w:pPr>
          <w:r w:rsidRPr="00C60706">
            <w:rPr>
              <w:lang w:bidi="en-GB"/>
            </w:rPr>
            <w:t>Direct mail</w:t>
          </w:r>
        </w:p>
        <w:p w14:paraId="7A6DAD27" w14:textId="77777777" w:rsidR="007A3E5A" w:rsidRPr="00C60706" w:rsidRDefault="007A3E5A" w:rsidP="00352790">
          <w:pPr>
            <w:pStyle w:val="Aufzhlungszeichen2"/>
          </w:pPr>
          <w:r w:rsidRPr="00C60706">
            <w:rPr>
              <w:lang w:bidi="en-GB"/>
            </w:rPr>
            <w:t>Telephone solicitation</w:t>
          </w:r>
        </w:p>
        <w:p w14:paraId="5C98A30F" w14:textId="77777777" w:rsidR="007A3E5A" w:rsidRPr="00C60706" w:rsidRDefault="007A3E5A" w:rsidP="00352790">
          <w:pPr>
            <w:pStyle w:val="Aufzhlungszeichen2"/>
          </w:pPr>
          <w:r w:rsidRPr="00C60706">
            <w:rPr>
              <w:lang w:bidi="en-GB"/>
            </w:rPr>
            <w:t>Seminars or business conferences</w:t>
          </w:r>
        </w:p>
        <w:p w14:paraId="66B453E2" w14:textId="77777777" w:rsidR="007A3E5A" w:rsidRPr="00C60706" w:rsidRDefault="007A3E5A" w:rsidP="00352790">
          <w:pPr>
            <w:pStyle w:val="Aufzhlungszeichen2"/>
          </w:pPr>
          <w:r w:rsidRPr="00C60706">
            <w:rPr>
              <w:lang w:bidi="en-GB"/>
            </w:rPr>
            <w:t>Joint advertising with other companies</w:t>
          </w:r>
        </w:p>
        <w:p w14:paraId="2F02F259" w14:textId="77777777" w:rsidR="007A3E5A" w:rsidRPr="00C60706" w:rsidRDefault="007A3E5A" w:rsidP="00352790">
          <w:pPr>
            <w:pStyle w:val="Aufzhlungszeichen2"/>
          </w:pPr>
          <w:r w:rsidRPr="00C60706">
            <w:rPr>
              <w:lang w:bidi="en-GB"/>
            </w:rPr>
            <w:t>Word of mouth or fixed signage</w:t>
          </w:r>
        </w:p>
        <w:p w14:paraId="1F1813BB" w14:textId="77777777" w:rsidR="007A3E5A" w:rsidRPr="00C60706" w:rsidRDefault="007A3E5A" w:rsidP="00352790">
          <w:pPr>
            <w:pStyle w:val="Aufzhlungszeichen2"/>
          </w:pPr>
          <w:r w:rsidRPr="00C60706">
            <w:rPr>
              <w:lang w:bidi="en-GB"/>
            </w:rPr>
            <w:t>Digital marketing such as social media, email marketing or SEO</w:t>
          </w:r>
        </w:p>
        <w:p w14:paraId="79B9A6C6" w14:textId="77777777" w:rsidR="007A3E5A" w:rsidRPr="00C60706" w:rsidRDefault="007A3E5A" w:rsidP="00352790">
          <w:pPr>
            <w:pStyle w:val="Aufzhlungszeichen2"/>
          </w:pPr>
          <w:r w:rsidRPr="00C60706">
            <w:rPr>
              <w:lang w:bidi="en-GB"/>
            </w:rPr>
            <w:t>Free initial consultation or cleaning for new clients</w:t>
          </w:r>
        </w:p>
        <w:p w14:paraId="624002D2" w14:textId="77777777" w:rsidR="007A3E5A" w:rsidRPr="00C60706" w:rsidRDefault="007A3E5A" w:rsidP="00352790">
          <w:pPr>
            <w:pStyle w:val="Aufzhlungszeichen2"/>
          </w:pPr>
          <w:r w:rsidRPr="00C60706">
            <w:rPr>
              <w:lang w:bidi="en-GB"/>
            </w:rPr>
            <w:t>Health group seminars and meetings</w:t>
          </w:r>
        </w:p>
      </w:sdtContent>
    </w:sdt>
    <w:p w14:paraId="4CB92D19" w14:textId="77777777" w:rsidR="00ED77F4" w:rsidRPr="00C60706" w:rsidRDefault="00000000" w:rsidP="00352790">
      <w:pPr>
        <w:pStyle w:val="Bullets"/>
        <w:numPr>
          <w:ilvl w:val="0"/>
          <w:numId w:val="40"/>
        </w:numPr>
      </w:pPr>
      <w:sdt>
        <w:sdtPr>
          <w:rPr>
            <w:rStyle w:val="Fett"/>
          </w:rPr>
          <w:id w:val="671458495"/>
          <w:placeholder>
            <w:docPart w:val="413894EC3CBE494C8CA40235182B9572"/>
          </w:placeholder>
          <w:temporary/>
          <w:showingPlcHdr/>
          <w15:appearance w15:val="hidden"/>
        </w:sdtPr>
        <w:sdtContent>
          <w:r w:rsidR="00ED77F4" w:rsidRPr="00C60706">
            <w:rPr>
              <w:rStyle w:val="Fett"/>
              <w:lang w:bidi="en-GB"/>
            </w:rPr>
            <w:t>Sales Strategy:</w:t>
          </w:r>
        </w:sdtContent>
      </w:sdt>
      <w:r w:rsidR="00ED77F4" w:rsidRPr="00C60706">
        <w:rPr>
          <w:lang w:bidi="en-GB"/>
        </w:rPr>
        <w:t xml:space="preserve"> </w:t>
      </w:r>
      <w:sdt>
        <w:sdtPr>
          <w:id w:val="-1580671589"/>
          <w:placeholder>
            <w:docPart w:val="C7AC4FDFE8EB4C5ABB232E8767B81C83"/>
          </w:placeholder>
          <w:temporary/>
          <w:showingPlcHdr/>
          <w15:appearance w15:val="hidden"/>
        </w:sdtPr>
        <w:sdtContent>
          <w:r w:rsidR="00ED77F4" w:rsidRPr="00C60706">
            <w:rPr>
              <w:lang w:bidi="en-GB"/>
            </w:rPr>
            <w:t>If needed, what will be your sales approach? Will there be full-time commissioned sales people, contract sales, or another approach?</w:t>
          </w:r>
        </w:sdtContent>
      </w:sdt>
    </w:p>
    <w:p w14:paraId="7703E6C1" w14:textId="77777777" w:rsidR="00194685" w:rsidRPr="00C60706" w:rsidRDefault="00194685" w:rsidP="000A7CCA"/>
    <w:p w14:paraId="6BB86FAC" w14:textId="77777777" w:rsidR="00B86DBD" w:rsidRPr="00C60706" w:rsidRDefault="00B86DBD">
      <w:pPr>
        <w:spacing w:after="160" w:line="259" w:lineRule="auto"/>
      </w:pPr>
      <w:r w:rsidRPr="00C60706">
        <w:rPr>
          <w:lang w:bidi="en-GB"/>
        </w:rPr>
        <w:br w:type="page"/>
      </w:r>
    </w:p>
    <w:p w14:paraId="1DA1198A" w14:textId="77777777" w:rsidR="00194685" w:rsidRPr="00C60706" w:rsidRDefault="00000000" w:rsidP="00194685">
      <w:pPr>
        <w:pStyle w:val="berschrift1"/>
      </w:pPr>
      <w:sdt>
        <w:sdtPr>
          <w:id w:val="2096205770"/>
          <w:placeholder>
            <w:docPart w:val="113858C362B74C2DBEA84E10AC6FDD81"/>
          </w:placeholder>
          <w:temporary/>
          <w:showingPlcHdr/>
          <w15:appearance w15:val="hidden"/>
          <w:text/>
        </w:sdtPr>
        <w:sdtContent>
          <w:r w:rsidR="0011677C" w:rsidRPr="00C60706">
            <w:rPr>
              <w:lang w:bidi="en-GB"/>
            </w:rPr>
            <w:t>FINANCIAL PLAN</w:t>
          </w:r>
        </w:sdtContent>
      </w:sdt>
    </w:p>
    <w:sdt>
      <w:sdtPr>
        <w:id w:val="-44139076"/>
        <w:placeholder>
          <w:docPart w:val="55B241DE69D54413BEEC4ED319066618"/>
        </w:placeholder>
        <w:temporary/>
        <w:showingPlcHdr/>
        <w15:appearance w15:val="hidden"/>
        <w:text/>
      </w:sdtPr>
      <w:sdtContent>
        <w:p w14:paraId="485D86F1" w14:textId="77777777" w:rsidR="0011677C" w:rsidRPr="00C60706" w:rsidRDefault="0011677C" w:rsidP="0011677C">
          <w:r w:rsidRPr="00C60706">
            <w:rPr>
              <w:lang w:bidi="en-GB"/>
            </w:rPr>
            <w:t xml:space="preserve">Creating a financial plan is where all of the business planning comes together. Up to this point you have identified the target market and target customers, along with pricing. These items along with your assumptions, will help you estimate your sales forecast. The other side of the business will be what expenses you expect to incur. This is important on an on-going basis to see when you are profitable. It is also important as you start your business, to know what expenses you will need to fund before customer sales or the cash they generate is received. </w:t>
          </w:r>
        </w:p>
        <w:p w14:paraId="470EB427" w14:textId="77777777" w:rsidR="00194685" w:rsidRPr="00C60706" w:rsidRDefault="0011677C" w:rsidP="0011677C">
          <w:r w:rsidRPr="00C60706">
            <w:rPr>
              <w:lang w:bidi="en-GB"/>
            </w:rPr>
            <w:t>At a minimum, this section should include your estimated Start-Up Costs and Projected Profit and Loss, along with a summary of the assumptions you are making with these projections. Assumptions should include initial and on-going sales, along with the timing of these in flows.</w:t>
          </w:r>
        </w:p>
      </w:sdtContent>
    </w:sdt>
    <w:sdt>
      <w:sdtPr>
        <w:id w:val="-861820190"/>
        <w:placeholder>
          <w:docPart w:val="4EF8076387C345519ABCBE232A1593DA"/>
        </w:placeholder>
        <w:temporary/>
        <w:showingPlcHdr/>
        <w15:appearance w15:val="hidden"/>
        <w:text/>
      </w:sdtPr>
      <w:sdtContent>
        <w:p w14:paraId="1A220587" w14:textId="77777777" w:rsidR="00B86DBD" w:rsidRPr="00C60706" w:rsidRDefault="00B86DBD" w:rsidP="00B86DBD">
          <w:r w:rsidRPr="00C60706">
            <w:rPr>
              <w:lang w:bidi="en-GB"/>
            </w:rPr>
            <w:t xml:space="preserve">Here is how you set up your financial plan: </w:t>
          </w:r>
        </w:p>
      </w:sdtContent>
    </w:sdt>
    <w:p w14:paraId="263AB8DA" w14:textId="77777777" w:rsidR="006A4307" w:rsidRPr="00C60706" w:rsidRDefault="00000000" w:rsidP="00DF21FF">
      <w:pPr>
        <w:pStyle w:val="Numbers"/>
        <w:numPr>
          <w:ilvl w:val="0"/>
          <w:numId w:val="45"/>
        </w:numPr>
      </w:pPr>
      <w:sdt>
        <w:sdtPr>
          <w:rPr>
            <w:rStyle w:val="Fett"/>
          </w:rPr>
          <w:id w:val="1125961591"/>
          <w:placeholder>
            <w:docPart w:val="9CA151F240E343A49B5F5F3523DB43AE"/>
          </w:placeholder>
          <w:temporary/>
          <w:showingPlcHdr/>
          <w15:appearance w15:val="hidden"/>
        </w:sdtPr>
        <w:sdtContent>
          <w:r w:rsidR="00B86DBD" w:rsidRPr="00C60706">
            <w:rPr>
              <w:rStyle w:val="Fett"/>
              <w:lang w:bidi="en-GB"/>
            </w:rPr>
            <w:t>Projected Start-Up Costs:</w:t>
          </w:r>
        </w:sdtContent>
      </w:sdt>
      <w:r w:rsidR="006A4307" w:rsidRPr="00C60706">
        <w:rPr>
          <w:lang w:bidi="en-GB"/>
        </w:rPr>
        <w:t xml:space="preserve"> </w:t>
      </w:r>
      <w:sdt>
        <w:sdtPr>
          <w:id w:val="2079776104"/>
          <w:placeholder>
            <w:docPart w:val="B58CD7E4B47C4168A696A603E2FA092B"/>
          </w:placeholder>
          <w:temporary/>
          <w:showingPlcHdr/>
          <w15:appearance w15:val="hidden"/>
        </w:sdtPr>
        <w:sdtContent>
          <w:r w:rsidR="00B86DBD" w:rsidRPr="00C60706">
            <w:rPr>
              <w:lang w:bidi="en-GB"/>
            </w:rPr>
            <w:t>What do you need to spend to get started? The table below shows a</w:t>
          </w:r>
          <w:r w:rsidR="00892A9E" w:rsidRPr="00C60706">
            <w:rPr>
              <w:lang w:bidi="en-GB"/>
            </w:rPr>
            <w:t> </w:t>
          </w:r>
          <w:r w:rsidR="00B86DBD" w:rsidRPr="00C60706">
            <w:rPr>
              <w:lang w:bidi="en-GB"/>
            </w:rPr>
            <w:t>sample of on-going and one-time cost items that you might need to open your business. Many businesses are paid on credit over time and don’t have cash coming in immediately. It is important to</w:t>
          </w:r>
          <w:r w:rsidR="00892A9E" w:rsidRPr="00C60706">
            <w:rPr>
              <w:lang w:bidi="en-GB"/>
            </w:rPr>
            <w:t> </w:t>
          </w:r>
          <w:r w:rsidR="00B86DBD" w:rsidRPr="00C60706">
            <w:rPr>
              <w:lang w:bidi="en-GB"/>
            </w:rPr>
            <w:t>estimate when cash will begin to flow into the company by making assumptions about how many months of recurring items, in addition to one-time expense</w:t>
          </w:r>
          <w:r w:rsidR="0050308A" w:rsidRPr="00C60706">
            <w:rPr>
              <w:lang w:bidi="en-GB"/>
            </w:rPr>
            <w:t>s</w:t>
          </w:r>
          <w:r w:rsidR="00B86DBD" w:rsidRPr="00C60706">
            <w:rPr>
              <w:lang w:bidi="en-GB"/>
            </w:rPr>
            <w:t>, you will have to fund out of savings or an</w:t>
          </w:r>
          <w:r w:rsidR="00892A9E" w:rsidRPr="00C60706">
            <w:rPr>
              <w:lang w:bidi="en-GB"/>
            </w:rPr>
            <w:t> </w:t>
          </w:r>
          <w:r w:rsidR="00B86DBD" w:rsidRPr="00C60706">
            <w:rPr>
              <w:lang w:bidi="en-GB"/>
            </w:rPr>
            <w:t>initial investment. There is a blank table in the Appendix for you to complete your own start-up cost projections.</w:t>
          </w:r>
        </w:sdtContent>
      </w:sdt>
    </w:p>
    <w:p w14:paraId="35D24E80" w14:textId="77777777" w:rsidR="006A4307" w:rsidRPr="00C60706" w:rsidRDefault="00000000" w:rsidP="00DF21FF">
      <w:pPr>
        <w:pStyle w:val="Numbers"/>
        <w:numPr>
          <w:ilvl w:val="0"/>
          <w:numId w:val="45"/>
        </w:numPr>
      </w:pPr>
      <w:sdt>
        <w:sdtPr>
          <w:rPr>
            <w:rStyle w:val="Fett"/>
          </w:rPr>
          <w:id w:val="1467315972"/>
          <w:placeholder>
            <w:docPart w:val="9E396EB22DAD4D33AA8E19559D1645B5"/>
          </w:placeholder>
          <w:temporary/>
          <w:showingPlcHdr/>
          <w15:appearance w15:val="hidden"/>
        </w:sdtPr>
        <w:sdtContent>
          <w:r w:rsidR="00B86DBD" w:rsidRPr="00C60706">
            <w:rPr>
              <w:rStyle w:val="Fett"/>
              <w:lang w:bidi="en-GB"/>
            </w:rPr>
            <w:t>Actual Budget:</w:t>
          </w:r>
        </w:sdtContent>
      </w:sdt>
      <w:r w:rsidR="006A4307" w:rsidRPr="00C60706">
        <w:rPr>
          <w:lang w:bidi="en-GB"/>
        </w:rPr>
        <w:t xml:space="preserve"> </w:t>
      </w:r>
      <w:sdt>
        <w:sdtPr>
          <w:id w:val="830640066"/>
          <w:placeholder>
            <w:docPart w:val="2CF904CDDC514F768F02B31ADA9DE649"/>
          </w:placeholder>
          <w:temporary/>
          <w:showingPlcHdr/>
          <w15:appearance w15:val="hidden"/>
        </w:sdtPr>
        <w:sdtContent>
          <w:r w:rsidR="00B86DBD" w:rsidRPr="00C60706">
            <w:rPr>
              <w:lang w:bidi="en-GB"/>
            </w:rPr>
            <w:t>What are you able to spend? If you have a little extra in your budget, this plan can include equipment or staffing that you would like to have.</w:t>
          </w:r>
        </w:sdtContent>
      </w:sdt>
    </w:p>
    <w:p w14:paraId="601A4D07" w14:textId="77777777" w:rsidR="006A4307" w:rsidRPr="00C60706" w:rsidRDefault="00000000" w:rsidP="00DF21FF">
      <w:pPr>
        <w:pStyle w:val="Numbers"/>
        <w:numPr>
          <w:ilvl w:val="0"/>
          <w:numId w:val="45"/>
        </w:numPr>
      </w:pPr>
      <w:sdt>
        <w:sdtPr>
          <w:rPr>
            <w:rStyle w:val="Fett"/>
          </w:rPr>
          <w:id w:val="1685775716"/>
          <w:placeholder>
            <w:docPart w:val="1126126E70624F66810F85513684B958"/>
          </w:placeholder>
          <w:temporary/>
          <w:showingPlcHdr/>
          <w15:appearance w15:val="hidden"/>
        </w:sdtPr>
        <w:sdtContent>
          <w:r w:rsidR="00B86DBD" w:rsidRPr="00C60706">
            <w:rPr>
              <w:rStyle w:val="Fett"/>
              <w:lang w:bidi="en-GB"/>
            </w:rPr>
            <w:t>Projected Profit/Loss:</w:t>
          </w:r>
        </w:sdtContent>
      </w:sdt>
      <w:r w:rsidR="006A4307" w:rsidRPr="00C60706">
        <w:rPr>
          <w:lang w:bidi="en-GB"/>
        </w:rPr>
        <w:t xml:space="preserve"> </w:t>
      </w:r>
      <w:sdt>
        <w:sdtPr>
          <w:id w:val="-2014600035"/>
          <w:placeholder>
            <w:docPart w:val="731B3B6218FB4C0293CEC5D99A7EC112"/>
          </w:placeholder>
          <w:temporary/>
          <w:showingPlcHdr/>
          <w15:appearance w15:val="hidden"/>
        </w:sdtPr>
        <w:sdtContent>
          <w:r w:rsidR="00B86DBD" w:rsidRPr="00C60706">
            <w:rPr>
              <w:lang w:bidi="en-GB"/>
            </w:rPr>
            <w:t>This helps you determine where you can be more lean and where you can allot your profits for upgrades once your business becomes profitable.</w:t>
          </w:r>
        </w:sdtContent>
      </w:sdt>
    </w:p>
    <w:p w14:paraId="6C09FF26" w14:textId="77777777" w:rsidR="006A4307" w:rsidRPr="00C60706" w:rsidRDefault="00000000" w:rsidP="00DF21FF">
      <w:pPr>
        <w:pStyle w:val="Numbers"/>
        <w:numPr>
          <w:ilvl w:val="0"/>
          <w:numId w:val="45"/>
        </w:numPr>
      </w:pPr>
      <w:sdt>
        <w:sdtPr>
          <w:rPr>
            <w:rStyle w:val="Fett"/>
          </w:rPr>
          <w:id w:val="1984655436"/>
          <w:placeholder>
            <w:docPart w:val="12F2DCFE42454D689A7646D307E01AEA"/>
          </w:placeholder>
          <w:temporary/>
          <w:showingPlcHdr/>
          <w15:appearance w15:val="hidden"/>
        </w:sdtPr>
        <w:sdtContent>
          <w:r w:rsidR="00B86DBD" w:rsidRPr="00C60706">
            <w:rPr>
              <w:rStyle w:val="Fett"/>
              <w:lang w:bidi="en-GB"/>
            </w:rPr>
            <w:t>Choose your experts, financial and administrative setup, and credentialing:</w:t>
          </w:r>
        </w:sdtContent>
      </w:sdt>
      <w:r w:rsidR="006A4307" w:rsidRPr="00C60706">
        <w:rPr>
          <w:lang w:bidi="en-GB"/>
        </w:rPr>
        <w:t xml:space="preserve"> </w:t>
      </w:r>
      <w:sdt>
        <w:sdtPr>
          <w:id w:val="-2147189143"/>
          <w:placeholder>
            <w:docPart w:val="FE6882EA3B1443BABCBA91D5C8B497FB"/>
          </w:placeholder>
          <w:temporary/>
          <w:showingPlcHdr/>
          <w15:appearance w15:val="hidden"/>
        </w:sdtPr>
        <w:sdtContent>
          <w:r w:rsidR="00B86DBD" w:rsidRPr="00C60706">
            <w:rPr>
              <w:lang w:bidi="en-GB"/>
            </w:rPr>
            <w:t>There are three people who will be invaluable in guiding you through your practise set up: your tax accountant/advisor, a legal advisor, and a practise start-up consultant. These experts will help you:</w:t>
          </w:r>
        </w:sdtContent>
      </w:sdt>
    </w:p>
    <w:sdt>
      <w:sdtPr>
        <w:id w:val="-2115499564"/>
        <w:placeholder>
          <w:docPart w:val="EB38F3C3CC774BEEBF70C9BD61439072"/>
        </w:placeholder>
        <w:temporary/>
        <w:showingPlcHdr/>
        <w15:appearance w15:val="hidden"/>
      </w:sdtPr>
      <w:sdtContent>
        <w:p w14:paraId="568E4D70" w14:textId="77777777" w:rsidR="00B86DBD" w:rsidRPr="00C60706" w:rsidRDefault="00B86DBD" w:rsidP="00DF21FF">
          <w:pPr>
            <w:pStyle w:val="Listennummer2"/>
            <w:numPr>
              <w:ilvl w:val="1"/>
              <w:numId w:val="45"/>
            </w:numPr>
          </w:pPr>
          <w:r w:rsidRPr="00C60706">
            <w:rPr>
              <w:lang w:bidi="en-GB"/>
            </w:rPr>
            <w:t>Get your payer credentialing done properly</w:t>
          </w:r>
        </w:p>
        <w:p w14:paraId="2C3DAC9D" w14:textId="77777777" w:rsidR="00B86DBD" w:rsidRPr="00C60706" w:rsidRDefault="00B86DBD" w:rsidP="00DF21FF">
          <w:pPr>
            <w:pStyle w:val="Listennummer2"/>
            <w:numPr>
              <w:ilvl w:val="1"/>
              <w:numId w:val="45"/>
            </w:numPr>
          </w:pPr>
          <w:r w:rsidRPr="00C60706">
            <w:rPr>
              <w:lang w:bidi="en-GB"/>
            </w:rPr>
            <w:t>Set up, plan and help you execute your marketing</w:t>
          </w:r>
        </w:p>
        <w:p w14:paraId="5513BE3A" w14:textId="77777777" w:rsidR="00B86DBD" w:rsidRPr="00C60706" w:rsidRDefault="00B86DBD" w:rsidP="00DF21FF">
          <w:pPr>
            <w:pStyle w:val="Listennummer2"/>
            <w:numPr>
              <w:ilvl w:val="1"/>
              <w:numId w:val="45"/>
            </w:numPr>
          </w:pPr>
          <w:r w:rsidRPr="00C60706">
            <w:rPr>
              <w:lang w:bidi="en-GB"/>
            </w:rPr>
            <w:t>Serve as a single point of contact for you, vendors and project managers</w:t>
          </w:r>
        </w:p>
        <w:p w14:paraId="7175A3F0" w14:textId="77777777" w:rsidR="00B86DBD" w:rsidRPr="00C60706" w:rsidRDefault="00B86DBD" w:rsidP="00DF21FF">
          <w:pPr>
            <w:pStyle w:val="Listennummer2"/>
            <w:numPr>
              <w:ilvl w:val="1"/>
              <w:numId w:val="45"/>
            </w:numPr>
          </w:pPr>
          <w:r w:rsidRPr="00C60706">
            <w:rPr>
              <w:lang w:bidi="en-GB"/>
            </w:rPr>
            <w:t>Negotiate with vendors</w:t>
          </w:r>
        </w:p>
        <w:p w14:paraId="491F2B78" w14:textId="77777777" w:rsidR="006A4307" w:rsidRPr="00C60706" w:rsidRDefault="00B86DBD" w:rsidP="00DF21FF">
          <w:pPr>
            <w:pStyle w:val="Listennummer2"/>
            <w:numPr>
              <w:ilvl w:val="1"/>
              <w:numId w:val="45"/>
            </w:numPr>
          </w:pPr>
          <w:r w:rsidRPr="00C60706">
            <w:rPr>
              <w:lang w:bidi="en-GB"/>
            </w:rPr>
            <w:t>Hire and train staff</w:t>
          </w:r>
        </w:p>
      </w:sdtContent>
    </w:sdt>
    <w:p w14:paraId="4BD3690B" w14:textId="77777777" w:rsidR="00B86DBD" w:rsidRPr="00C60706" w:rsidRDefault="00B86DBD">
      <w:pPr>
        <w:spacing w:after="160" w:line="259" w:lineRule="auto"/>
      </w:pPr>
      <w:r w:rsidRPr="00C60706">
        <w:rPr>
          <w:lang w:bidi="en-GB"/>
        </w:rPr>
        <w:br w:type="page"/>
      </w:r>
    </w:p>
    <w:tbl>
      <w:tblPr>
        <w:tblW w:w="5000" w:type="pct"/>
        <w:tblLayout w:type="fixed"/>
        <w:tblCellMar>
          <w:left w:w="115" w:type="dxa"/>
          <w:right w:w="115" w:type="dxa"/>
        </w:tblCellMar>
        <w:tblLook w:val="04A0" w:firstRow="1" w:lastRow="0" w:firstColumn="1" w:lastColumn="0" w:noHBand="0" w:noVBand="1"/>
      </w:tblPr>
      <w:tblGrid>
        <w:gridCol w:w="4116"/>
        <w:gridCol w:w="1119"/>
        <w:gridCol w:w="1053"/>
        <w:gridCol w:w="1140"/>
        <w:gridCol w:w="3028"/>
      </w:tblGrid>
      <w:tr w:rsidR="00194685" w:rsidRPr="00C60706" w14:paraId="0BD30BA6" w14:textId="77777777" w:rsidTr="00F01696">
        <w:trPr>
          <w:trHeight w:val="144"/>
          <w:tblHeader/>
        </w:trPr>
        <w:tc>
          <w:tcPr>
            <w:tcW w:w="10768"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0871ABA8" w14:textId="77777777" w:rsidR="00194685" w:rsidRPr="00C60706" w:rsidRDefault="00000000" w:rsidP="005235DF">
            <w:pPr>
              <w:pStyle w:val="berschrift2"/>
            </w:pPr>
            <w:sdt>
              <w:sdtPr>
                <w:id w:val="1049727615"/>
                <w:placeholder>
                  <w:docPart w:val="E2CD2D44665E4C1FBC66C3CDC127C0FC"/>
                </w:placeholder>
                <w:temporary/>
                <w:showingPlcHdr/>
                <w15:appearance w15:val="hidden"/>
              </w:sdtPr>
              <w:sdtContent>
                <w:r w:rsidR="00F01696" w:rsidRPr="00C60706">
                  <w:rPr>
                    <w:lang w:bidi="en-GB"/>
                  </w:rPr>
                  <w:t>START-UP COSTS – MEDICAL OFFICE</w:t>
                </w:r>
              </w:sdtContent>
            </w:sdt>
          </w:p>
        </w:tc>
      </w:tr>
      <w:tr w:rsidR="00194685" w:rsidRPr="00C60706" w14:paraId="7CB334F6" w14:textId="77777777" w:rsidTr="00F01696">
        <w:trPr>
          <w:trHeight w:val="283"/>
          <w:tblHeader/>
        </w:trPr>
        <w:tc>
          <w:tcPr>
            <w:tcW w:w="4248" w:type="dxa"/>
            <w:tcBorders>
              <w:top w:val="nil"/>
              <w:left w:val="single" w:sz="4" w:space="0" w:color="404040"/>
              <w:bottom w:val="single" w:sz="4" w:space="0" w:color="404040"/>
              <w:right w:val="single" w:sz="4" w:space="0" w:color="404040"/>
            </w:tcBorders>
            <w:shd w:val="clear" w:color="000000" w:fill="E6E6E6"/>
            <w:vAlign w:val="center"/>
            <w:hideMark/>
          </w:tcPr>
          <w:p w14:paraId="3A729AF3" w14:textId="77777777" w:rsidR="00194685" w:rsidRPr="00C60706" w:rsidRDefault="00000000" w:rsidP="005235DF">
            <w:pPr>
              <w:pStyle w:val="berschrift3"/>
            </w:pPr>
            <w:sdt>
              <w:sdtPr>
                <w:id w:val="1057900699"/>
                <w:placeholder>
                  <w:docPart w:val="2CC0F37D5C83480C95CC333E7826FEB6"/>
                </w:placeholder>
                <w:temporary/>
                <w:showingPlcHdr/>
                <w15:appearance w15:val="hidden"/>
              </w:sdtPr>
              <w:sdtContent>
                <w:r w:rsidR="00F01696" w:rsidRPr="00C60706">
                  <w:rPr>
                    <w:lang w:bidi="en-GB"/>
                  </w:rPr>
                  <w:t>COST ITEMS</w:t>
                </w:r>
              </w:sdtContent>
            </w:sdt>
          </w:p>
        </w:tc>
        <w:tc>
          <w:tcPr>
            <w:tcW w:w="1148" w:type="dxa"/>
            <w:tcBorders>
              <w:top w:val="nil"/>
              <w:left w:val="nil"/>
              <w:bottom w:val="single" w:sz="4" w:space="0" w:color="404040"/>
              <w:right w:val="single" w:sz="4" w:space="0" w:color="404040"/>
            </w:tcBorders>
            <w:shd w:val="clear" w:color="000000" w:fill="E6E6E6"/>
            <w:noWrap/>
            <w:vAlign w:val="center"/>
            <w:hideMark/>
          </w:tcPr>
          <w:p w14:paraId="59AF263B" w14:textId="77777777" w:rsidR="00194685" w:rsidRPr="00C60706" w:rsidRDefault="00000000" w:rsidP="005235DF">
            <w:pPr>
              <w:pStyle w:val="berschrift3"/>
            </w:pPr>
            <w:sdt>
              <w:sdtPr>
                <w:id w:val="1236584840"/>
                <w:placeholder>
                  <w:docPart w:val="0E7E7E1B43414B7DBD5896B4C1DAD5D9"/>
                </w:placeholder>
                <w:temporary/>
                <w:showingPlcHdr/>
                <w15:appearance w15:val="hidden"/>
              </w:sdtPr>
              <w:sdtContent>
                <w:r w:rsidR="00F01696" w:rsidRPr="00C60706">
                  <w:rPr>
                    <w:lang w:bidi="en-GB"/>
                  </w:rPr>
                  <w:t>DATE DUE</w:t>
                </w:r>
              </w:sdtContent>
            </w:sdt>
          </w:p>
        </w:tc>
        <w:tc>
          <w:tcPr>
            <w:tcW w:w="1080" w:type="dxa"/>
            <w:tcBorders>
              <w:top w:val="nil"/>
              <w:left w:val="nil"/>
              <w:bottom w:val="single" w:sz="4" w:space="0" w:color="404040"/>
              <w:right w:val="single" w:sz="4" w:space="0" w:color="404040"/>
            </w:tcBorders>
            <w:shd w:val="clear" w:color="000000" w:fill="E6E6E6"/>
            <w:noWrap/>
            <w:vAlign w:val="center"/>
            <w:hideMark/>
          </w:tcPr>
          <w:p w14:paraId="2F5A89FD" w14:textId="77777777" w:rsidR="00194685" w:rsidRPr="00C60706" w:rsidRDefault="00000000" w:rsidP="005235DF">
            <w:pPr>
              <w:pStyle w:val="berschrift3"/>
            </w:pPr>
            <w:sdt>
              <w:sdtPr>
                <w:id w:val="-549389319"/>
                <w:placeholder>
                  <w:docPart w:val="A553EF598E574B589D92D5303DED0670"/>
                </w:placeholder>
                <w:temporary/>
                <w:showingPlcHdr/>
                <w15:appearance w15:val="hidden"/>
              </w:sdtPr>
              <w:sdtContent>
                <w:r w:rsidR="00F01696" w:rsidRPr="00C60706">
                  <w:rPr>
                    <w:lang w:bidi="en-GB"/>
                  </w:rPr>
                  <w:t>BUDGET</w:t>
                </w:r>
              </w:sdtContent>
            </w:sdt>
          </w:p>
        </w:tc>
        <w:tc>
          <w:tcPr>
            <w:tcW w:w="1170" w:type="dxa"/>
            <w:tcBorders>
              <w:top w:val="nil"/>
              <w:left w:val="nil"/>
              <w:bottom w:val="single" w:sz="4" w:space="0" w:color="404040"/>
              <w:right w:val="single" w:sz="4" w:space="0" w:color="404040"/>
            </w:tcBorders>
            <w:shd w:val="clear" w:color="000000" w:fill="E6E6E6"/>
            <w:noWrap/>
            <w:vAlign w:val="center"/>
            <w:hideMark/>
          </w:tcPr>
          <w:p w14:paraId="3F6C7F9C" w14:textId="77777777" w:rsidR="00194685" w:rsidRPr="00C60706" w:rsidRDefault="00000000" w:rsidP="005235DF">
            <w:pPr>
              <w:pStyle w:val="berschrift3"/>
            </w:pPr>
            <w:sdt>
              <w:sdtPr>
                <w:id w:val="-1156384141"/>
                <w:placeholder>
                  <w:docPart w:val="05CD50DF79F446B897ED4D86FA763366"/>
                </w:placeholder>
                <w:temporary/>
                <w:showingPlcHdr/>
                <w15:appearance w15:val="hidden"/>
              </w:sdtPr>
              <w:sdtContent>
                <w:r w:rsidR="00F01696" w:rsidRPr="00C60706">
                  <w:rPr>
                    <w:lang w:bidi="en-GB"/>
                  </w:rPr>
                  <w:t>ACTUAL</w:t>
                </w:r>
              </w:sdtContent>
            </w:sdt>
          </w:p>
        </w:tc>
        <w:tc>
          <w:tcPr>
            <w:tcW w:w="3122" w:type="dxa"/>
            <w:tcBorders>
              <w:top w:val="nil"/>
              <w:left w:val="nil"/>
              <w:bottom w:val="single" w:sz="4" w:space="0" w:color="404040"/>
              <w:right w:val="single" w:sz="4" w:space="0" w:color="404040"/>
            </w:tcBorders>
            <w:shd w:val="clear" w:color="000000" w:fill="E6E6E6"/>
            <w:noWrap/>
            <w:vAlign w:val="center"/>
            <w:hideMark/>
          </w:tcPr>
          <w:p w14:paraId="40684F33" w14:textId="77777777" w:rsidR="00194685" w:rsidRPr="00C60706" w:rsidRDefault="00000000" w:rsidP="005235DF">
            <w:pPr>
              <w:pStyle w:val="berschrift3"/>
            </w:pPr>
            <w:sdt>
              <w:sdtPr>
                <w:id w:val="1611781543"/>
                <w:placeholder>
                  <w:docPart w:val="1853C666871E49FFB5714C823F4A142D"/>
                </w:placeholder>
                <w:temporary/>
                <w:showingPlcHdr/>
                <w15:appearance w15:val="hidden"/>
              </w:sdtPr>
              <w:sdtContent>
                <w:r w:rsidR="00F01696" w:rsidRPr="00C60706">
                  <w:rPr>
                    <w:lang w:bidi="en-GB"/>
                  </w:rPr>
                  <w:t>UNDER/UNDER</w:t>
                </w:r>
              </w:sdtContent>
            </w:sdt>
          </w:p>
        </w:tc>
      </w:tr>
      <w:tr w:rsidR="00194685" w:rsidRPr="00C60706" w14:paraId="624E9094" w14:textId="77777777" w:rsidTr="00585480">
        <w:trPr>
          <w:trHeight w:val="20"/>
        </w:trPr>
        <w:tc>
          <w:tcPr>
            <w:tcW w:w="10768"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0203AE9E" w14:textId="77777777" w:rsidR="00194685" w:rsidRPr="00C60706" w:rsidRDefault="00194685" w:rsidP="00425C02">
            <w:pPr>
              <w:pStyle w:val="TableText"/>
              <w:rPr>
                <w:rFonts w:eastAsia="Times New Roman" w:cstheme="minorHAnsi"/>
                <w:bCs/>
                <w:color w:val="F2F2F2"/>
                <w:sz w:val="10"/>
                <w:szCs w:val="10"/>
              </w:rPr>
            </w:pPr>
            <w:r w:rsidRPr="00C60706">
              <w:rPr>
                <w:rFonts w:eastAsia="Times New Roman" w:cstheme="minorHAnsi"/>
                <w:color w:val="F2F2F2"/>
                <w:sz w:val="10"/>
                <w:szCs w:val="10"/>
                <w:lang w:bidi="en-GB"/>
              </w:rPr>
              <w:t> </w:t>
            </w:r>
          </w:p>
        </w:tc>
      </w:tr>
      <w:tr w:rsidR="00194685" w:rsidRPr="00C60706" w14:paraId="128EBD2C"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B0D6BE9" w14:textId="77777777" w:rsidR="00194685" w:rsidRPr="00C60706" w:rsidRDefault="00000000" w:rsidP="005235DF">
            <w:pPr>
              <w:pStyle w:val="berschrift3"/>
            </w:pPr>
            <w:sdt>
              <w:sdtPr>
                <w:id w:val="-710040555"/>
                <w:placeholder>
                  <w:docPart w:val="9DE414B20FED4E2BADD717E006B79B8F"/>
                </w:placeholder>
                <w:temporary/>
                <w:showingPlcHdr/>
                <w15:appearance w15:val="hidden"/>
              </w:sdtPr>
              <w:sdtContent>
                <w:r w:rsidR="00F01696" w:rsidRPr="00C60706">
                  <w:rPr>
                    <w:lang w:bidi="en-GB"/>
                  </w:rPr>
                  <w:t>ADMINISTRATIVE/GENERAL</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CF1BAF0" w14:textId="77777777" w:rsidR="00194685" w:rsidRPr="00C60706" w:rsidRDefault="00194685" w:rsidP="005235DF">
            <w:pPr>
              <w:pStyle w:val="berschrift3"/>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09D553D" w14:textId="77777777" w:rsidR="00194685" w:rsidRPr="00C60706" w:rsidRDefault="00194685" w:rsidP="005235DF">
            <w:pPr>
              <w:pStyle w:val="berschrift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5EDBED02" w14:textId="77777777" w:rsidR="00194685" w:rsidRPr="00C60706" w:rsidRDefault="00194685" w:rsidP="005235DF">
            <w:pPr>
              <w:pStyle w:val="berschrift3"/>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36205CA4" w14:textId="77777777" w:rsidR="00194685" w:rsidRPr="00C60706" w:rsidRDefault="00194685" w:rsidP="005235DF">
            <w:pPr>
              <w:pStyle w:val="berschrift3"/>
            </w:pPr>
          </w:p>
        </w:tc>
      </w:tr>
      <w:tr w:rsidR="00194685" w:rsidRPr="00C60706" w14:paraId="03753978"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8FC004D" w14:textId="77777777" w:rsidR="00194685" w:rsidRPr="00C60706" w:rsidRDefault="00000000" w:rsidP="005235DF">
            <w:pPr>
              <w:pStyle w:val="TableText"/>
            </w:pPr>
            <w:sdt>
              <w:sdtPr>
                <w:id w:val="-1975138643"/>
                <w:placeholder>
                  <w:docPart w:val="1765919B8421468EAE143EA18C956F80"/>
                </w:placeholder>
                <w:temporary/>
                <w:showingPlcHdr/>
                <w15:appearance w15:val="hidden"/>
              </w:sdtPr>
              <w:sdtContent>
                <w:r w:rsidR="00F01696" w:rsidRPr="00C60706">
                  <w:rPr>
                    <w:lang w:bidi="en-GB"/>
                  </w:rPr>
                  <w:t>Licences/Registration</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6A4501B"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28A1F640" w14:textId="77777777" w:rsidR="00194685" w:rsidRPr="00C60706" w:rsidRDefault="00000000" w:rsidP="005235DF">
            <w:pPr>
              <w:pStyle w:val="TableText"/>
            </w:pPr>
            <w:sdt>
              <w:sdtPr>
                <w:id w:val="757490093"/>
                <w:placeholder>
                  <w:docPart w:val="5E59D5D002FA48BEAD5CF0B2A1FAB09B"/>
                </w:placeholder>
                <w:temporary/>
                <w:showingPlcHdr/>
                <w15:appearance w15:val="hidden"/>
              </w:sdtPr>
              <w:sdtContent>
                <w:r w:rsidR="00EC5250" w:rsidRPr="00C60706">
                  <w:rPr>
                    <w:lang w:bidi="en-GB"/>
                  </w:rPr>
                  <w:t>£</w:t>
                </w:r>
                <w:r w:rsidR="00C56DCA" w:rsidRPr="00C60706">
                  <w:rPr>
                    <w:lang w:bidi="en-GB"/>
                  </w:rPr>
                  <w:t>750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870B1F1"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46674956" w14:textId="77777777" w:rsidR="00194685" w:rsidRPr="00C60706" w:rsidRDefault="00194685" w:rsidP="005235DF">
            <w:pPr>
              <w:pStyle w:val="TableText"/>
            </w:pPr>
          </w:p>
        </w:tc>
      </w:tr>
      <w:tr w:rsidR="00194685" w:rsidRPr="00C60706" w14:paraId="0E8E3A9D"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32A602C" w14:textId="77777777" w:rsidR="00194685" w:rsidRPr="00C60706" w:rsidRDefault="00000000" w:rsidP="005235DF">
            <w:pPr>
              <w:pStyle w:val="TableText"/>
            </w:pPr>
            <w:sdt>
              <w:sdtPr>
                <w:id w:val="-1522314443"/>
                <w:placeholder>
                  <w:docPart w:val="24712A68DC47483289D365181A57D781"/>
                </w:placeholder>
                <w:temporary/>
                <w:showingPlcHdr/>
                <w15:appearance w15:val="hidden"/>
              </w:sdtPr>
              <w:sdtContent>
                <w:r w:rsidR="00F01696" w:rsidRPr="00C60706">
                  <w:rPr>
                    <w:lang w:bidi="en-GB"/>
                  </w:rPr>
                  <w:t>Permits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BB85EEF"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B1EE6B0" w14:textId="77777777" w:rsidR="00194685" w:rsidRPr="00C60706" w:rsidRDefault="00000000" w:rsidP="005235DF">
            <w:pPr>
              <w:pStyle w:val="TableText"/>
            </w:pPr>
            <w:sdt>
              <w:sdtPr>
                <w:id w:val="424847022"/>
                <w:placeholder>
                  <w:docPart w:val="961328A93D914DA0B94196138DC047D1"/>
                </w:placeholder>
                <w:temporary/>
                <w:showingPlcHdr/>
                <w15:appearance w15:val="hidden"/>
              </w:sdtPr>
              <w:sdtContent>
                <w:r w:rsidR="00EC5250" w:rsidRPr="00C60706">
                  <w:rPr>
                    <w:lang w:bidi="en-GB"/>
                  </w:rPr>
                  <w:t>£</w:t>
                </w:r>
                <w:r w:rsidR="007F3CE4" w:rsidRPr="00C60706">
                  <w:rPr>
                    <w:lang w:bidi="en-GB"/>
                  </w:rPr>
                  <w:t>1,500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B84F568"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66C78034" w14:textId="77777777" w:rsidR="00194685" w:rsidRPr="00C60706" w:rsidRDefault="00194685" w:rsidP="005235DF">
            <w:pPr>
              <w:pStyle w:val="TableText"/>
            </w:pPr>
          </w:p>
        </w:tc>
      </w:tr>
      <w:tr w:rsidR="00194685" w:rsidRPr="00C60706" w14:paraId="319B89A2"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16B45D9" w14:textId="77777777" w:rsidR="00194685" w:rsidRPr="00C60706" w:rsidRDefault="00000000" w:rsidP="005235DF">
            <w:pPr>
              <w:pStyle w:val="TableText"/>
            </w:pPr>
            <w:sdt>
              <w:sdtPr>
                <w:id w:val="-391885353"/>
                <w:placeholder>
                  <w:docPart w:val="7D68D62B65D1434B853F49F16EA81E37"/>
                </w:placeholder>
                <w:temporary/>
                <w:showingPlcHdr/>
                <w15:appearance w15:val="hidden"/>
              </w:sdtPr>
              <w:sdtContent>
                <w:r w:rsidR="00F01696" w:rsidRPr="00C60706">
                  <w:rPr>
                    <w:lang w:bidi="en-GB"/>
                  </w:rPr>
                  <w:t>Insurance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0B633AC6"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8D28675" w14:textId="77777777" w:rsidR="00194685" w:rsidRPr="00C60706" w:rsidRDefault="00000000" w:rsidP="005235DF">
            <w:pPr>
              <w:pStyle w:val="TableText"/>
            </w:pPr>
            <w:sdt>
              <w:sdtPr>
                <w:id w:val="1066615970"/>
                <w:placeholder>
                  <w:docPart w:val="F613521CC3D5468BB66D8C6DD4C969FB"/>
                </w:placeholder>
                <w:temporary/>
                <w:showingPlcHdr/>
                <w15:appearance w15:val="hidden"/>
              </w:sdtPr>
              <w:sdtContent>
                <w:r w:rsidR="00EC5250" w:rsidRPr="00C60706">
                  <w:rPr>
                    <w:lang w:bidi="en-GB"/>
                  </w:rPr>
                  <w:t>£</w:t>
                </w:r>
                <w:r w:rsidR="007F3CE4" w:rsidRPr="00C60706">
                  <w:rPr>
                    <w:lang w:bidi="en-GB"/>
                  </w:rPr>
                  <w:t>3,400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F7D3B9D"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4264D711" w14:textId="77777777" w:rsidR="00194685" w:rsidRPr="00C60706" w:rsidRDefault="00194685" w:rsidP="005235DF">
            <w:pPr>
              <w:pStyle w:val="TableText"/>
            </w:pPr>
          </w:p>
        </w:tc>
      </w:tr>
      <w:tr w:rsidR="00194685" w:rsidRPr="00C60706" w14:paraId="4C829D4A"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6FBD941" w14:textId="77777777" w:rsidR="00194685" w:rsidRPr="00C60706" w:rsidRDefault="00000000" w:rsidP="005235DF">
            <w:pPr>
              <w:pStyle w:val="TableText"/>
            </w:pPr>
            <w:sdt>
              <w:sdtPr>
                <w:id w:val="380526849"/>
                <w:placeholder>
                  <w:docPart w:val="AFA7B7D9C15A49BAACB419A8C7333B38"/>
                </w:placeholder>
                <w:temporary/>
                <w:showingPlcHdr/>
                <w15:appearance w15:val="hidden"/>
              </w:sdtPr>
              <w:sdtContent>
                <w:r w:rsidR="00F01696" w:rsidRPr="00C60706">
                  <w:rPr>
                    <w:lang w:bidi="en-GB"/>
                  </w:rPr>
                  <w:t>Legal</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76CA5E70"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4C95E7FF" w14:textId="77777777" w:rsidR="00194685" w:rsidRPr="00C60706" w:rsidRDefault="00000000" w:rsidP="005235DF">
            <w:pPr>
              <w:pStyle w:val="TableText"/>
            </w:pPr>
            <w:sdt>
              <w:sdtPr>
                <w:id w:val="-2138939474"/>
                <w:placeholder>
                  <w:docPart w:val="8BB533A7C85249988E376B78389AC94C"/>
                </w:placeholder>
                <w:temporary/>
                <w:showingPlcHdr/>
                <w15:appearance w15:val="hidden"/>
              </w:sdtPr>
              <w:sdtContent>
                <w:r w:rsidR="00EC5250" w:rsidRPr="00C60706">
                  <w:rPr>
                    <w:lang w:bidi="en-GB"/>
                  </w:rPr>
                  <w:t>£</w:t>
                </w:r>
                <w:r w:rsidR="007F3CE4" w:rsidRPr="00C60706">
                  <w:rPr>
                    <w:lang w:bidi="en-GB"/>
                  </w:rPr>
                  <w:t>300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2DF1FE79"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37BC43D2" w14:textId="77777777" w:rsidR="00194685" w:rsidRPr="00C60706" w:rsidRDefault="00194685" w:rsidP="005235DF">
            <w:pPr>
              <w:pStyle w:val="TableText"/>
            </w:pPr>
          </w:p>
        </w:tc>
      </w:tr>
      <w:tr w:rsidR="00194685" w:rsidRPr="00C60706" w14:paraId="0156C411"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9D8FD18" w14:textId="77777777" w:rsidR="00194685" w:rsidRPr="00C60706" w:rsidRDefault="00000000" w:rsidP="005235DF">
            <w:pPr>
              <w:pStyle w:val="TableText"/>
            </w:pPr>
            <w:sdt>
              <w:sdtPr>
                <w:id w:val="-2078270510"/>
                <w:placeholder>
                  <w:docPart w:val="7E3369EDE972401EB7AA1814BC6589B9"/>
                </w:placeholder>
                <w:temporary/>
                <w:showingPlcHdr/>
                <w15:appearance w15:val="hidden"/>
              </w:sdtPr>
              <w:sdtContent>
                <w:r w:rsidR="00F01696" w:rsidRPr="00C60706">
                  <w:rPr>
                    <w:lang w:bidi="en-GB"/>
                  </w:rPr>
                  <w:t>Business Consultant</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24725A10"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51F5D135" w14:textId="77777777" w:rsidR="00194685" w:rsidRPr="00C60706" w:rsidRDefault="00000000" w:rsidP="005235DF">
            <w:pPr>
              <w:pStyle w:val="TableText"/>
            </w:pPr>
            <w:sdt>
              <w:sdtPr>
                <w:id w:val="-1481995169"/>
                <w:placeholder>
                  <w:docPart w:val="601A4D5CA4DA4464A0B36A0F79159363"/>
                </w:placeholder>
                <w:temporary/>
                <w:showingPlcHdr/>
                <w15:appearance w15:val="hidden"/>
              </w:sdtPr>
              <w:sdtContent>
                <w:r w:rsidR="00EC5250" w:rsidRPr="00C60706">
                  <w:rPr>
                    <w:lang w:bidi="en-GB"/>
                  </w:rPr>
                  <w:t>£</w:t>
                </w:r>
                <w:r w:rsidR="007F3CE4" w:rsidRPr="00C60706">
                  <w:rPr>
                    <w:lang w:bidi="en-GB"/>
                  </w:rPr>
                  <w:t>2,500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5E67BD56"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4CD77956" w14:textId="77777777" w:rsidR="00194685" w:rsidRPr="00C60706" w:rsidRDefault="00194685" w:rsidP="005235DF">
            <w:pPr>
              <w:pStyle w:val="TableText"/>
            </w:pPr>
          </w:p>
        </w:tc>
      </w:tr>
      <w:tr w:rsidR="00194685" w:rsidRPr="00C60706" w14:paraId="6192F089"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8AC8242" w14:textId="77777777" w:rsidR="00194685" w:rsidRPr="00C60706" w:rsidRDefault="00000000" w:rsidP="005235DF">
            <w:pPr>
              <w:pStyle w:val="TableText"/>
            </w:pPr>
            <w:sdt>
              <w:sdtPr>
                <w:id w:val="162369038"/>
                <w:placeholder>
                  <w:docPart w:val="AEA28E75C56D4B8EBAFDC07D5A0EF1F2"/>
                </w:placeholder>
                <w:temporary/>
                <w:showingPlcHdr/>
                <w15:appearance w15:val="hidden"/>
              </w:sdtPr>
              <w:sdtContent>
                <w:r w:rsidR="00F01696" w:rsidRPr="00C60706">
                  <w:rPr>
                    <w:lang w:bidi="en-GB"/>
                  </w:rPr>
                  <w:t>Training</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0D0E2620"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2D95A49" w14:textId="77777777" w:rsidR="00194685" w:rsidRPr="00C60706" w:rsidRDefault="00000000" w:rsidP="005235DF">
            <w:pPr>
              <w:pStyle w:val="TableText"/>
            </w:pPr>
            <w:sdt>
              <w:sdtPr>
                <w:id w:val="330414966"/>
                <w:placeholder>
                  <w:docPart w:val="7B538BF27BAC4F52A6FDEC5AB11436EB"/>
                </w:placeholder>
                <w:temporary/>
                <w:showingPlcHdr/>
                <w15:appearance w15:val="hidden"/>
              </w:sdtPr>
              <w:sdtContent>
                <w:r w:rsidR="00EC5250" w:rsidRPr="00C60706">
                  <w:rPr>
                    <w:lang w:bidi="en-GB"/>
                  </w:rPr>
                  <w:t>£</w:t>
                </w:r>
                <w:r w:rsidR="007F3CE4" w:rsidRPr="00C60706">
                  <w:rPr>
                    <w:lang w:bidi="en-GB"/>
                  </w:rPr>
                  <w:t>2,000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769995C"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492D1532" w14:textId="77777777" w:rsidR="00194685" w:rsidRPr="00C60706" w:rsidRDefault="00194685" w:rsidP="005235DF">
            <w:pPr>
              <w:pStyle w:val="TableText"/>
            </w:pPr>
          </w:p>
        </w:tc>
      </w:tr>
      <w:tr w:rsidR="00194685" w:rsidRPr="00C60706" w14:paraId="72DA57E3"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D229BA6" w14:textId="77777777" w:rsidR="00194685" w:rsidRPr="00C60706" w:rsidRDefault="00000000" w:rsidP="005235DF">
            <w:pPr>
              <w:pStyle w:val="TableText"/>
            </w:pPr>
            <w:sdt>
              <w:sdtPr>
                <w:id w:val="-1302835532"/>
                <w:placeholder>
                  <w:docPart w:val="0832DC700CEB4252A753F4E2A7B87B27"/>
                </w:placeholder>
                <w:temporary/>
                <w:showingPlcHdr/>
                <w15:appearance w15:val="hidden"/>
              </w:sdtPr>
              <w:sdtContent>
                <w:r w:rsidR="00F01696" w:rsidRPr="00C60706">
                  <w:rPr>
                    <w:lang w:bidi="en-GB"/>
                  </w:rPr>
                  <w:t>Software (General)</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13BA0E04"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3B879B5" w14:textId="77777777" w:rsidR="00194685" w:rsidRPr="00C60706" w:rsidRDefault="00000000" w:rsidP="005235DF">
            <w:pPr>
              <w:pStyle w:val="TableText"/>
            </w:pPr>
            <w:sdt>
              <w:sdtPr>
                <w:id w:val="1142004821"/>
                <w:placeholder>
                  <w:docPart w:val="4B7A00274B204EF7A9F441A6E0B36903"/>
                </w:placeholder>
                <w:temporary/>
                <w:showingPlcHdr/>
                <w15:appearance w15:val="hidden"/>
              </w:sdtPr>
              <w:sdtContent>
                <w:r w:rsidR="00EC5250" w:rsidRPr="00C60706">
                  <w:rPr>
                    <w:lang w:bidi="en-GB"/>
                  </w:rPr>
                  <w:t>£</w:t>
                </w:r>
                <w:r w:rsidR="007F3CE4" w:rsidRPr="00C60706">
                  <w:rPr>
                    <w:lang w:bidi="en-GB"/>
                  </w:rPr>
                  <w:t>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721EED2"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BD3AE81" w14:textId="77777777" w:rsidR="00194685" w:rsidRPr="00C60706" w:rsidRDefault="00194685" w:rsidP="005235DF">
            <w:pPr>
              <w:pStyle w:val="TableText"/>
            </w:pPr>
          </w:p>
        </w:tc>
      </w:tr>
      <w:tr w:rsidR="00194685" w:rsidRPr="00C60706" w14:paraId="66447AA6"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D6A952D" w14:textId="77777777" w:rsidR="00194685" w:rsidRPr="00C60706" w:rsidRDefault="00000000" w:rsidP="005235DF">
            <w:pPr>
              <w:pStyle w:val="TableText"/>
            </w:pPr>
            <w:sdt>
              <w:sdtPr>
                <w:id w:val="-800452272"/>
                <w:placeholder>
                  <w:docPart w:val="E670E19B90FD4AF1AA1F2FED994111F2"/>
                </w:placeholder>
                <w:temporary/>
                <w:showingPlcHdr/>
                <w15:appearance w15:val="hidden"/>
              </w:sdtPr>
              <w:sdtContent>
                <w:r w:rsidR="00F01696" w:rsidRPr="00C60706">
                  <w:rPr>
                    <w:lang w:bidi="en-GB"/>
                  </w:rPr>
                  <w:t>Miscellaneous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CE9C6F9"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F832050" w14:textId="77777777" w:rsidR="00194685" w:rsidRPr="00C60706" w:rsidRDefault="00194685" w:rsidP="005235DF">
            <w:pPr>
              <w:pStyle w:val="TableText"/>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47B7F72"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60D4FEEB" w14:textId="77777777" w:rsidR="00194685" w:rsidRPr="00C60706" w:rsidRDefault="00194685" w:rsidP="005235DF">
            <w:pPr>
              <w:pStyle w:val="TableText"/>
            </w:pPr>
          </w:p>
        </w:tc>
      </w:tr>
      <w:tr w:rsidR="00194685" w:rsidRPr="00C60706" w14:paraId="649F8005"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C22271E" w14:textId="77777777" w:rsidR="00194685" w:rsidRPr="00C60706" w:rsidRDefault="00000000" w:rsidP="005235DF">
            <w:pPr>
              <w:pStyle w:val="berschrift3"/>
            </w:pPr>
            <w:sdt>
              <w:sdtPr>
                <w:id w:val="-1612978012"/>
                <w:placeholder>
                  <w:docPart w:val="44DCB6F5EF91455E81E8E1DD192A5C77"/>
                </w:placeholder>
                <w:temporary/>
                <w:showingPlcHdr/>
                <w15:appearance w15:val="hidden"/>
              </w:sdtPr>
              <w:sdtContent>
                <w:r w:rsidR="00C56DCA" w:rsidRPr="00C60706">
                  <w:rPr>
                    <w:lang w:bidi="en-GB"/>
                  </w:rPr>
                  <w:t>LOCATION/OFFICE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75438A8E" w14:textId="77777777" w:rsidR="00194685" w:rsidRPr="00C60706" w:rsidRDefault="00194685" w:rsidP="005235DF">
            <w:pPr>
              <w:pStyle w:val="berschrift3"/>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3B274FB7" w14:textId="77777777" w:rsidR="00194685" w:rsidRPr="00C60706" w:rsidRDefault="00194685" w:rsidP="005235DF">
            <w:pPr>
              <w:pStyle w:val="berschrift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E29E922" w14:textId="77777777" w:rsidR="00194685" w:rsidRPr="00C60706" w:rsidRDefault="00194685" w:rsidP="005235DF">
            <w:pPr>
              <w:pStyle w:val="berschrift3"/>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58E1AC65" w14:textId="77777777" w:rsidR="00194685" w:rsidRPr="00C60706" w:rsidRDefault="00194685" w:rsidP="005235DF">
            <w:pPr>
              <w:pStyle w:val="berschrift3"/>
            </w:pPr>
          </w:p>
        </w:tc>
      </w:tr>
      <w:tr w:rsidR="00194685" w:rsidRPr="00C60706" w14:paraId="24175CF9"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5FF3E25" w14:textId="77777777" w:rsidR="00194685" w:rsidRPr="00C60706" w:rsidRDefault="00000000" w:rsidP="005235DF">
            <w:pPr>
              <w:pStyle w:val="TableText"/>
            </w:pPr>
            <w:sdt>
              <w:sdtPr>
                <w:id w:val="831956962"/>
                <w:placeholder>
                  <w:docPart w:val="E87F36D917044179B6906A4C0F131473"/>
                </w:placeholder>
                <w:temporary/>
                <w:showingPlcHdr/>
                <w15:appearance w15:val="hidden"/>
              </w:sdtPr>
              <w:sdtContent>
                <w:r w:rsidR="00F01696" w:rsidRPr="00C60706">
                  <w:rPr>
                    <w:lang w:bidi="en-GB"/>
                  </w:rPr>
                  <w:t>Space Rental/Lease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BFFF4B9"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55C2A88" w14:textId="77777777" w:rsidR="00194685" w:rsidRPr="00C60706" w:rsidRDefault="00000000" w:rsidP="005235DF">
            <w:pPr>
              <w:pStyle w:val="TableText"/>
            </w:pPr>
            <w:sdt>
              <w:sdtPr>
                <w:id w:val="-1319956303"/>
                <w:placeholder>
                  <w:docPart w:val="4BB41F78F375412CAFBD0DAADBC44F5E"/>
                </w:placeholder>
                <w:temporary/>
                <w:showingPlcHdr/>
                <w15:appearance w15:val="hidden"/>
              </w:sdtPr>
              <w:sdtContent>
                <w:r w:rsidR="00EC5250" w:rsidRPr="00C60706">
                  <w:rPr>
                    <w:lang w:bidi="en-GB"/>
                  </w:rPr>
                  <w:t>£</w:t>
                </w:r>
                <w:r w:rsidR="007F3CE4" w:rsidRPr="00C60706">
                  <w:rPr>
                    <w:lang w:bidi="en-GB"/>
                  </w:rPr>
                  <w:t>50,000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BD88EA2"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5DE48D8E" w14:textId="77777777" w:rsidR="00194685" w:rsidRPr="00C60706" w:rsidRDefault="00194685" w:rsidP="005235DF">
            <w:pPr>
              <w:pStyle w:val="TableText"/>
            </w:pPr>
          </w:p>
        </w:tc>
      </w:tr>
      <w:tr w:rsidR="00194685" w:rsidRPr="00C60706" w14:paraId="5AF5F224"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F5694E0" w14:textId="77777777" w:rsidR="00194685" w:rsidRPr="00C60706" w:rsidRDefault="00000000" w:rsidP="005235DF">
            <w:pPr>
              <w:pStyle w:val="TableText"/>
            </w:pPr>
            <w:sdt>
              <w:sdtPr>
                <w:id w:val="-1868669234"/>
                <w:placeholder>
                  <w:docPart w:val="B4D7A751EE8D419CBDC558B12959600C"/>
                </w:placeholder>
                <w:temporary/>
                <w:showingPlcHdr/>
                <w15:appearance w15:val="hidden"/>
              </w:sdtPr>
              <w:sdtContent>
                <w:r w:rsidR="00F01696" w:rsidRPr="00C60706">
                  <w:rPr>
                    <w:lang w:bidi="en-GB"/>
                  </w:rPr>
                  <w:t>Utility Costs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279A15BD"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5D40CE9F" w14:textId="77777777" w:rsidR="00194685" w:rsidRPr="00C60706" w:rsidRDefault="00000000" w:rsidP="005235DF">
            <w:pPr>
              <w:pStyle w:val="TableText"/>
            </w:pPr>
            <w:sdt>
              <w:sdtPr>
                <w:id w:val="-1162532783"/>
                <w:placeholder>
                  <w:docPart w:val="787D4EB3432B4DF6B9D7DC3C569E0A25"/>
                </w:placeholder>
                <w:temporary/>
                <w:showingPlcHdr/>
                <w15:appearance w15:val="hidden"/>
              </w:sdtPr>
              <w:sdtContent>
                <w:r w:rsidR="00EC5250" w:rsidRPr="00C60706">
                  <w:rPr>
                    <w:lang w:bidi="en-GB"/>
                  </w:rPr>
                  <w:t>£</w:t>
                </w:r>
                <w:r w:rsidR="007F3CE4" w:rsidRPr="00C60706">
                  <w:rPr>
                    <w:lang w:bidi="en-GB"/>
                  </w:rPr>
                  <w:t>2,500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A43973C"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E0D9ABC" w14:textId="77777777" w:rsidR="00194685" w:rsidRPr="00C60706" w:rsidRDefault="00194685" w:rsidP="005235DF">
            <w:pPr>
              <w:pStyle w:val="TableText"/>
            </w:pPr>
          </w:p>
        </w:tc>
      </w:tr>
      <w:tr w:rsidR="00194685" w:rsidRPr="00C60706" w14:paraId="3F27A74F"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85732BC" w14:textId="77777777" w:rsidR="00194685" w:rsidRPr="00C60706" w:rsidRDefault="00000000" w:rsidP="005235DF">
            <w:pPr>
              <w:pStyle w:val="TableText"/>
            </w:pPr>
            <w:sdt>
              <w:sdtPr>
                <w:id w:val="-865145019"/>
                <w:placeholder>
                  <w:docPart w:val="494526F19188410E9CAFA6FC69873D80"/>
                </w:placeholder>
                <w:temporary/>
                <w:showingPlcHdr/>
                <w15:appearance w15:val="hidden"/>
              </w:sdtPr>
              <w:sdtContent>
                <w:r w:rsidR="00F01696" w:rsidRPr="00C60706">
                  <w:rPr>
                    <w:lang w:bidi="en-GB"/>
                  </w:rPr>
                  <w:t>Telephone Set up &amp; Annual Cost</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442201A"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7D65C0F" w14:textId="77777777" w:rsidR="00194685" w:rsidRPr="00C60706" w:rsidRDefault="00000000" w:rsidP="005235DF">
            <w:pPr>
              <w:pStyle w:val="TableText"/>
            </w:pPr>
            <w:sdt>
              <w:sdtPr>
                <w:id w:val="-2018755341"/>
                <w:placeholder>
                  <w:docPart w:val="D56AA90B26F44599A82B1244F2B05026"/>
                </w:placeholder>
                <w:temporary/>
                <w:showingPlcHdr/>
                <w15:appearance w15:val="hidden"/>
              </w:sdtPr>
              <w:sdtContent>
                <w:r w:rsidR="00EC5250" w:rsidRPr="00C60706">
                  <w:rPr>
                    <w:lang w:bidi="en-GB"/>
                  </w:rPr>
                  <w:t>£</w:t>
                </w:r>
                <w:r w:rsidR="007F3CE4" w:rsidRPr="00C60706">
                  <w:rPr>
                    <w:lang w:bidi="en-GB"/>
                  </w:rPr>
                  <w:t>410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2596AAC1"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02178E5" w14:textId="77777777" w:rsidR="00194685" w:rsidRPr="00C60706" w:rsidRDefault="00194685" w:rsidP="005235DF">
            <w:pPr>
              <w:pStyle w:val="TableText"/>
            </w:pPr>
          </w:p>
        </w:tc>
      </w:tr>
      <w:tr w:rsidR="00194685" w:rsidRPr="00C60706" w14:paraId="77A7EAD2"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F4A4B6D" w14:textId="77777777" w:rsidR="00194685" w:rsidRPr="00C60706" w:rsidRDefault="00000000" w:rsidP="005235DF">
            <w:pPr>
              <w:pStyle w:val="TableText"/>
            </w:pPr>
            <w:sdt>
              <w:sdtPr>
                <w:id w:val="1094362635"/>
                <w:placeholder>
                  <w:docPart w:val="827FB6B4421F4497B9FF8E4BCB6B3C37"/>
                </w:placeholder>
                <w:temporary/>
                <w:showingPlcHdr/>
                <w15:appearance w15:val="hidden"/>
              </w:sdtPr>
              <w:sdtContent>
                <w:r w:rsidR="00F01696" w:rsidRPr="00C60706">
                  <w:rPr>
                    <w:lang w:bidi="en-GB"/>
                  </w:rPr>
                  <w:t>Furniture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103C8A9D"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D9E5FCE" w14:textId="77777777" w:rsidR="00194685" w:rsidRPr="00C60706" w:rsidRDefault="00000000" w:rsidP="005235DF">
            <w:pPr>
              <w:pStyle w:val="TableText"/>
            </w:pPr>
            <w:sdt>
              <w:sdtPr>
                <w:id w:val="197123134"/>
                <w:placeholder>
                  <w:docPart w:val="7D34243078724EC4BE9B969B23BA1D5C"/>
                </w:placeholder>
                <w:temporary/>
                <w:showingPlcHdr/>
                <w15:appearance w15:val="hidden"/>
              </w:sdtPr>
              <w:sdtContent>
                <w:r w:rsidR="00EC5250" w:rsidRPr="00C60706">
                  <w:rPr>
                    <w:lang w:bidi="en-GB"/>
                  </w:rPr>
                  <w:t>£</w:t>
                </w:r>
                <w:r w:rsidR="007F3CE4" w:rsidRPr="00C60706">
                  <w:rPr>
                    <w:lang w:bidi="en-GB"/>
                  </w:rPr>
                  <w:t>15,000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FCE5992"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6A4F1A11" w14:textId="77777777" w:rsidR="00194685" w:rsidRPr="00C60706" w:rsidRDefault="00194685" w:rsidP="005235DF">
            <w:pPr>
              <w:pStyle w:val="TableText"/>
            </w:pPr>
          </w:p>
        </w:tc>
      </w:tr>
      <w:tr w:rsidR="00194685" w:rsidRPr="00C60706" w14:paraId="5C13EEFA"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FE862A9" w14:textId="77777777" w:rsidR="00194685" w:rsidRPr="00C60706" w:rsidRDefault="00000000" w:rsidP="005235DF">
            <w:pPr>
              <w:pStyle w:val="TableText"/>
            </w:pPr>
            <w:sdt>
              <w:sdtPr>
                <w:id w:val="1183476072"/>
                <w:placeholder>
                  <w:docPart w:val="CA4BE3B617774FB58349B0FA03B4A0C2"/>
                </w:placeholder>
                <w:temporary/>
                <w:showingPlcHdr/>
                <w15:appearance w15:val="hidden"/>
              </w:sdtPr>
              <w:sdtContent>
                <w:r w:rsidR="00F01696" w:rsidRPr="00C60706">
                  <w:rPr>
                    <w:lang w:bidi="en-GB"/>
                  </w:rPr>
                  <w:t>Medical Equipment</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111DEEA6"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44591685" w14:textId="77777777" w:rsidR="00194685" w:rsidRPr="00C60706" w:rsidRDefault="00000000" w:rsidP="005235DF">
            <w:pPr>
              <w:pStyle w:val="TableText"/>
            </w:pPr>
            <w:sdt>
              <w:sdtPr>
                <w:id w:val="2113700942"/>
                <w:placeholder>
                  <w:docPart w:val="5BE521CACD4143739F99BF2E6EA6CDFD"/>
                </w:placeholder>
                <w:temporary/>
                <w:showingPlcHdr/>
                <w15:appearance w15:val="hidden"/>
              </w:sdtPr>
              <w:sdtContent>
                <w:r w:rsidR="00EC5250" w:rsidRPr="00C60706">
                  <w:rPr>
                    <w:lang w:bidi="en-GB"/>
                  </w:rPr>
                  <w:t>£</w:t>
                </w:r>
                <w:r w:rsidR="007F3CE4" w:rsidRPr="00C60706">
                  <w:rPr>
                    <w:lang w:bidi="en-GB"/>
                  </w:rPr>
                  <w:t>150,000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28C1B958"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AF03452" w14:textId="77777777" w:rsidR="00194685" w:rsidRPr="00C60706" w:rsidRDefault="00194685" w:rsidP="005235DF">
            <w:pPr>
              <w:pStyle w:val="TableText"/>
            </w:pPr>
          </w:p>
        </w:tc>
      </w:tr>
      <w:tr w:rsidR="00194685" w:rsidRPr="00C60706" w14:paraId="04F4A428"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3C3C7B6" w14:textId="77777777" w:rsidR="00194685" w:rsidRPr="00C60706" w:rsidRDefault="00000000" w:rsidP="005235DF">
            <w:pPr>
              <w:pStyle w:val="TableText"/>
            </w:pPr>
            <w:sdt>
              <w:sdtPr>
                <w:id w:val="279464267"/>
                <w:placeholder>
                  <w:docPart w:val="9E8D31EDA23349DE9EF409CBF0574039"/>
                </w:placeholder>
                <w:temporary/>
                <w:showingPlcHdr/>
                <w15:appearance w15:val="hidden"/>
              </w:sdtPr>
              <w:sdtContent>
                <w:r w:rsidR="00F01696" w:rsidRPr="00C60706">
                  <w:rPr>
                    <w:lang w:bidi="en-GB"/>
                  </w:rPr>
                  <w:t>Hardware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08D15142"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1271708" w14:textId="77777777" w:rsidR="00194685" w:rsidRPr="00C60706" w:rsidRDefault="00000000" w:rsidP="005235DF">
            <w:pPr>
              <w:pStyle w:val="TableText"/>
            </w:pPr>
            <w:sdt>
              <w:sdtPr>
                <w:id w:val="-103816551"/>
                <w:placeholder>
                  <w:docPart w:val="48B43BB304B4471782ED759621C9E413"/>
                </w:placeholder>
                <w:temporary/>
                <w:showingPlcHdr/>
                <w15:appearance w15:val="hidden"/>
              </w:sdtPr>
              <w:sdtContent>
                <w:r w:rsidR="00EC5250" w:rsidRPr="00C60706">
                  <w:rPr>
                    <w:lang w:bidi="en-GB"/>
                  </w:rPr>
                  <w:t>£</w:t>
                </w:r>
                <w:r w:rsidR="007F3CE4" w:rsidRPr="00C60706">
                  <w:rPr>
                    <w:lang w:bidi="en-GB"/>
                  </w:rPr>
                  <w:t>10,000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3AB87BE"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568344D6" w14:textId="77777777" w:rsidR="00194685" w:rsidRPr="00C60706" w:rsidRDefault="00194685" w:rsidP="005235DF">
            <w:pPr>
              <w:pStyle w:val="TableText"/>
            </w:pPr>
          </w:p>
        </w:tc>
      </w:tr>
      <w:tr w:rsidR="00194685" w:rsidRPr="00C60706" w14:paraId="61BA7737"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84A40EA" w14:textId="77777777" w:rsidR="00194685" w:rsidRPr="00C60706" w:rsidRDefault="00000000" w:rsidP="005235DF">
            <w:pPr>
              <w:pStyle w:val="TableText"/>
            </w:pPr>
            <w:sdt>
              <w:sdtPr>
                <w:id w:val="-19015575"/>
                <w:placeholder>
                  <w:docPart w:val="E1187DD91B404F4AB7C278E213C24D2C"/>
                </w:placeholder>
                <w:temporary/>
                <w:showingPlcHdr/>
                <w15:appearance w15:val="hidden"/>
              </w:sdtPr>
              <w:sdtContent>
                <w:r w:rsidR="00F01696" w:rsidRPr="00C60706">
                  <w:rPr>
                    <w:lang w:bidi="en-GB"/>
                  </w:rPr>
                  <w:t>Software (CRM, imaging etc.)</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13A91532"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589EDDE1" w14:textId="77777777" w:rsidR="00194685" w:rsidRPr="00C60706" w:rsidRDefault="00000000" w:rsidP="005235DF">
            <w:pPr>
              <w:pStyle w:val="TableText"/>
            </w:pPr>
            <w:sdt>
              <w:sdtPr>
                <w:id w:val="-1758596210"/>
                <w:placeholder>
                  <w:docPart w:val="496CF395514A48449009F2C91FF8F798"/>
                </w:placeholder>
                <w:temporary/>
                <w:showingPlcHdr/>
                <w15:appearance w15:val="hidden"/>
              </w:sdtPr>
              <w:sdtContent>
                <w:r w:rsidR="00EC5250" w:rsidRPr="00C60706">
                  <w:rPr>
                    <w:lang w:bidi="en-GB"/>
                  </w:rPr>
                  <w:t>£</w:t>
                </w:r>
                <w:r w:rsidR="007F3CE4" w:rsidRPr="00C60706">
                  <w:rPr>
                    <w:lang w:bidi="en-GB"/>
                  </w:rPr>
                  <w:t>7,000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1B2DBD9"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5A90F3E" w14:textId="77777777" w:rsidR="00194685" w:rsidRPr="00C60706" w:rsidRDefault="00194685" w:rsidP="005235DF">
            <w:pPr>
              <w:pStyle w:val="TableText"/>
            </w:pPr>
          </w:p>
        </w:tc>
      </w:tr>
      <w:tr w:rsidR="00194685" w:rsidRPr="00C60706" w14:paraId="4F925E11"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97C73F0" w14:textId="77777777" w:rsidR="00194685" w:rsidRPr="00C60706" w:rsidRDefault="00000000" w:rsidP="005235DF">
            <w:pPr>
              <w:pStyle w:val="TableText"/>
            </w:pPr>
            <w:sdt>
              <w:sdtPr>
                <w:id w:val="726960735"/>
                <w:placeholder>
                  <w:docPart w:val="C2E79D1409814D38BA9633BAD3282EB5"/>
                </w:placeholder>
                <w:temporary/>
                <w:showingPlcHdr/>
                <w15:appearance w15:val="hidden"/>
              </w:sdtPr>
              <w:sdtContent>
                <w:r w:rsidR="00F01696" w:rsidRPr="00C60706">
                  <w:rPr>
                    <w:lang w:bidi="en-GB"/>
                  </w:rPr>
                  <w:t>Installation Fees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6789ACC"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1BD7716F" w14:textId="77777777" w:rsidR="00194685" w:rsidRPr="00C60706" w:rsidRDefault="00000000" w:rsidP="005235DF">
            <w:pPr>
              <w:pStyle w:val="TableText"/>
            </w:pPr>
            <w:sdt>
              <w:sdtPr>
                <w:id w:val="-1525089962"/>
                <w:placeholder>
                  <w:docPart w:val="5C2FDF78CC82433499D90B345571738C"/>
                </w:placeholder>
                <w:temporary/>
                <w:showingPlcHdr/>
                <w15:appearance w15:val="hidden"/>
              </w:sdtPr>
              <w:sdtContent>
                <w:r w:rsidR="00EC5250" w:rsidRPr="00C60706">
                  <w:rPr>
                    <w:lang w:bidi="en-GB"/>
                  </w:rPr>
                  <w:t>£</w:t>
                </w:r>
                <w:r w:rsidR="00C56DC6" w:rsidRPr="00C60706">
                  <w:rPr>
                    <w:lang w:bidi="en-GB"/>
                  </w:rPr>
                  <w:t>5,000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3276353"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091A433E" w14:textId="77777777" w:rsidR="00194685" w:rsidRPr="00C60706" w:rsidRDefault="00194685" w:rsidP="005235DF">
            <w:pPr>
              <w:pStyle w:val="TableText"/>
            </w:pPr>
          </w:p>
        </w:tc>
      </w:tr>
      <w:tr w:rsidR="00194685" w:rsidRPr="00C60706" w14:paraId="2BFC27F0"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D2F8306" w14:textId="77777777" w:rsidR="00194685" w:rsidRPr="00C60706" w:rsidRDefault="00000000" w:rsidP="005235DF">
            <w:pPr>
              <w:pStyle w:val="TableText"/>
            </w:pPr>
            <w:sdt>
              <w:sdtPr>
                <w:id w:val="1398782311"/>
                <w:placeholder>
                  <w:docPart w:val="DB1CD2C11E0C4E2689DB74C7549F240A"/>
                </w:placeholder>
                <w:temporary/>
                <w:showingPlcHdr/>
                <w15:appearance w15:val="hidden"/>
              </w:sdtPr>
              <w:sdtContent>
                <w:r w:rsidR="00F01696" w:rsidRPr="00C60706">
                  <w:rPr>
                    <w:lang w:bidi="en-GB"/>
                  </w:rPr>
                  <w:t>Start Up Inventory (pharmaceuticals)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62C256A4"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5482CD22" w14:textId="77777777" w:rsidR="00194685" w:rsidRPr="00C60706" w:rsidRDefault="00000000" w:rsidP="005235DF">
            <w:pPr>
              <w:pStyle w:val="TableText"/>
            </w:pPr>
            <w:sdt>
              <w:sdtPr>
                <w:id w:val="1150249782"/>
                <w:placeholder>
                  <w:docPart w:val="FEBF9655D1C847B1A63DE815DD74E968"/>
                </w:placeholder>
                <w:temporary/>
                <w:showingPlcHdr/>
                <w15:appearance w15:val="hidden"/>
              </w:sdtPr>
              <w:sdtContent>
                <w:r w:rsidR="00EC5250" w:rsidRPr="00C60706">
                  <w:rPr>
                    <w:lang w:bidi="en-GB"/>
                  </w:rPr>
                  <w:t>£</w:t>
                </w:r>
                <w:r w:rsidR="00C56DC6" w:rsidRPr="00C60706">
                  <w:rPr>
                    <w:lang w:bidi="en-GB"/>
                  </w:rPr>
                  <w:t>100,000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9047F59"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7C9645AE" w14:textId="77777777" w:rsidR="00194685" w:rsidRPr="00C60706" w:rsidRDefault="00194685" w:rsidP="005235DF">
            <w:pPr>
              <w:pStyle w:val="TableText"/>
            </w:pPr>
          </w:p>
        </w:tc>
      </w:tr>
      <w:tr w:rsidR="00194685" w:rsidRPr="00C60706" w14:paraId="6528FC1D"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394E241" w14:textId="77777777" w:rsidR="00194685" w:rsidRPr="00C60706" w:rsidRDefault="00000000" w:rsidP="005235DF">
            <w:pPr>
              <w:pStyle w:val="TableText"/>
            </w:pPr>
            <w:sdt>
              <w:sdtPr>
                <w:id w:val="536163934"/>
                <w:placeholder>
                  <w:docPart w:val="1CEA23562DD64DFA82826A55AC17A398"/>
                </w:placeholder>
                <w:temporary/>
                <w:showingPlcHdr/>
                <w15:appearance w15:val="hidden"/>
              </w:sdtPr>
              <w:sdtContent>
                <w:r w:rsidR="00F01696" w:rsidRPr="00C60706">
                  <w:rPr>
                    <w:lang w:bidi="en-GB"/>
                  </w:rPr>
                  <w:t>Nurse Supplies (gloves, etc.)</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01B896B5"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217A4EFC" w14:textId="77777777" w:rsidR="00194685" w:rsidRPr="00C60706" w:rsidRDefault="00000000" w:rsidP="005235DF">
            <w:pPr>
              <w:pStyle w:val="TableText"/>
            </w:pPr>
            <w:sdt>
              <w:sdtPr>
                <w:id w:val="1583789917"/>
                <w:placeholder>
                  <w:docPart w:val="E2A139D6ADFF41FF973DE7CB1904D757"/>
                </w:placeholder>
                <w:temporary/>
                <w:showingPlcHdr/>
                <w15:appearance w15:val="hidden"/>
              </w:sdtPr>
              <w:sdtContent>
                <w:r w:rsidR="00EC5250" w:rsidRPr="00C60706">
                  <w:rPr>
                    <w:lang w:bidi="en-GB"/>
                  </w:rPr>
                  <w:t>£</w:t>
                </w:r>
                <w:r w:rsidR="00C56DC6" w:rsidRPr="00C60706">
                  <w:rPr>
                    <w:lang w:bidi="en-GB"/>
                  </w:rPr>
                  <w:t>5,000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C34D9FC"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429B917B" w14:textId="77777777" w:rsidR="00194685" w:rsidRPr="00C60706" w:rsidRDefault="00194685" w:rsidP="005235DF">
            <w:pPr>
              <w:pStyle w:val="TableText"/>
            </w:pPr>
          </w:p>
        </w:tc>
      </w:tr>
      <w:tr w:rsidR="00194685" w:rsidRPr="00C60706" w14:paraId="7D5C4033"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05CDBF8" w14:textId="77777777" w:rsidR="00194685" w:rsidRPr="00C60706" w:rsidRDefault="00000000" w:rsidP="005235DF">
            <w:pPr>
              <w:pStyle w:val="TableText"/>
            </w:pPr>
            <w:sdt>
              <w:sdtPr>
                <w:id w:val="762180339"/>
                <w:placeholder>
                  <w:docPart w:val="0B934EFE273A45A98B51C8E6F2193BB7"/>
                </w:placeholder>
                <w:temporary/>
                <w:showingPlcHdr/>
                <w15:appearance w15:val="hidden"/>
              </w:sdtPr>
              <w:sdtContent>
                <w:r w:rsidR="00F01696" w:rsidRPr="00C60706">
                  <w:rPr>
                    <w:lang w:bidi="en-GB"/>
                  </w:rPr>
                  <w:t>Miscellaneous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56FA777"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17784923" w14:textId="77777777" w:rsidR="00194685" w:rsidRPr="00C60706" w:rsidRDefault="00000000" w:rsidP="005235DF">
            <w:pPr>
              <w:pStyle w:val="TableText"/>
            </w:pPr>
            <w:sdt>
              <w:sdtPr>
                <w:id w:val="996231504"/>
                <w:placeholder>
                  <w:docPart w:val="27811BA1FA1C4D5CA109A9A9F5E9989A"/>
                </w:placeholder>
                <w:temporary/>
                <w:showingPlcHdr/>
                <w15:appearance w15:val="hidden"/>
              </w:sdtPr>
              <w:sdtContent>
                <w:r w:rsidR="00EC5250" w:rsidRPr="00C60706">
                  <w:rPr>
                    <w:lang w:bidi="en-GB"/>
                  </w:rPr>
                  <w:t>£</w:t>
                </w:r>
                <w:r w:rsidR="00C56DC6" w:rsidRPr="00C60706">
                  <w:rPr>
                    <w:lang w:bidi="en-GB"/>
                  </w:rPr>
                  <w:t>10,000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7C9A936F"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511713B7" w14:textId="77777777" w:rsidR="00194685" w:rsidRPr="00C60706" w:rsidRDefault="00194685" w:rsidP="005235DF">
            <w:pPr>
              <w:pStyle w:val="TableText"/>
            </w:pPr>
          </w:p>
        </w:tc>
      </w:tr>
      <w:tr w:rsidR="00194685" w:rsidRPr="00C60706" w14:paraId="67EEEAEA"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717D3DF" w14:textId="77777777" w:rsidR="00194685" w:rsidRPr="00C60706" w:rsidRDefault="00000000" w:rsidP="005235DF">
            <w:pPr>
              <w:pStyle w:val="berschrift3"/>
            </w:pPr>
            <w:sdt>
              <w:sdtPr>
                <w:id w:val="910825165"/>
                <w:placeholder>
                  <w:docPart w:val="69A04767EAF246B5AA342179B6AF696F"/>
                </w:placeholder>
                <w:temporary/>
                <w:showingPlcHdr/>
                <w15:appearance w15:val="hidden"/>
              </w:sdtPr>
              <w:sdtContent>
                <w:r w:rsidR="00C56DCA" w:rsidRPr="00C60706">
                  <w:rPr>
                    <w:lang w:bidi="en-GB"/>
                  </w:rPr>
                  <w:t>MARKETING</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827E8DA" w14:textId="77777777" w:rsidR="00194685" w:rsidRPr="00C60706" w:rsidRDefault="00194685" w:rsidP="005235DF">
            <w:pPr>
              <w:pStyle w:val="berschrift3"/>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3E1CE10A" w14:textId="77777777" w:rsidR="00194685" w:rsidRPr="00C60706" w:rsidRDefault="00194685" w:rsidP="005235DF">
            <w:pPr>
              <w:pStyle w:val="berschrift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74F22169" w14:textId="77777777" w:rsidR="00194685" w:rsidRPr="00C60706" w:rsidRDefault="00194685" w:rsidP="005235DF">
            <w:pPr>
              <w:pStyle w:val="berschrift3"/>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07F89EC0" w14:textId="77777777" w:rsidR="00194685" w:rsidRPr="00C60706" w:rsidRDefault="00194685" w:rsidP="005235DF">
            <w:pPr>
              <w:pStyle w:val="berschrift3"/>
            </w:pPr>
          </w:p>
        </w:tc>
      </w:tr>
      <w:tr w:rsidR="00194685" w:rsidRPr="00C60706" w14:paraId="194D0D02"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3B6F191" w14:textId="77777777" w:rsidR="00194685" w:rsidRPr="00C60706" w:rsidRDefault="00000000" w:rsidP="005235DF">
            <w:pPr>
              <w:pStyle w:val="TableText"/>
            </w:pPr>
            <w:sdt>
              <w:sdtPr>
                <w:id w:val="1477098368"/>
                <w:placeholder>
                  <w:docPart w:val="249C0D53E22E4A06825CB3609C07B037"/>
                </w:placeholder>
                <w:temporary/>
                <w:showingPlcHdr/>
                <w15:appearance w15:val="hidden"/>
              </w:sdtPr>
              <w:sdtContent>
                <w:r w:rsidR="00F01696" w:rsidRPr="00C60706">
                  <w:rPr>
                    <w:lang w:bidi="en-GB"/>
                  </w:rPr>
                  <w:t>Logo, branding, website</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2C5E2A5C"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338BC75E" w14:textId="77777777" w:rsidR="00194685" w:rsidRPr="00C60706" w:rsidRDefault="00000000" w:rsidP="005235DF">
            <w:pPr>
              <w:pStyle w:val="TableText"/>
            </w:pPr>
            <w:sdt>
              <w:sdtPr>
                <w:id w:val="-435292809"/>
                <w:placeholder>
                  <w:docPart w:val="8110234EA188452CA596675DE74AE61D"/>
                </w:placeholder>
                <w:temporary/>
                <w:showingPlcHdr/>
                <w15:appearance w15:val="hidden"/>
              </w:sdtPr>
              <w:sdtContent>
                <w:r w:rsidR="00EC5250" w:rsidRPr="00C60706">
                  <w:rPr>
                    <w:lang w:bidi="en-GB"/>
                  </w:rPr>
                  <w:t>£</w:t>
                </w:r>
                <w:r w:rsidR="00C56DC6" w:rsidRPr="00C60706">
                  <w:rPr>
                    <w:lang w:bidi="en-GB"/>
                  </w:rPr>
                  <w:t>1,200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46C209E"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132BFB1C" w14:textId="77777777" w:rsidR="00194685" w:rsidRPr="00C60706" w:rsidRDefault="00194685" w:rsidP="005235DF">
            <w:pPr>
              <w:pStyle w:val="TableText"/>
            </w:pPr>
          </w:p>
        </w:tc>
      </w:tr>
      <w:tr w:rsidR="00194685" w:rsidRPr="00C60706" w14:paraId="3D1A5CB4"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BF8C32B" w14:textId="77777777" w:rsidR="00194685" w:rsidRPr="00C60706" w:rsidRDefault="00000000" w:rsidP="005235DF">
            <w:pPr>
              <w:pStyle w:val="TableText"/>
            </w:pPr>
            <w:sdt>
              <w:sdtPr>
                <w:id w:val="1258327483"/>
                <w:placeholder>
                  <w:docPart w:val="710DA2A9F8484D88A273F2BD899966A3"/>
                </w:placeholder>
                <w:temporary/>
                <w:showingPlcHdr/>
                <w15:appearance w15:val="hidden"/>
              </w:sdtPr>
              <w:sdtContent>
                <w:r w:rsidR="00F01696" w:rsidRPr="00C60706">
                  <w:rPr>
                    <w:lang w:bidi="en-GB"/>
                  </w:rPr>
                  <w:t>Advertising/listing fees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5164205D"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093A5E2A" w14:textId="77777777" w:rsidR="00194685" w:rsidRPr="00C60706" w:rsidRDefault="00000000" w:rsidP="005235DF">
            <w:pPr>
              <w:pStyle w:val="TableText"/>
            </w:pPr>
            <w:sdt>
              <w:sdtPr>
                <w:id w:val="2096745132"/>
                <w:placeholder>
                  <w:docPart w:val="62631966E95849118008D2108D0DACE5"/>
                </w:placeholder>
                <w:temporary/>
                <w:showingPlcHdr/>
                <w15:appearance w15:val="hidden"/>
              </w:sdtPr>
              <w:sdtContent>
                <w:r w:rsidR="00EC5250" w:rsidRPr="00C60706">
                  <w:rPr>
                    <w:lang w:bidi="en-GB"/>
                  </w:rPr>
                  <w:t>£</w:t>
                </w:r>
                <w:r w:rsidR="00C56DC6" w:rsidRPr="00C60706">
                  <w:rPr>
                    <w:lang w:bidi="en-GB"/>
                  </w:rPr>
                  <w:t>10,300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F3B2496"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3AF7523A" w14:textId="77777777" w:rsidR="00194685" w:rsidRPr="00C60706" w:rsidRDefault="00194685" w:rsidP="005235DF">
            <w:pPr>
              <w:pStyle w:val="TableText"/>
            </w:pPr>
          </w:p>
        </w:tc>
      </w:tr>
      <w:tr w:rsidR="00194685" w:rsidRPr="00C60706" w14:paraId="51DDB310"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76332DE" w14:textId="77777777" w:rsidR="00194685" w:rsidRPr="00C60706" w:rsidRDefault="00000000" w:rsidP="005235DF">
            <w:pPr>
              <w:pStyle w:val="TableText"/>
            </w:pPr>
            <w:sdt>
              <w:sdtPr>
                <w:id w:val="884520689"/>
                <w:placeholder>
                  <w:docPart w:val="B56F002347F84C0A91DBB94301D412A6"/>
                </w:placeholder>
                <w:temporary/>
                <w:showingPlcHdr/>
                <w15:appearance w15:val="hidden"/>
              </w:sdtPr>
              <w:sdtContent>
                <w:r w:rsidR="00F01696" w:rsidRPr="00C60706">
                  <w:rPr>
                    <w:lang w:bidi="en-GB"/>
                  </w:rPr>
                  <w:t>Printed Marketing materials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73A34171"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5912813D" w14:textId="77777777" w:rsidR="00194685" w:rsidRPr="00C60706" w:rsidRDefault="00000000" w:rsidP="005235DF">
            <w:pPr>
              <w:pStyle w:val="TableText"/>
            </w:pPr>
            <w:sdt>
              <w:sdtPr>
                <w:id w:val="-994188033"/>
                <w:placeholder>
                  <w:docPart w:val="DCDF8CAC634B4728AB2ABE293E936D0E"/>
                </w:placeholder>
                <w:temporary/>
                <w:showingPlcHdr/>
                <w15:appearance w15:val="hidden"/>
              </w:sdtPr>
              <w:sdtContent>
                <w:r w:rsidR="00EC5250" w:rsidRPr="00C60706">
                  <w:rPr>
                    <w:lang w:bidi="en-GB"/>
                  </w:rPr>
                  <w:t>£</w:t>
                </w:r>
                <w:r w:rsidR="00C56DC6" w:rsidRPr="00C60706">
                  <w:rPr>
                    <w:lang w:bidi="en-GB"/>
                  </w:rPr>
                  <w:t>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5F4DE4C"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0E00DAFC" w14:textId="77777777" w:rsidR="00194685" w:rsidRPr="00C60706" w:rsidRDefault="00194685" w:rsidP="005235DF">
            <w:pPr>
              <w:pStyle w:val="TableText"/>
            </w:pPr>
          </w:p>
        </w:tc>
      </w:tr>
      <w:tr w:rsidR="00194685" w:rsidRPr="00C60706" w14:paraId="48CADE66"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12B4B86" w14:textId="77777777" w:rsidR="00194685" w:rsidRPr="00C60706" w:rsidRDefault="00000000" w:rsidP="005235DF">
            <w:pPr>
              <w:pStyle w:val="TableText"/>
            </w:pPr>
            <w:sdt>
              <w:sdtPr>
                <w:id w:val="1272057621"/>
                <w:placeholder>
                  <w:docPart w:val="36F7786F4F4C4FFC8EE0FA8CBB5C89ED"/>
                </w:placeholder>
                <w:temporary/>
                <w:showingPlcHdr/>
                <w15:appearance w15:val="hidden"/>
              </w:sdtPr>
              <w:sdtContent>
                <w:r w:rsidR="00F01696" w:rsidRPr="00C60706">
                  <w:rPr>
                    <w:lang w:bidi="en-GB"/>
                  </w:rPr>
                  <w:t>Internet/Web marketing</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4FD1DEF"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D7233E3" w14:textId="77777777" w:rsidR="00194685" w:rsidRPr="00C60706" w:rsidRDefault="00000000" w:rsidP="005235DF">
            <w:pPr>
              <w:pStyle w:val="TableText"/>
            </w:pPr>
            <w:sdt>
              <w:sdtPr>
                <w:id w:val="1508330082"/>
                <w:placeholder>
                  <w:docPart w:val="89194594F4834E8A9F38AAB99350F5AE"/>
                </w:placeholder>
                <w:temporary/>
                <w:showingPlcHdr/>
                <w15:appearance w15:val="hidden"/>
              </w:sdtPr>
              <w:sdtContent>
                <w:r w:rsidR="00EC5250" w:rsidRPr="00C60706">
                  <w:rPr>
                    <w:lang w:bidi="en-GB"/>
                  </w:rPr>
                  <w:t>£</w:t>
                </w:r>
                <w:r w:rsidR="00C56DC6" w:rsidRPr="00C60706">
                  <w:rPr>
                    <w:lang w:bidi="en-GB"/>
                  </w:rPr>
                  <w:t>100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513D720A"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3D4CDD19" w14:textId="77777777" w:rsidR="00194685" w:rsidRPr="00C60706" w:rsidRDefault="00194685" w:rsidP="005235DF">
            <w:pPr>
              <w:pStyle w:val="TableText"/>
            </w:pPr>
          </w:p>
        </w:tc>
      </w:tr>
      <w:tr w:rsidR="00194685" w:rsidRPr="00C60706" w14:paraId="75FF9108"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9C2D27C" w14:textId="77777777" w:rsidR="00194685" w:rsidRPr="00C60706" w:rsidRDefault="00000000" w:rsidP="005235DF">
            <w:pPr>
              <w:pStyle w:val="TableText"/>
            </w:pPr>
            <w:sdt>
              <w:sdtPr>
                <w:id w:val="-1879461300"/>
                <w:placeholder>
                  <w:docPart w:val="6C35F3F0999947709F2B84751C9B83DF"/>
                </w:placeholder>
                <w:temporary/>
                <w:showingPlcHdr/>
                <w15:appearance w15:val="hidden"/>
              </w:sdtPr>
              <w:sdtContent>
                <w:r w:rsidR="00F01696" w:rsidRPr="00C60706">
                  <w:rPr>
                    <w:lang w:bidi="en-GB"/>
                  </w:rPr>
                  <w:t>Trade Shows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211BA50"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6D254BAD" w14:textId="77777777" w:rsidR="00194685" w:rsidRPr="00C60706" w:rsidRDefault="00000000" w:rsidP="005235DF">
            <w:pPr>
              <w:pStyle w:val="TableText"/>
            </w:pPr>
            <w:sdt>
              <w:sdtPr>
                <w:id w:val="722337855"/>
                <w:placeholder>
                  <w:docPart w:val="31FF4711A7554FF382ED5DF5781F6623"/>
                </w:placeholder>
                <w:temporary/>
                <w:showingPlcHdr/>
                <w15:appearance w15:val="hidden"/>
              </w:sdtPr>
              <w:sdtContent>
                <w:r w:rsidR="00EC5250" w:rsidRPr="00C60706">
                  <w:rPr>
                    <w:lang w:bidi="en-GB"/>
                  </w:rPr>
                  <w:t>£</w:t>
                </w:r>
                <w:r w:rsidR="00C56DC6" w:rsidRPr="00C60706">
                  <w:rPr>
                    <w:lang w:bidi="en-GB"/>
                  </w:rPr>
                  <w:t>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4AD52A07"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6EBA23E2" w14:textId="77777777" w:rsidR="00194685" w:rsidRPr="00C60706" w:rsidRDefault="00194685" w:rsidP="005235DF">
            <w:pPr>
              <w:pStyle w:val="TableText"/>
            </w:pPr>
          </w:p>
        </w:tc>
      </w:tr>
      <w:tr w:rsidR="00194685" w:rsidRPr="00C60706" w14:paraId="446C913E"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86BCA87" w14:textId="77777777" w:rsidR="00194685" w:rsidRPr="00C60706" w:rsidRDefault="00000000" w:rsidP="005235DF">
            <w:pPr>
              <w:pStyle w:val="TableText"/>
            </w:pPr>
            <w:sdt>
              <w:sdtPr>
                <w:id w:val="1680919999"/>
                <w:placeholder>
                  <w:docPart w:val="209E309AB4504BFFB1E6558E9157E6CC"/>
                </w:placeholder>
                <w:temporary/>
                <w:showingPlcHdr/>
                <w15:appearance w15:val="hidden"/>
              </w:sdtPr>
              <w:sdtContent>
                <w:r w:rsidR="00F01696" w:rsidRPr="00C60706">
                  <w:rPr>
                    <w:lang w:bidi="en-GB"/>
                  </w:rPr>
                  <w:t>Networking events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0A45892B"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28ABEE38" w14:textId="77777777" w:rsidR="00194685" w:rsidRPr="00C60706" w:rsidRDefault="00000000" w:rsidP="005235DF">
            <w:pPr>
              <w:pStyle w:val="TableText"/>
            </w:pPr>
            <w:sdt>
              <w:sdtPr>
                <w:id w:val="-841855410"/>
                <w:placeholder>
                  <w:docPart w:val="FEBC2A6721CD422F963064255FE193E4"/>
                </w:placeholder>
                <w:temporary/>
                <w:showingPlcHdr/>
                <w15:appearance w15:val="hidden"/>
              </w:sdtPr>
              <w:sdtContent>
                <w:r w:rsidR="00EC5250" w:rsidRPr="00C60706">
                  <w:rPr>
                    <w:lang w:bidi="en-GB"/>
                  </w:rPr>
                  <w:t>£</w:t>
                </w:r>
                <w:r w:rsidR="00C56DC6" w:rsidRPr="00C60706">
                  <w:rPr>
                    <w:lang w:bidi="en-GB"/>
                  </w:rPr>
                  <w:t>200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6DEABA4"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076B8F7E" w14:textId="77777777" w:rsidR="00194685" w:rsidRPr="00C60706" w:rsidRDefault="00194685" w:rsidP="005235DF">
            <w:pPr>
              <w:pStyle w:val="TableText"/>
            </w:pPr>
          </w:p>
        </w:tc>
      </w:tr>
      <w:tr w:rsidR="00194685" w:rsidRPr="00C60706" w14:paraId="041A692F"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40CC168" w14:textId="77777777" w:rsidR="00194685" w:rsidRPr="00C60706" w:rsidRDefault="00000000" w:rsidP="005235DF">
            <w:pPr>
              <w:pStyle w:val="TableText"/>
            </w:pPr>
            <w:sdt>
              <w:sdtPr>
                <w:id w:val="550422478"/>
                <w:placeholder>
                  <w:docPart w:val="1DACA0CFC91347F09CADA8A42A04F47A"/>
                </w:placeholder>
                <w:temporary/>
                <w:showingPlcHdr/>
                <w15:appearance w15:val="hidden"/>
              </w:sdtPr>
              <w:sdtContent>
                <w:r w:rsidR="00F01696" w:rsidRPr="00C60706">
                  <w:rPr>
                    <w:lang w:bidi="en-GB"/>
                  </w:rPr>
                  <w:t>Miscellaneous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48646A01"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4F437D2E" w14:textId="77777777" w:rsidR="00194685" w:rsidRPr="00C60706" w:rsidRDefault="00194685" w:rsidP="005235DF">
            <w:pPr>
              <w:pStyle w:val="TableText"/>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B263F3A"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35547507" w14:textId="77777777" w:rsidR="00194685" w:rsidRPr="00C60706" w:rsidRDefault="00194685" w:rsidP="005235DF">
            <w:pPr>
              <w:pStyle w:val="TableText"/>
            </w:pPr>
          </w:p>
        </w:tc>
      </w:tr>
      <w:tr w:rsidR="00194685" w:rsidRPr="00C60706" w14:paraId="5E42C485"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441E92C" w14:textId="77777777" w:rsidR="00194685" w:rsidRPr="00C60706" w:rsidRDefault="00000000" w:rsidP="005235DF">
            <w:pPr>
              <w:pStyle w:val="berschrift3"/>
            </w:pPr>
            <w:sdt>
              <w:sdtPr>
                <w:id w:val="-1875842710"/>
                <w:placeholder>
                  <w:docPart w:val="C74AA8429D8C4BFB8683AFDAA74B30E3"/>
                </w:placeholder>
                <w:temporary/>
                <w:showingPlcHdr/>
                <w15:appearance w15:val="hidden"/>
              </w:sdtPr>
              <w:sdtContent>
                <w:r w:rsidR="00C56DCA" w:rsidRPr="00C60706">
                  <w:rPr>
                    <w:lang w:bidi="en-GB"/>
                  </w:rPr>
                  <w:t>LABOUR EXPENSES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6F9B0031" w14:textId="77777777" w:rsidR="00194685" w:rsidRPr="00C60706" w:rsidRDefault="00194685" w:rsidP="005235DF">
            <w:pPr>
              <w:pStyle w:val="berschrift3"/>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28635562" w14:textId="77777777" w:rsidR="00194685" w:rsidRPr="00C60706" w:rsidRDefault="00194685" w:rsidP="005235DF">
            <w:pPr>
              <w:pStyle w:val="berschrift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05CF5491" w14:textId="77777777" w:rsidR="00194685" w:rsidRPr="00C60706" w:rsidRDefault="00194685" w:rsidP="005235DF">
            <w:pPr>
              <w:pStyle w:val="berschrift3"/>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7DEBE87B" w14:textId="77777777" w:rsidR="00194685" w:rsidRPr="00C60706" w:rsidRDefault="00194685" w:rsidP="005235DF">
            <w:pPr>
              <w:pStyle w:val="berschrift3"/>
            </w:pPr>
          </w:p>
        </w:tc>
      </w:tr>
      <w:tr w:rsidR="00194685" w:rsidRPr="00C60706" w14:paraId="460AF32C"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27A1CAD" w14:textId="77777777" w:rsidR="00194685" w:rsidRPr="00C60706" w:rsidRDefault="00000000" w:rsidP="005235DF">
            <w:pPr>
              <w:pStyle w:val="TableText"/>
            </w:pPr>
            <w:sdt>
              <w:sdtPr>
                <w:id w:val="-281113829"/>
                <w:placeholder>
                  <w:docPart w:val="05482862E613482E9846206EB010CF50"/>
                </w:placeholder>
                <w:temporary/>
                <w:showingPlcHdr/>
                <w15:appearance w15:val="hidden"/>
              </w:sdtPr>
              <w:sdtContent>
                <w:r w:rsidR="00F01696" w:rsidRPr="00C60706">
                  <w:rPr>
                    <w:lang w:bidi="en-GB"/>
                  </w:rPr>
                  <w:t>Payroll</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61AAE413"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3FC94D3" w14:textId="77777777" w:rsidR="00194685" w:rsidRPr="00C60706" w:rsidRDefault="00000000" w:rsidP="005235DF">
            <w:pPr>
              <w:pStyle w:val="TableText"/>
            </w:pPr>
            <w:sdt>
              <w:sdtPr>
                <w:id w:val="-1525543999"/>
                <w:placeholder>
                  <w:docPart w:val="206A421F577D41B091FAC67C8A91FF98"/>
                </w:placeholder>
                <w:temporary/>
                <w:showingPlcHdr/>
                <w15:appearance w15:val="hidden"/>
              </w:sdtPr>
              <w:sdtContent>
                <w:r w:rsidR="00EC5250" w:rsidRPr="00C60706">
                  <w:rPr>
                    <w:lang w:bidi="en-GB"/>
                  </w:rPr>
                  <w:t>£</w:t>
                </w:r>
                <w:r w:rsidR="00C56DC6" w:rsidRPr="00C60706">
                  <w:rPr>
                    <w:lang w:bidi="en-GB"/>
                  </w:rPr>
                  <w:t>200,000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BE66062"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100C61A7" w14:textId="77777777" w:rsidR="00194685" w:rsidRPr="00C60706" w:rsidRDefault="00194685" w:rsidP="005235DF">
            <w:pPr>
              <w:pStyle w:val="TableText"/>
            </w:pPr>
          </w:p>
        </w:tc>
      </w:tr>
      <w:tr w:rsidR="00194685" w:rsidRPr="00C60706" w14:paraId="52A072AC"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D1FBEF8" w14:textId="77777777" w:rsidR="00194685" w:rsidRPr="00C60706" w:rsidRDefault="00000000" w:rsidP="005235DF">
            <w:pPr>
              <w:pStyle w:val="TableText"/>
            </w:pPr>
            <w:sdt>
              <w:sdtPr>
                <w:id w:val="-710725188"/>
                <w:placeholder>
                  <w:docPart w:val="CAB3586E3B73489E837DA8581D330716"/>
                </w:placeholder>
                <w:temporary/>
                <w:showingPlcHdr/>
                <w15:appearance w15:val="hidden"/>
              </w:sdtPr>
              <w:sdtContent>
                <w:r w:rsidR="00F01696" w:rsidRPr="00C60706">
                  <w:rPr>
                    <w:lang w:bidi="en-GB"/>
                  </w:rPr>
                  <w:t>Training</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35EDFDB8"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062B5C94" w14:textId="77777777" w:rsidR="00194685" w:rsidRPr="00C60706" w:rsidRDefault="00000000" w:rsidP="005235DF">
            <w:pPr>
              <w:pStyle w:val="TableText"/>
            </w:pPr>
            <w:sdt>
              <w:sdtPr>
                <w:id w:val="1117566547"/>
                <w:placeholder>
                  <w:docPart w:val="B4CDBE02F71042BA8877D2D70B787863"/>
                </w:placeholder>
                <w:temporary/>
                <w:showingPlcHdr/>
                <w15:appearance w15:val="hidden"/>
              </w:sdtPr>
              <w:sdtContent>
                <w:r w:rsidR="00EC5250" w:rsidRPr="00C60706">
                  <w:rPr>
                    <w:lang w:bidi="en-GB"/>
                  </w:rPr>
                  <w:t>£</w:t>
                </w:r>
                <w:r w:rsidR="00C56DC6" w:rsidRPr="00C60706">
                  <w:rPr>
                    <w:lang w:bidi="en-GB"/>
                  </w:rPr>
                  <w:t>5,000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488B6059"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5FC1438" w14:textId="77777777" w:rsidR="00194685" w:rsidRPr="00C60706" w:rsidRDefault="00194685" w:rsidP="005235DF">
            <w:pPr>
              <w:pStyle w:val="TableText"/>
            </w:pPr>
          </w:p>
        </w:tc>
      </w:tr>
      <w:tr w:rsidR="00194685" w:rsidRPr="00C60706" w14:paraId="3E822F45"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05C1184" w14:textId="77777777" w:rsidR="00194685" w:rsidRPr="00C60706" w:rsidRDefault="00000000" w:rsidP="005235DF">
            <w:pPr>
              <w:pStyle w:val="TableText"/>
            </w:pPr>
            <w:sdt>
              <w:sdtPr>
                <w:id w:val="893159620"/>
                <w:placeholder>
                  <w:docPart w:val="41D3750E444E47278EC2A23C395E3114"/>
                </w:placeholder>
                <w:temporary/>
                <w:showingPlcHdr/>
                <w15:appearance w15:val="hidden"/>
              </w:sdtPr>
              <w:sdtContent>
                <w:r w:rsidR="00F01696" w:rsidRPr="00C60706">
                  <w:rPr>
                    <w:lang w:bidi="en-GB"/>
                  </w:rPr>
                  <w:t>Miscellaneous</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tcPr>
          <w:p w14:paraId="1718D769" w14:textId="77777777" w:rsidR="00194685" w:rsidRPr="00C60706" w:rsidRDefault="00194685" w:rsidP="005235DF">
            <w:pPr>
              <w:pStyle w:val="TableText"/>
            </w:pP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2F0CA4B2" w14:textId="77777777" w:rsidR="00194685" w:rsidRPr="00C60706" w:rsidRDefault="00194685" w:rsidP="005235DF">
            <w:pPr>
              <w:pStyle w:val="TableText"/>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3171A6E"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785DB8A9" w14:textId="77777777" w:rsidR="00194685" w:rsidRPr="00C60706" w:rsidRDefault="00194685" w:rsidP="005235DF">
            <w:pPr>
              <w:pStyle w:val="TableText"/>
            </w:pPr>
          </w:p>
        </w:tc>
      </w:tr>
      <w:tr w:rsidR="00194685" w:rsidRPr="00C60706" w14:paraId="2B6B61C2"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235C37EB" w14:textId="77777777" w:rsidR="00194685" w:rsidRPr="00C60706" w:rsidRDefault="00000000" w:rsidP="005235DF">
            <w:pPr>
              <w:pStyle w:val="berschrift3"/>
            </w:pPr>
            <w:sdt>
              <w:sdtPr>
                <w:id w:val="952060377"/>
                <w:placeholder>
                  <w:docPart w:val="F749B7DBA08D434EAA39211D54054870"/>
                </w:placeholder>
                <w:temporary/>
                <w:showingPlcHdr/>
                <w15:appearance w15:val="hidden"/>
              </w:sdtPr>
              <w:sdtContent>
                <w:r w:rsidR="00C56DCA" w:rsidRPr="00C60706">
                  <w:rPr>
                    <w:lang w:bidi="en-GB"/>
                  </w:rPr>
                  <w:t>OTHER</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3DA01A6" w14:textId="77777777" w:rsidR="00194685" w:rsidRPr="00C60706" w:rsidRDefault="00194685" w:rsidP="005235DF">
            <w:pPr>
              <w:pStyle w:val="berschrift3"/>
            </w:pPr>
            <w:r w:rsidRPr="00C60706">
              <w:rPr>
                <w:lang w:bidi="en-GB"/>
              </w:rPr>
              <w:t> </w:t>
            </w: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tcPr>
          <w:p w14:paraId="7D7DF785" w14:textId="77777777" w:rsidR="00194685" w:rsidRPr="00C60706" w:rsidRDefault="00194685" w:rsidP="005235DF">
            <w:pPr>
              <w:pStyle w:val="berschrift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648DAEB0" w14:textId="77777777" w:rsidR="00194685" w:rsidRPr="00C60706" w:rsidRDefault="00194685" w:rsidP="005235DF">
            <w:pPr>
              <w:pStyle w:val="berschrift3"/>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tcPr>
          <w:p w14:paraId="2A737C11" w14:textId="77777777" w:rsidR="00194685" w:rsidRPr="00C60706" w:rsidRDefault="00194685" w:rsidP="005235DF">
            <w:pPr>
              <w:pStyle w:val="berschrift3"/>
            </w:pPr>
          </w:p>
        </w:tc>
      </w:tr>
      <w:tr w:rsidR="00194685" w:rsidRPr="00C60706" w14:paraId="3BBAD2E2"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1921130" w14:textId="77777777" w:rsidR="00194685" w:rsidRPr="00C60706" w:rsidRDefault="00000000" w:rsidP="005235DF">
            <w:pPr>
              <w:pStyle w:val="TableText"/>
            </w:pPr>
            <w:sdt>
              <w:sdtPr>
                <w:id w:val="215782517"/>
                <w:placeholder>
                  <w:docPart w:val="1693FE1F855D4775A5BA0ACC8CB22379"/>
                </w:placeholder>
                <w:temporary/>
                <w:showingPlcHdr/>
                <w15:appearance w15:val="hidden"/>
              </w:sdtPr>
              <w:sdtContent>
                <w:r w:rsidR="00F01696" w:rsidRPr="00C60706">
                  <w:rPr>
                    <w:lang w:bidi="en-GB"/>
                  </w:rPr>
                  <w:t>Miscellaneous (Contingency reserve/launch party/etc.)</w:t>
                </w:r>
              </w:sdtContent>
            </w:sdt>
          </w:p>
        </w:tc>
        <w:tc>
          <w:tcPr>
            <w:tcW w:w="114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BAA43BD" w14:textId="77777777" w:rsidR="00194685" w:rsidRPr="00C60706" w:rsidRDefault="00194685" w:rsidP="005235DF">
            <w:pPr>
              <w:pStyle w:val="TableText"/>
            </w:pPr>
            <w:r w:rsidRPr="00C60706">
              <w:rPr>
                <w:lang w:bidi="en-GB"/>
              </w:rPr>
              <w:t> </w:t>
            </w:r>
          </w:p>
        </w:tc>
        <w:tc>
          <w:tcPr>
            <w:tcW w:w="108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DF599AD" w14:textId="77777777" w:rsidR="00194685" w:rsidRPr="00C60706" w:rsidRDefault="00000000" w:rsidP="005235DF">
            <w:pPr>
              <w:pStyle w:val="TableText"/>
            </w:pPr>
            <w:sdt>
              <w:sdtPr>
                <w:id w:val="706139984"/>
                <w:placeholder>
                  <w:docPart w:val="8E12BCE6BA2944CCAC8C88A8598BE3D8"/>
                </w:placeholder>
                <w:temporary/>
                <w:showingPlcHdr/>
                <w15:appearance w15:val="hidden"/>
              </w:sdtPr>
              <w:sdtContent>
                <w:r w:rsidR="00EC5250" w:rsidRPr="00C60706">
                  <w:rPr>
                    <w:lang w:bidi="en-GB"/>
                  </w:rPr>
                  <w:t>£</w:t>
                </w:r>
                <w:r w:rsidR="00C56DC6" w:rsidRPr="00C60706">
                  <w:rPr>
                    <w:lang w:bidi="en-GB"/>
                  </w:rPr>
                  <w:t>500</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21570F7" w14:textId="77777777" w:rsidR="00194685" w:rsidRPr="00C60706" w:rsidRDefault="00194685" w:rsidP="005235DF">
            <w:pPr>
              <w:pStyle w:val="TableText"/>
            </w:pPr>
          </w:p>
        </w:tc>
        <w:tc>
          <w:tcPr>
            <w:tcW w:w="312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B9B9BF5" w14:textId="77777777" w:rsidR="00194685" w:rsidRPr="00C60706" w:rsidRDefault="00194685" w:rsidP="005235DF">
            <w:pPr>
              <w:pStyle w:val="TableText"/>
            </w:pPr>
          </w:p>
        </w:tc>
      </w:tr>
      <w:tr w:rsidR="00194685" w:rsidRPr="00C60706" w14:paraId="1524899F" w14:textId="77777777" w:rsidTr="00585480">
        <w:trPr>
          <w:trHeight w:val="283"/>
        </w:trPr>
        <w:tc>
          <w:tcPr>
            <w:tcW w:w="4248"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0938E985" w14:textId="77777777" w:rsidR="00194685" w:rsidRPr="00C60706" w:rsidRDefault="00000000" w:rsidP="00425C02">
            <w:pPr>
              <w:pStyle w:val="Tabletotal"/>
            </w:pPr>
            <w:sdt>
              <w:sdtPr>
                <w:id w:val="-2067099064"/>
                <w:placeholder>
                  <w:docPart w:val="4DE5B8A534794A2FAEFBDB14D17E5C4C"/>
                </w:placeholder>
                <w:temporary/>
                <w:showingPlcHdr/>
                <w15:appearance w15:val="hidden"/>
              </w:sdtPr>
              <w:sdtContent>
                <w:r w:rsidR="007F3CE4" w:rsidRPr="00C60706">
                  <w:rPr>
                    <w:lang w:bidi="en-GB"/>
                  </w:rPr>
                  <w:t>ESTIMATED START-UP BUDGET</w:t>
                </w:r>
              </w:sdtContent>
            </w:sdt>
          </w:p>
        </w:tc>
        <w:tc>
          <w:tcPr>
            <w:tcW w:w="1148" w:type="dxa"/>
            <w:tcBorders>
              <w:top w:val="nil"/>
              <w:left w:val="nil"/>
              <w:bottom w:val="single" w:sz="4" w:space="0" w:color="404040"/>
              <w:right w:val="single" w:sz="4" w:space="0" w:color="404040"/>
            </w:tcBorders>
            <w:shd w:val="clear" w:color="auto" w:fill="264D2B" w:themeFill="accent1"/>
            <w:noWrap/>
            <w:vAlign w:val="center"/>
            <w:hideMark/>
          </w:tcPr>
          <w:p w14:paraId="67633661" w14:textId="77777777" w:rsidR="00194685" w:rsidRPr="00C60706" w:rsidRDefault="00194685" w:rsidP="00425C02">
            <w:pPr>
              <w:pStyle w:val="Tabletotal"/>
            </w:pPr>
            <w:r w:rsidRPr="00C60706">
              <w:rPr>
                <w:lang w:bidi="en-GB"/>
              </w:rPr>
              <w:t> </w:t>
            </w:r>
          </w:p>
        </w:tc>
        <w:tc>
          <w:tcPr>
            <w:tcW w:w="1080" w:type="dxa"/>
            <w:tcBorders>
              <w:top w:val="nil"/>
              <w:left w:val="nil"/>
              <w:bottom w:val="single" w:sz="4" w:space="0" w:color="404040"/>
              <w:right w:val="single" w:sz="4" w:space="0" w:color="404040"/>
            </w:tcBorders>
            <w:shd w:val="clear" w:color="auto" w:fill="264D2B" w:themeFill="accent1"/>
            <w:noWrap/>
            <w:vAlign w:val="center"/>
            <w:hideMark/>
          </w:tcPr>
          <w:p w14:paraId="642A27BD" w14:textId="77777777" w:rsidR="00194685" w:rsidRPr="00C60706" w:rsidRDefault="00000000" w:rsidP="00425C02">
            <w:pPr>
              <w:pStyle w:val="Tabletotal"/>
            </w:pPr>
            <w:sdt>
              <w:sdtPr>
                <w:id w:val="1380430251"/>
                <w:placeholder>
                  <w:docPart w:val="96CF5CDBC2964F49B02B13F003E226EF"/>
                </w:placeholder>
                <w:temporary/>
                <w:showingPlcHdr/>
                <w15:appearance w15:val="hidden"/>
              </w:sdtPr>
              <w:sdtContent>
                <w:r w:rsidR="00EC5250" w:rsidRPr="00C60706">
                  <w:rPr>
                    <w:lang w:bidi="en-GB"/>
                  </w:rPr>
                  <w:t>£</w:t>
                </w:r>
                <w:r w:rsidR="00C56DC6" w:rsidRPr="00C60706">
                  <w:rPr>
                    <w:lang w:bidi="en-GB"/>
                  </w:rPr>
                  <w:t>584,660</w:t>
                </w:r>
              </w:sdtContent>
            </w:sdt>
          </w:p>
        </w:tc>
        <w:tc>
          <w:tcPr>
            <w:tcW w:w="1170" w:type="dxa"/>
            <w:tcBorders>
              <w:top w:val="nil"/>
              <w:left w:val="nil"/>
              <w:bottom w:val="single" w:sz="4" w:space="0" w:color="404040"/>
              <w:right w:val="single" w:sz="4" w:space="0" w:color="404040"/>
            </w:tcBorders>
            <w:shd w:val="clear" w:color="auto" w:fill="264D2B" w:themeFill="accent1"/>
            <w:noWrap/>
            <w:vAlign w:val="center"/>
            <w:hideMark/>
          </w:tcPr>
          <w:p w14:paraId="40436B35" w14:textId="77777777" w:rsidR="00194685" w:rsidRPr="00C60706" w:rsidRDefault="00194685" w:rsidP="00425C02">
            <w:pPr>
              <w:pStyle w:val="Tabletotal"/>
            </w:pPr>
            <w:r w:rsidRPr="00C60706">
              <w:rPr>
                <w:lang w:bidi="en-GB"/>
              </w:rPr>
              <w:t> </w:t>
            </w:r>
          </w:p>
        </w:tc>
        <w:tc>
          <w:tcPr>
            <w:tcW w:w="3122" w:type="dxa"/>
            <w:tcBorders>
              <w:top w:val="nil"/>
              <w:left w:val="nil"/>
              <w:bottom w:val="single" w:sz="4" w:space="0" w:color="404040"/>
              <w:right w:val="single" w:sz="4" w:space="0" w:color="404040"/>
            </w:tcBorders>
            <w:shd w:val="clear" w:color="auto" w:fill="264D2B" w:themeFill="accent1"/>
            <w:noWrap/>
            <w:vAlign w:val="center"/>
            <w:hideMark/>
          </w:tcPr>
          <w:p w14:paraId="75749928" w14:textId="77777777" w:rsidR="00194685" w:rsidRPr="00C60706" w:rsidRDefault="00194685" w:rsidP="00425C02">
            <w:pPr>
              <w:pStyle w:val="Tabletotal"/>
            </w:pPr>
          </w:p>
        </w:tc>
      </w:tr>
    </w:tbl>
    <w:p w14:paraId="35C0566E" w14:textId="77777777" w:rsidR="00792405" w:rsidRPr="00C60706" w:rsidRDefault="00792405" w:rsidP="000A7CCA"/>
    <w:p w14:paraId="2EC0803F" w14:textId="77777777" w:rsidR="00B86DBD" w:rsidRPr="00C60706" w:rsidRDefault="00B86DBD" w:rsidP="000A7CCA">
      <w:pPr>
        <w:sectPr w:rsidR="00B86DBD" w:rsidRPr="00C60706" w:rsidSect="00396F89">
          <w:pgSz w:w="11906" w:h="16838" w:code="9"/>
          <w:pgMar w:top="1701" w:right="720" w:bottom="1672" w:left="720" w:header="432" w:footer="432" w:gutter="0"/>
          <w:cols w:space="720"/>
          <w:docGrid w:linePitch="360"/>
        </w:sectPr>
      </w:pPr>
    </w:p>
    <w:p w14:paraId="2A04B2E6" w14:textId="77777777" w:rsidR="00792405" w:rsidRPr="00C60706" w:rsidRDefault="00792405" w:rsidP="000A7CCA"/>
    <w:p w14:paraId="114FFC5F" w14:textId="77777777" w:rsidR="00194685" w:rsidRPr="00C60706" w:rsidRDefault="00000000" w:rsidP="00194685">
      <w:sdt>
        <w:sdtPr>
          <w:rPr>
            <w:rStyle w:val="Fett"/>
          </w:rPr>
          <w:id w:val="-765225713"/>
          <w:placeholder>
            <w:docPart w:val="9796B3B3B3FA4297A44FDFECE3B3C7C0"/>
          </w:placeholder>
          <w:temporary/>
          <w:showingPlcHdr/>
          <w15:appearance w15:val="hidden"/>
          <w:text/>
        </w:sdtPr>
        <w:sdtContent>
          <w:r w:rsidR="00B86DBD" w:rsidRPr="00C60706">
            <w:rPr>
              <w:rStyle w:val="Fett"/>
              <w:lang w:bidi="en-GB"/>
            </w:rPr>
            <w:t>Projected Profit and Loss Model:</w:t>
          </w:r>
        </w:sdtContent>
      </w:sdt>
      <w:r w:rsidR="00B86DBD" w:rsidRPr="00C60706">
        <w:rPr>
          <w:lang w:bidi="en-GB"/>
        </w:rPr>
        <w:t xml:space="preserve"> </w:t>
      </w:r>
      <w:sdt>
        <w:sdtPr>
          <w:id w:val="-2145883318"/>
          <w:placeholder>
            <w:docPart w:val="715175571AA9458BA95DFC32F3CB66B2"/>
          </w:placeholder>
          <w:temporary/>
          <w:showingPlcHdr/>
          <w15:appearance w15:val="hidden"/>
          <w:text/>
        </w:sdtPr>
        <w:sdtContent>
          <w:r w:rsidR="0011677C" w:rsidRPr="00C60706">
            <w:rPr>
              <w:lang w:bidi="en-GB"/>
            </w:rPr>
            <w:t>The model below shows a sample of the projections a small business is forecasting for their first 12 months of operations. The top portion of the table shows projected sales and gross profit. This is a good place to begin creating your sales forecast. The next section itemises the recurring expenses you are projecting for the same months. These should be consistent with the estimated start-up costs you completed in the prior section. At the bottom of this model, you will begin to see when you are becoming profitable and what expense items are the most impactful to your profitability. There is a blank table in the Appendix for you to complete your own start-up cost projections.</w:t>
          </w:r>
        </w:sdtContent>
      </w:sdt>
      <w:r w:rsidR="00B86DBD" w:rsidRPr="00C60706">
        <w:rPr>
          <w:lang w:bidi="en-GB"/>
        </w:rPr>
        <w:t xml:space="preserve"> </w:t>
      </w:r>
    </w:p>
    <w:tbl>
      <w:tblPr>
        <w:tblW w:w="5000" w:type="pct"/>
        <w:tblLook w:val="04A0" w:firstRow="1" w:lastRow="0" w:firstColumn="1" w:lastColumn="0" w:noHBand="0" w:noVBand="1"/>
      </w:tblPr>
      <w:tblGrid>
        <w:gridCol w:w="2105"/>
        <w:gridCol w:w="931"/>
        <w:gridCol w:w="891"/>
        <w:gridCol w:w="959"/>
        <w:gridCol w:w="959"/>
        <w:gridCol w:w="958"/>
        <w:gridCol w:w="958"/>
        <w:gridCol w:w="958"/>
        <w:gridCol w:w="958"/>
        <w:gridCol w:w="958"/>
        <w:gridCol w:w="958"/>
        <w:gridCol w:w="958"/>
        <w:gridCol w:w="958"/>
        <w:gridCol w:w="1051"/>
      </w:tblGrid>
      <w:tr w:rsidR="00E23B8F" w:rsidRPr="00C60706" w14:paraId="4688DD34" w14:textId="77777777" w:rsidTr="00585480">
        <w:trPr>
          <w:trHeight w:val="269"/>
        </w:trPr>
        <w:tc>
          <w:tcPr>
            <w:tcW w:w="1962" w:type="dxa"/>
            <w:tcBorders>
              <w:top w:val="single" w:sz="4" w:space="0" w:color="auto"/>
              <w:left w:val="single" w:sz="4" w:space="0" w:color="auto"/>
              <w:bottom w:val="nil"/>
              <w:right w:val="nil"/>
            </w:tcBorders>
            <w:shd w:val="clear" w:color="auto" w:fill="264D2B" w:themeFill="accent1"/>
            <w:noWrap/>
            <w:vAlign w:val="center"/>
            <w:hideMark/>
          </w:tcPr>
          <w:p w14:paraId="449181AF" w14:textId="77777777" w:rsidR="00194685" w:rsidRPr="00C60706" w:rsidRDefault="00000000" w:rsidP="00425C02">
            <w:pPr>
              <w:pStyle w:val="Tabletotal"/>
            </w:pPr>
            <w:sdt>
              <w:sdtPr>
                <w:id w:val="-1696838619"/>
                <w:placeholder>
                  <w:docPart w:val="5D6D410789784A77B4BF5F1722FA9009"/>
                </w:placeholder>
                <w:temporary/>
                <w:showingPlcHdr/>
                <w15:appearance w15:val="hidden"/>
              </w:sdtPr>
              <w:sdtContent>
                <w:r w:rsidR="00E23B8F" w:rsidRPr="00C60706">
                  <w:rPr>
                    <w:lang w:bidi="en-GB"/>
                  </w:rPr>
                  <w:t>MEDICAL OFFICE</w:t>
                </w:r>
              </w:sdtContent>
            </w:sdt>
          </w:p>
        </w:tc>
        <w:tc>
          <w:tcPr>
            <w:tcW w:w="868" w:type="dxa"/>
            <w:tcBorders>
              <w:top w:val="single" w:sz="4" w:space="0" w:color="auto"/>
              <w:left w:val="nil"/>
              <w:bottom w:val="nil"/>
              <w:right w:val="nil"/>
            </w:tcBorders>
            <w:shd w:val="clear" w:color="auto" w:fill="264D2B" w:themeFill="accent1"/>
            <w:noWrap/>
            <w:vAlign w:val="center"/>
            <w:hideMark/>
          </w:tcPr>
          <w:p w14:paraId="1D28E0C1" w14:textId="77777777" w:rsidR="00194685" w:rsidRPr="00C60706" w:rsidRDefault="00194685" w:rsidP="00425C02">
            <w:pPr>
              <w:pStyle w:val="Tabletotal"/>
            </w:pPr>
            <w:r w:rsidRPr="00C60706">
              <w:rPr>
                <w:lang w:bidi="en-GB"/>
              </w:rPr>
              <w:t> </w:t>
            </w:r>
          </w:p>
        </w:tc>
        <w:tc>
          <w:tcPr>
            <w:tcW w:w="831" w:type="dxa"/>
            <w:tcBorders>
              <w:top w:val="single" w:sz="4" w:space="0" w:color="auto"/>
              <w:left w:val="nil"/>
              <w:bottom w:val="nil"/>
              <w:right w:val="nil"/>
            </w:tcBorders>
            <w:shd w:val="clear" w:color="auto" w:fill="264D2B" w:themeFill="accent1"/>
            <w:noWrap/>
            <w:vAlign w:val="center"/>
            <w:hideMark/>
          </w:tcPr>
          <w:p w14:paraId="44431F35" w14:textId="77777777" w:rsidR="00194685" w:rsidRPr="00C60706" w:rsidRDefault="00194685" w:rsidP="00425C02">
            <w:pPr>
              <w:pStyle w:val="Tabletotal"/>
            </w:pPr>
            <w:r w:rsidRPr="00C60706">
              <w:rPr>
                <w:lang w:bidi="en-GB"/>
              </w:rPr>
              <w:t> </w:t>
            </w:r>
          </w:p>
        </w:tc>
        <w:tc>
          <w:tcPr>
            <w:tcW w:w="893" w:type="dxa"/>
            <w:tcBorders>
              <w:top w:val="single" w:sz="4" w:space="0" w:color="auto"/>
              <w:left w:val="nil"/>
              <w:bottom w:val="nil"/>
              <w:right w:val="nil"/>
            </w:tcBorders>
            <w:shd w:val="clear" w:color="auto" w:fill="264D2B" w:themeFill="accent1"/>
            <w:noWrap/>
            <w:vAlign w:val="center"/>
            <w:hideMark/>
          </w:tcPr>
          <w:p w14:paraId="5E111EF3" w14:textId="77777777" w:rsidR="00194685" w:rsidRPr="00C60706" w:rsidRDefault="00194685" w:rsidP="00425C02">
            <w:pPr>
              <w:pStyle w:val="Tabletotal"/>
            </w:pPr>
            <w:r w:rsidRPr="00C60706">
              <w:rPr>
                <w:lang w:bidi="en-GB"/>
              </w:rPr>
              <w:t> </w:t>
            </w:r>
          </w:p>
        </w:tc>
        <w:tc>
          <w:tcPr>
            <w:tcW w:w="893" w:type="dxa"/>
            <w:tcBorders>
              <w:top w:val="single" w:sz="4" w:space="0" w:color="auto"/>
              <w:left w:val="nil"/>
              <w:bottom w:val="nil"/>
              <w:right w:val="nil"/>
            </w:tcBorders>
            <w:shd w:val="clear" w:color="auto" w:fill="264D2B" w:themeFill="accent1"/>
            <w:noWrap/>
            <w:vAlign w:val="center"/>
            <w:hideMark/>
          </w:tcPr>
          <w:p w14:paraId="51DD434B"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306B671E"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235FBFB2"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2B49C251"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47B06F2C"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56A5CB57"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3176B913"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32A6DA08" w14:textId="77777777" w:rsidR="00194685" w:rsidRPr="00C60706" w:rsidRDefault="00194685" w:rsidP="00425C02">
            <w:pPr>
              <w:pStyle w:val="Tabletotal"/>
            </w:pPr>
            <w:r w:rsidRPr="00C60706">
              <w:rPr>
                <w:lang w:bidi="en-GB"/>
              </w:rPr>
              <w:t> </w:t>
            </w:r>
          </w:p>
        </w:tc>
        <w:tc>
          <w:tcPr>
            <w:tcW w:w="892" w:type="dxa"/>
            <w:tcBorders>
              <w:top w:val="single" w:sz="4" w:space="0" w:color="auto"/>
              <w:left w:val="nil"/>
              <w:bottom w:val="nil"/>
              <w:right w:val="nil"/>
            </w:tcBorders>
            <w:shd w:val="clear" w:color="auto" w:fill="264D2B" w:themeFill="accent1"/>
            <w:noWrap/>
            <w:vAlign w:val="center"/>
            <w:hideMark/>
          </w:tcPr>
          <w:p w14:paraId="46072D5D" w14:textId="77777777" w:rsidR="00194685" w:rsidRPr="00C60706" w:rsidRDefault="00194685" w:rsidP="00425C02">
            <w:pPr>
              <w:pStyle w:val="Tabletotal"/>
            </w:pPr>
            <w:r w:rsidRPr="00C60706">
              <w:rPr>
                <w:lang w:bidi="en-GB"/>
              </w:rPr>
              <w:t> </w:t>
            </w:r>
          </w:p>
        </w:tc>
        <w:tc>
          <w:tcPr>
            <w:tcW w:w="979" w:type="dxa"/>
            <w:tcBorders>
              <w:top w:val="single" w:sz="4" w:space="0" w:color="auto"/>
              <w:left w:val="nil"/>
              <w:bottom w:val="nil"/>
              <w:right w:val="single" w:sz="4" w:space="0" w:color="auto"/>
            </w:tcBorders>
            <w:shd w:val="clear" w:color="auto" w:fill="264D2B" w:themeFill="accent1"/>
            <w:noWrap/>
            <w:vAlign w:val="center"/>
            <w:hideMark/>
          </w:tcPr>
          <w:p w14:paraId="1C641511" w14:textId="77777777" w:rsidR="00194685" w:rsidRPr="00C60706" w:rsidRDefault="00194685" w:rsidP="00425C02">
            <w:pPr>
              <w:pStyle w:val="Tabletotal"/>
            </w:pPr>
            <w:r w:rsidRPr="00C60706">
              <w:rPr>
                <w:lang w:bidi="en-GB"/>
              </w:rPr>
              <w:t> </w:t>
            </w:r>
          </w:p>
        </w:tc>
      </w:tr>
      <w:tr w:rsidR="00194685" w:rsidRPr="00C60706" w14:paraId="541A3406" w14:textId="77777777" w:rsidTr="00585480">
        <w:trPr>
          <w:trHeight w:val="180"/>
        </w:trPr>
        <w:tc>
          <w:tcPr>
            <w:tcW w:w="13562" w:type="dxa"/>
            <w:gridSpan w:val="14"/>
            <w:tcBorders>
              <w:top w:val="nil"/>
              <w:left w:val="single" w:sz="4" w:space="0" w:color="auto"/>
              <w:bottom w:val="single" w:sz="4" w:space="0" w:color="404040"/>
              <w:right w:val="single" w:sz="4" w:space="0" w:color="000000"/>
            </w:tcBorders>
            <w:shd w:val="clear" w:color="auto" w:fill="264D2B" w:themeFill="accent1"/>
            <w:vAlign w:val="center"/>
            <w:hideMark/>
          </w:tcPr>
          <w:p w14:paraId="0B9AFE4B" w14:textId="77777777" w:rsidR="00194685" w:rsidRPr="00C60706" w:rsidRDefault="00194685" w:rsidP="00123565">
            <w:pPr>
              <w:pStyle w:val="TableText"/>
              <w:rPr>
                <w:color w:val="F2F2F2"/>
                <w:sz w:val="10"/>
                <w:szCs w:val="10"/>
              </w:rPr>
            </w:pPr>
          </w:p>
        </w:tc>
      </w:tr>
      <w:tr w:rsidR="00E23B8F" w:rsidRPr="00C60706" w14:paraId="0014EFB3" w14:textId="77777777" w:rsidTr="00585480">
        <w:trPr>
          <w:trHeight w:val="283"/>
        </w:trPr>
        <w:tc>
          <w:tcPr>
            <w:tcW w:w="1962" w:type="dxa"/>
            <w:tcBorders>
              <w:top w:val="single" w:sz="4" w:space="0" w:color="404040"/>
              <w:left w:val="single" w:sz="4" w:space="0" w:color="auto"/>
              <w:bottom w:val="single" w:sz="4" w:space="0" w:color="auto"/>
              <w:right w:val="single" w:sz="4" w:space="0" w:color="404040"/>
            </w:tcBorders>
            <w:shd w:val="clear" w:color="000000" w:fill="E6E6E6"/>
            <w:vAlign w:val="center"/>
            <w:hideMark/>
          </w:tcPr>
          <w:p w14:paraId="0C4AAD8A" w14:textId="77777777" w:rsidR="00194685" w:rsidRPr="00C60706" w:rsidRDefault="00000000" w:rsidP="00425C02">
            <w:pPr>
              <w:pStyle w:val="berschrift3"/>
            </w:pPr>
            <w:sdt>
              <w:sdtPr>
                <w:id w:val="1758871111"/>
                <w:placeholder>
                  <w:docPart w:val="2DC74C85301747B0905B9881B6EC046F"/>
                </w:placeholder>
                <w:temporary/>
                <w:showingPlcHdr/>
                <w15:appearance w15:val="hidden"/>
              </w:sdtPr>
              <w:sdtContent>
                <w:r w:rsidR="00E23B8F" w:rsidRPr="00C60706">
                  <w:rPr>
                    <w:lang w:bidi="en-GB"/>
                  </w:rPr>
                  <w:t>REVENUE</w:t>
                </w:r>
              </w:sdtContent>
            </w:sdt>
          </w:p>
        </w:tc>
        <w:tc>
          <w:tcPr>
            <w:tcW w:w="868"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7F03511" w14:textId="77777777" w:rsidR="00194685" w:rsidRPr="00C60706" w:rsidRDefault="00000000" w:rsidP="00425C02">
            <w:pPr>
              <w:pStyle w:val="berschrift3"/>
            </w:pPr>
            <w:sdt>
              <w:sdtPr>
                <w:id w:val="-34196038"/>
                <w:placeholder>
                  <w:docPart w:val="5A426435943346CF91DF388E3450831A"/>
                </w:placeholder>
                <w:temporary/>
                <w:showingPlcHdr/>
                <w15:appearance w15:val="hidden"/>
              </w:sdtPr>
              <w:sdtContent>
                <w:r w:rsidR="00E23B8F" w:rsidRPr="00C60706">
                  <w:rPr>
                    <w:lang w:bidi="en-GB"/>
                  </w:rPr>
                  <w:t>JAN</w:t>
                </w:r>
              </w:sdtContent>
            </w:sdt>
          </w:p>
        </w:tc>
        <w:tc>
          <w:tcPr>
            <w:tcW w:w="831"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5308DEA" w14:textId="77777777" w:rsidR="00194685" w:rsidRPr="00C60706" w:rsidRDefault="00000000" w:rsidP="00425C02">
            <w:pPr>
              <w:pStyle w:val="berschrift3"/>
            </w:pPr>
            <w:sdt>
              <w:sdtPr>
                <w:id w:val="-1577667177"/>
                <w:placeholder>
                  <w:docPart w:val="3B142C1890A1467CAE95AA77E95A723C"/>
                </w:placeholder>
                <w:temporary/>
                <w:showingPlcHdr/>
                <w15:appearance w15:val="hidden"/>
              </w:sdtPr>
              <w:sdtContent>
                <w:r w:rsidR="00E23B8F" w:rsidRPr="00C60706">
                  <w:rPr>
                    <w:lang w:bidi="en-GB"/>
                  </w:rPr>
                  <w:t>FEB</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2C12172" w14:textId="77777777" w:rsidR="00194685" w:rsidRPr="00C60706" w:rsidRDefault="00000000" w:rsidP="00425C02">
            <w:pPr>
              <w:pStyle w:val="berschrift3"/>
            </w:pPr>
            <w:sdt>
              <w:sdtPr>
                <w:id w:val="-1567410184"/>
                <w:placeholder>
                  <w:docPart w:val="2C7D1DABE5F94393A1874F208157299A"/>
                </w:placeholder>
                <w:temporary/>
                <w:showingPlcHdr/>
                <w15:appearance w15:val="hidden"/>
              </w:sdtPr>
              <w:sdtContent>
                <w:r w:rsidR="00E23B8F" w:rsidRPr="00C60706">
                  <w:rPr>
                    <w:lang w:bidi="en-GB"/>
                  </w:rPr>
                  <w:t>MAR</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62D11A4" w14:textId="77777777" w:rsidR="00194685" w:rsidRPr="00C60706" w:rsidRDefault="00000000" w:rsidP="00425C02">
            <w:pPr>
              <w:pStyle w:val="berschrift3"/>
            </w:pPr>
            <w:sdt>
              <w:sdtPr>
                <w:id w:val="530542950"/>
                <w:placeholder>
                  <w:docPart w:val="37BD8F76CFA742118568E6FEA8192F9C"/>
                </w:placeholder>
                <w:temporary/>
                <w:showingPlcHdr/>
                <w15:appearance w15:val="hidden"/>
              </w:sdtPr>
              <w:sdtContent>
                <w:r w:rsidR="00E23B8F" w:rsidRPr="00C60706">
                  <w:rPr>
                    <w:lang w:bidi="en-GB"/>
                  </w:rPr>
                  <w:t>APR</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A0AAAE7" w14:textId="77777777" w:rsidR="00194685" w:rsidRPr="00C60706" w:rsidRDefault="00000000" w:rsidP="00425C02">
            <w:pPr>
              <w:pStyle w:val="berschrift3"/>
            </w:pPr>
            <w:sdt>
              <w:sdtPr>
                <w:id w:val="1097752124"/>
                <w:placeholder>
                  <w:docPart w:val="890715AB94824595928EB1010B095119"/>
                </w:placeholder>
                <w:temporary/>
                <w:showingPlcHdr/>
                <w15:appearance w15:val="hidden"/>
              </w:sdtPr>
              <w:sdtContent>
                <w:r w:rsidR="00E23B8F" w:rsidRPr="00C60706">
                  <w:rPr>
                    <w:lang w:bidi="en-GB"/>
                  </w:rPr>
                  <w:t>MAY</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64B302B" w14:textId="77777777" w:rsidR="00194685" w:rsidRPr="00C60706" w:rsidRDefault="00000000" w:rsidP="00425C02">
            <w:pPr>
              <w:pStyle w:val="berschrift3"/>
            </w:pPr>
            <w:sdt>
              <w:sdtPr>
                <w:id w:val="-637346349"/>
                <w:placeholder>
                  <w:docPart w:val="5C88458E6BB145E4AAFB913A853B36DA"/>
                </w:placeholder>
                <w:temporary/>
                <w:showingPlcHdr/>
                <w15:appearance w15:val="hidden"/>
              </w:sdtPr>
              <w:sdtContent>
                <w:r w:rsidR="00E23B8F" w:rsidRPr="00C60706">
                  <w:rPr>
                    <w:lang w:bidi="en-GB"/>
                  </w:rPr>
                  <w:t>JUN</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D83A9B4" w14:textId="77777777" w:rsidR="00194685" w:rsidRPr="00C60706" w:rsidRDefault="00000000" w:rsidP="00425C02">
            <w:pPr>
              <w:pStyle w:val="berschrift3"/>
            </w:pPr>
            <w:sdt>
              <w:sdtPr>
                <w:id w:val="415451130"/>
                <w:placeholder>
                  <w:docPart w:val="5026FBC3C2B24E0B85D338146456100A"/>
                </w:placeholder>
                <w:temporary/>
                <w:showingPlcHdr/>
                <w15:appearance w15:val="hidden"/>
              </w:sdtPr>
              <w:sdtContent>
                <w:r w:rsidR="00E23B8F" w:rsidRPr="00C60706">
                  <w:rPr>
                    <w:lang w:bidi="en-GB"/>
                  </w:rPr>
                  <w:t>JUL</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F122E30" w14:textId="77777777" w:rsidR="00194685" w:rsidRPr="00C60706" w:rsidRDefault="00000000" w:rsidP="00425C02">
            <w:pPr>
              <w:pStyle w:val="berschrift3"/>
            </w:pPr>
            <w:sdt>
              <w:sdtPr>
                <w:id w:val="-860659843"/>
                <w:placeholder>
                  <w:docPart w:val="27071608807942768FA71FDB4FA6BEC8"/>
                </w:placeholder>
                <w:temporary/>
                <w:showingPlcHdr/>
                <w15:appearance w15:val="hidden"/>
              </w:sdtPr>
              <w:sdtContent>
                <w:r w:rsidR="00E23B8F" w:rsidRPr="00C60706">
                  <w:rPr>
                    <w:lang w:bidi="en-GB"/>
                  </w:rPr>
                  <w:t>AUG</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782D270" w14:textId="77777777" w:rsidR="00194685" w:rsidRPr="00C60706" w:rsidRDefault="00000000" w:rsidP="00425C02">
            <w:pPr>
              <w:pStyle w:val="berschrift3"/>
            </w:pPr>
            <w:sdt>
              <w:sdtPr>
                <w:id w:val="239294902"/>
                <w:placeholder>
                  <w:docPart w:val="2EADBAB7F3084A669819EEDC1B80EFA8"/>
                </w:placeholder>
                <w:temporary/>
                <w:showingPlcHdr/>
                <w15:appearance w15:val="hidden"/>
              </w:sdtPr>
              <w:sdtContent>
                <w:r w:rsidR="00E23B8F" w:rsidRPr="00C60706">
                  <w:rPr>
                    <w:lang w:bidi="en-GB"/>
                  </w:rPr>
                  <w:t>SEP</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0CFD4D9" w14:textId="77777777" w:rsidR="00194685" w:rsidRPr="00C60706" w:rsidRDefault="00000000" w:rsidP="00425C02">
            <w:pPr>
              <w:pStyle w:val="berschrift3"/>
            </w:pPr>
            <w:sdt>
              <w:sdtPr>
                <w:id w:val="1889681968"/>
                <w:placeholder>
                  <w:docPart w:val="8E8BD6DDB7F1422995AFB4A44DE56A60"/>
                </w:placeholder>
                <w:temporary/>
                <w:showingPlcHdr/>
                <w15:appearance w15:val="hidden"/>
              </w:sdtPr>
              <w:sdtContent>
                <w:r w:rsidR="00E23B8F" w:rsidRPr="00C60706">
                  <w:rPr>
                    <w:lang w:bidi="en-GB"/>
                  </w:rPr>
                  <w:t>OCT</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0257196" w14:textId="77777777" w:rsidR="00194685" w:rsidRPr="00C60706" w:rsidRDefault="00000000" w:rsidP="00425C02">
            <w:pPr>
              <w:pStyle w:val="berschrift3"/>
            </w:pPr>
            <w:sdt>
              <w:sdtPr>
                <w:id w:val="2050107466"/>
                <w:placeholder>
                  <w:docPart w:val="84D0AC812BF94A8483314DDF147E3C79"/>
                </w:placeholder>
                <w:temporary/>
                <w:showingPlcHdr/>
                <w15:appearance w15:val="hidden"/>
              </w:sdtPr>
              <w:sdtContent>
                <w:r w:rsidR="00E23B8F" w:rsidRPr="00C60706">
                  <w:rPr>
                    <w:lang w:bidi="en-GB"/>
                  </w:rPr>
                  <w:t>NOV</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783386C" w14:textId="77777777" w:rsidR="00194685" w:rsidRPr="00C60706" w:rsidRDefault="00000000" w:rsidP="00425C02">
            <w:pPr>
              <w:pStyle w:val="berschrift3"/>
            </w:pPr>
            <w:sdt>
              <w:sdtPr>
                <w:id w:val="-131638653"/>
                <w:placeholder>
                  <w:docPart w:val="DE2D58A393264CE3AB81D0B093F5F290"/>
                </w:placeholder>
                <w:temporary/>
                <w:showingPlcHdr/>
                <w15:appearance w15:val="hidden"/>
              </w:sdtPr>
              <w:sdtContent>
                <w:r w:rsidR="00E23B8F" w:rsidRPr="00C60706">
                  <w:rPr>
                    <w:lang w:bidi="en-GB"/>
                  </w:rPr>
                  <w:t>DEC</w:t>
                </w:r>
              </w:sdtContent>
            </w:sdt>
          </w:p>
        </w:tc>
        <w:tc>
          <w:tcPr>
            <w:tcW w:w="979" w:type="dxa"/>
            <w:tcBorders>
              <w:top w:val="single" w:sz="4" w:space="0" w:color="404040"/>
              <w:left w:val="single" w:sz="4" w:space="0" w:color="404040"/>
              <w:bottom w:val="single" w:sz="4" w:space="0" w:color="auto"/>
              <w:right w:val="single" w:sz="4" w:space="0" w:color="auto"/>
            </w:tcBorders>
            <w:shd w:val="clear" w:color="000000" w:fill="E6E6E6"/>
            <w:vAlign w:val="center"/>
            <w:hideMark/>
          </w:tcPr>
          <w:p w14:paraId="4018522A" w14:textId="77777777" w:rsidR="00194685" w:rsidRPr="00C60706" w:rsidRDefault="00000000" w:rsidP="00425C02">
            <w:pPr>
              <w:pStyle w:val="berschrift3"/>
            </w:pPr>
            <w:sdt>
              <w:sdtPr>
                <w:id w:val="-1277562515"/>
                <w:placeholder>
                  <w:docPart w:val="C15028FA7F614B81A8A470780733761E"/>
                </w:placeholder>
                <w:temporary/>
                <w:showingPlcHdr/>
                <w15:appearance w15:val="hidden"/>
              </w:sdtPr>
              <w:sdtContent>
                <w:r w:rsidR="00E23B8F" w:rsidRPr="00C60706">
                  <w:rPr>
                    <w:lang w:bidi="en-GB"/>
                  </w:rPr>
                  <w:t>YTD</w:t>
                </w:r>
              </w:sdtContent>
            </w:sdt>
          </w:p>
        </w:tc>
      </w:tr>
      <w:tr w:rsidR="00E23B8F" w:rsidRPr="00C60706" w14:paraId="3B238EC2" w14:textId="77777777" w:rsidTr="00585480">
        <w:trPr>
          <w:trHeight w:val="283"/>
        </w:trPr>
        <w:tc>
          <w:tcPr>
            <w:tcW w:w="1962" w:type="dxa"/>
            <w:tcBorders>
              <w:top w:val="single" w:sz="4" w:space="0" w:color="auto"/>
              <w:left w:val="single" w:sz="4" w:space="0" w:color="auto"/>
              <w:bottom w:val="single" w:sz="4" w:space="0" w:color="404040"/>
              <w:right w:val="single" w:sz="4" w:space="0" w:color="404040"/>
            </w:tcBorders>
            <w:shd w:val="clear" w:color="auto" w:fill="F2F2F2" w:themeFill="background1" w:themeFillShade="F2"/>
            <w:vAlign w:val="center"/>
            <w:hideMark/>
          </w:tcPr>
          <w:p w14:paraId="3E3C62B8" w14:textId="77777777" w:rsidR="00194685" w:rsidRPr="00C60706" w:rsidRDefault="00000000" w:rsidP="00425C02">
            <w:pPr>
              <w:pStyle w:val="TableText"/>
            </w:pPr>
            <w:sdt>
              <w:sdtPr>
                <w:id w:val="-849645076"/>
                <w:placeholder>
                  <w:docPart w:val="67B7008EBC4F4C4E996F093DAF34003D"/>
                </w:placeholder>
                <w:temporary/>
                <w:showingPlcHdr/>
                <w15:appearance w15:val="hidden"/>
              </w:sdtPr>
              <w:sdtContent>
                <w:r w:rsidR="0092600A" w:rsidRPr="00C60706">
                  <w:rPr>
                    <w:lang w:bidi="en-GB"/>
                  </w:rPr>
                  <w:t>Estimated Sales</w:t>
                </w:r>
              </w:sdtContent>
            </w:sdt>
          </w:p>
        </w:tc>
        <w:tc>
          <w:tcPr>
            <w:tcW w:w="868"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DA40BA2" w14:textId="77777777" w:rsidR="00194685" w:rsidRPr="00C60706" w:rsidRDefault="00000000" w:rsidP="00425C02">
            <w:pPr>
              <w:pStyle w:val="TableText"/>
            </w:pPr>
            <w:sdt>
              <w:sdtPr>
                <w:id w:val="1746687396"/>
                <w:placeholder>
                  <w:docPart w:val="4492A5A00BA246AA9AA3AB757972F13D"/>
                </w:placeholder>
                <w:temporary/>
                <w:showingPlcHdr/>
                <w15:appearance w15:val="hidden"/>
              </w:sdtPr>
              <w:sdtContent>
                <w:r w:rsidR="00EC5250" w:rsidRPr="00C60706">
                  <w:rPr>
                    <w:lang w:bidi="en-GB"/>
                  </w:rPr>
                  <w:t>£</w:t>
                </w:r>
                <w:r w:rsidR="007B6B58" w:rsidRPr="00C60706">
                  <w:rPr>
                    <w:lang w:bidi="en-GB"/>
                  </w:rPr>
                  <w:t>80,000</w:t>
                </w:r>
              </w:sdtContent>
            </w:sdt>
          </w:p>
        </w:tc>
        <w:tc>
          <w:tcPr>
            <w:tcW w:w="831"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95EFE5A" w14:textId="77777777" w:rsidR="00194685" w:rsidRPr="00C60706" w:rsidRDefault="00000000" w:rsidP="00425C02">
            <w:pPr>
              <w:pStyle w:val="TableText"/>
            </w:pPr>
            <w:sdt>
              <w:sdtPr>
                <w:id w:val="-926337208"/>
                <w:placeholder>
                  <w:docPart w:val="DA2B49C93BB34AB3A98D4B6B99F5A056"/>
                </w:placeholder>
                <w:temporary/>
                <w:showingPlcHdr/>
                <w15:appearance w15:val="hidden"/>
              </w:sdtPr>
              <w:sdtContent>
                <w:r w:rsidR="00EC5250" w:rsidRPr="00C60706">
                  <w:rPr>
                    <w:lang w:bidi="en-GB"/>
                  </w:rPr>
                  <w:t>£</w:t>
                </w:r>
                <w:r w:rsidR="007B6B58" w:rsidRPr="00C60706">
                  <w:rPr>
                    <w:lang w:bidi="en-GB"/>
                  </w:rPr>
                  <w:t>80,000</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C507486" w14:textId="77777777" w:rsidR="00194685" w:rsidRPr="00C60706" w:rsidRDefault="00000000" w:rsidP="00425C02">
            <w:pPr>
              <w:pStyle w:val="TableText"/>
            </w:pPr>
            <w:sdt>
              <w:sdtPr>
                <w:id w:val="505107002"/>
                <w:placeholder>
                  <w:docPart w:val="32E00790D34E42459FB1C9E204B5CB68"/>
                </w:placeholder>
                <w:temporary/>
                <w:showingPlcHdr/>
                <w15:appearance w15:val="hidden"/>
              </w:sdtPr>
              <w:sdtContent>
                <w:r w:rsidR="00EC5250" w:rsidRPr="00C60706">
                  <w:rPr>
                    <w:lang w:bidi="en-GB"/>
                  </w:rPr>
                  <w:t>£</w:t>
                </w:r>
                <w:r w:rsidR="007B6B58" w:rsidRPr="00C60706">
                  <w:rPr>
                    <w:lang w:bidi="en-GB"/>
                  </w:rPr>
                  <w:t>80,000</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5930A80" w14:textId="77777777" w:rsidR="00194685" w:rsidRPr="00C60706" w:rsidRDefault="00000000" w:rsidP="00425C02">
            <w:pPr>
              <w:pStyle w:val="TableText"/>
            </w:pPr>
            <w:sdt>
              <w:sdtPr>
                <w:id w:val="-527099319"/>
                <w:placeholder>
                  <w:docPart w:val="7C76031CD3804B9BA7EC7CCAC2C073B8"/>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506B7D4" w14:textId="77777777" w:rsidR="00194685" w:rsidRPr="00C60706" w:rsidRDefault="00000000" w:rsidP="00425C02">
            <w:pPr>
              <w:pStyle w:val="TableText"/>
            </w:pPr>
            <w:sdt>
              <w:sdtPr>
                <w:id w:val="1310747102"/>
                <w:placeholder>
                  <w:docPart w:val="FA9D776BCDBD49C699D24F5F2140D69B"/>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DC705FF" w14:textId="77777777" w:rsidR="00194685" w:rsidRPr="00C60706" w:rsidRDefault="00000000" w:rsidP="00425C02">
            <w:pPr>
              <w:pStyle w:val="TableText"/>
            </w:pPr>
            <w:sdt>
              <w:sdtPr>
                <w:id w:val="-166409381"/>
                <w:placeholder>
                  <w:docPart w:val="878A5697C9AF481D8E992CC804942EDC"/>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073DFA81" w14:textId="77777777" w:rsidR="00194685" w:rsidRPr="00C60706" w:rsidRDefault="00000000" w:rsidP="00425C02">
            <w:pPr>
              <w:pStyle w:val="TableText"/>
            </w:pPr>
            <w:sdt>
              <w:sdtPr>
                <w:id w:val="-1390566843"/>
                <w:placeholder>
                  <w:docPart w:val="CFB2DAB370A642948373748E78B97365"/>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FBFEBDF" w14:textId="77777777" w:rsidR="00194685" w:rsidRPr="00C60706" w:rsidRDefault="00000000" w:rsidP="00425C02">
            <w:pPr>
              <w:pStyle w:val="TableText"/>
            </w:pPr>
            <w:sdt>
              <w:sdtPr>
                <w:id w:val="2104231660"/>
                <w:placeholder>
                  <w:docPart w:val="4C2C99CEA9174650AFBCE9271C4F1B9F"/>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0C8AF04" w14:textId="77777777" w:rsidR="00194685" w:rsidRPr="00C60706" w:rsidRDefault="00000000" w:rsidP="00425C02">
            <w:pPr>
              <w:pStyle w:val="TableText"/>
            </w:pPr>
            <w:sdt>
              <w:sdtPr>
                <w:id w:val="-1530103663"/>
                <w:placeholder>
                  <w:docPart w:val="9912154698834D388085D29722E326A5"/>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DEF009A" w14:textId="77777777" w:rsidR="00194685" w:rsidRPr="00C60706" w:rsidRDefault="00000000" w:rsidP="00425C02">
            <w:pPr>
              <w:pStyle w:val="TableText"/>
            </w:pPr>
            <w:sdt>
              <w:sdtPr>
                <w:id w:val="1619797622"/>
                <w:placeholder>
                  <w:docPart w:val="F904B270CD304BBA85B226AA713AA7D2"/>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4F6C6BE" w14:textId="77777777" w:rsidR="00194685" w:rsidRPr="00C60706" w:rsidRDefault="00000000" w:rsidP="00425C02">
            <w:pPr>
              <w:pStyle w:val="TableText"/>
            </w:pPr>
            <w:sdt>
              <w:sdtPr>
                <w:id w:val="-1927490251"/>
                <w:placeholder>
                  <w:docPart w:val="A123DC5254894F5B9C80D0FBF51D20B5"/>
                </w:placeholder>
                <w:temporary/>
                <w:showingPlcHdr/>
                <w15:appearance w15:val="hidden"/>
              </w:sdtPr>
              <w:sdtContent>
                <w:r w:rsidR="00EC5250" w:rsidRPr="00C60706">
                  <w:rPr>
                    <w:lang w:bidi="en-GB"/>
                  </w:rPr>
                  <w:t>£</w:t>
                </w:r>
                <w:r w:rsidR="007B6B58" w:rsidRPr="00C60706">
                  <w:rPr>
                    <w:lang w:bidi="en-GB"/>
                  </w:rPr>
                  <w:t>80,000</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A336D12" w14:textId="77777777" w:rsidR="00194685" w:rsidRPr="00C60706" w:rsidRDefault="00000000" w:rsidP="00425C02">
            <w:pPr>
              <w:pStyle w:val="TableText"/>
            </w:pPr>
            <w:sdt>
              <w:sdtPr>
                <w:id w:val="1332416839"/>
                <w:placeholder>
                  <w:docPart w:val="D6F365DF81824D328EFD63DBD4AD6BD7"/>
                </w:placeholder>
                <w:temporary/>
                <w:showingPlcHdr/>
                <w15:appearance w15:val="hidden"/>
              </w:sdtPr>
              <w:sdtContent>
                <w:r w:rsidR="00EC5250" w:rsidRPr="00C60706">
                  <w:rPr>
                    <w:lang w:bidi="en-GB"/>
                  </w:rPr>
                  <w:t>£</w:t>
                </w:r>
                <w:r w:rsidR="007B6B58" w:rsidRPr="00C60706">
                  <w:rPr>
                    <w:lang w:bidi="en-GB"/>
                  </w:rPr>
                  <w:t>80,000</w:t>
                </w:r>
              </w:sdtContent>
            </w:sdt>
          </w:p>
        </w:tc>
        <w:tc>
          <w:tcPr>
            <w:tcW w:w="979" w:type="dxa"/>
            <w:tcBorders>
              <w:top w:val="single" w:sz="4" w:space="0" w:color="auto"/>
              <w:left w:val="single" w:sz="4" w:space="0" w:color="404040"/>
              <w:bottom w:val="single" w:sz="4" w:space="0" w:color="404040"/>
              <w:right w:val="single" w:sz="4" w:space="0" w:color="auto"/>
            </w:tcBorders>
            <w:shd w:val="clear" w:color="auto" w:fill="F2F2F2" w:themeFill="background1" w:themeFillShade="F2"/>
            <w:noWrap/>
            <w:vAlign w:val="center"/>
            <w:hideMark/>
          </w:tcPr>
          <w:p w14:paraId="61EC23BA" w14:textId="77777777" w:rsidR="00194685" w:rsidRPr="00C60706" w:rsidRDefault="00000000" w:rsidP="00425C02">
            <w:pPr>
              <w:pStyle w:val="TableText"/>
            </w:pPr>
            <w:sdt>
              <w:sdtPr>
                <w:id w:val="29383968"/>
                <w:placeholder>
                  <w:docPart w:val="D07771B503214523BBE79FF08871741A"/>
                </w:placeholder>
                <w:temporary/>
                <w:showingPlcHdr/>
                <w15:appearance w15:val="hidden"/>
              </w:sdtPr>
              <w:sdtContent>
                <w:r w:rsidR="00EC5250" w:rsidRPr="00C60706">
                  <w:rPr>
                    <w:lang w:bidi="en-GB"/>
                  </w:rPr>
                  <w:t>£</w:t>
                </w:r>
                <w:r w:rsidR="007B6B58" w:rsidRPr="00C60706">
                  <w:rPr>
                    <w:lang w:bidi="en-GB"/>
                  </w:rPr>
                  <w:t>960,000</w:t>
                </w:r>
              </w:sdtContent>
            </w:sdt>
          </w:p>
        </w:tc>
      </w:tr>
      <w:tr w:rsidR="00E23B8F" w:rsidRPr="00C60706" w14:paraId="1C7C7F4F"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E286970" w14:textId="77777777" w:rsidR="00194685" w:rsidRPr="00C60706" w:rsidRDefault="00000000" w:rsidP="00425C02">
            <w:pPr>
              <w:pStyle w:val="TableText"/>
            </w:pPr>
            <w:sdt>
              <w:sdtPr>
                <w:id w:val="-73516668"/>
                <w:placeholder>
                  <w:docPart w:val="601C095E1DCA4CB7A32789E2F6FD7D43"/>
                </w:placeholder>
                <w:temporary/>
                <w:showingPlcHdr/>
                <w15:appearance w15:val="hidden"/>
              </w:sdtPr>
              <w:sdtContent>
                <w:r w:rsidR="0092600A" w:rsidRPr="00C60706">
                  <w:rPr>
                    <w:lang w:bidi="en-GB"/>
                  </w:rPr>
                  <w:t>Less (Discounts, Billing Errors, Declined insurance, etc.)</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F61DA08" w14:textId="77777777" w:rsidR="00194685" w:rsidRPr="00C60706" w:rsidRDefault="00000000" w:rsidP="00425C02">
            <w:pPr>
              <w:pStyle w:val="TableText"/>
            </w:pPr>
            <w:sdt>
              <w:sdtPr>
                <w:id w:val="263581099"/>
                <w:placeholder>
                  <w:docPart w:val="73481CD2BD334B2E92F16B7FB4D96D1D"/>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7F657C5" w14:textId="77777777" w:rsidR="00194685" w:rsidRPr="00C60706" w:rsidRDefault="00000000" w:rsidP="00425C02">
            <w:pPr>
              <w:pStyle w:val="TableText"/>
            </w:pPr>
            <w:sdt>
              <w:sdtPr>
                <w:id w:val="188961841"/>
                <w:placeholder>
                  <w:docPart w:val="4EC8B4F897B5440795E9525804537081"/>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0920BDD" w14:textId="77777777" w:rsidR="00194685" w:rsidRPr="00C60706" w:rsidRDefault="00000000" w:rsidP="00425C02">
            <w:pPr>
              <w:pStyle w:val="TableText"/>
            </w:pPr>
            <w:sdt>
              <w:sdtPr>
                <w:id w:val="-856575782"/>
                <w:placeholder>
                  <w:docPart w:val="93C45CEA92FD4FDB9C68A2708CBB9B33"/>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DDDFB52" w14:textId="77777777" w:rsidR="00194685" w:rsidRPr="00C60706" w:rsidRDefault="00000000" w:rsidP="00425C02">
            <w:pPr>
              <w:pStyle w:val="TableText"/>
            </w:pPr>
            <w:sdt>
              <w:sdtPr>
                <w:id w:val="1390158842"/>
                <w:placeholder>
                  <w:docPart w:val="FF5929C6EB76423AB9B55748A16FD15F"/>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7FF510F" w14:textId="77777777" w:rsidR="00194685" w:rsidRPr="00C60706" w:rsidRDefault="00000000" w:rsidP="00425C02">
            <w:pPr>
              <w:pStyle w:val="TableText"/>
            </w:pPr>
            <w:sdt>
              <w:sdtPr>
                <w:id w:val="1197049946"/>
                <w:placeholder>
                  <w:docPart w:val="5048661476D54773BF7702A5B91431B8"/>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8D55EE0" w14:textId="77777777" w:rsidR="00194685" w:rsidRPr="00C60706" w:rsidRDefault="00000000" w:rsidP="00425C02">
            <w:pPr>
              <w:pStyle w:val="TableText"/>
            </w:pPr>
            <w:sdt>
              <w:sdtPr>
                <w:id w:val="-735938998"/>
                <w:placeholder>
                  <w:docPart w:val="A96303DD035B4CFAB24975B38C83D0A5"/>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CA59A94" w14:textId="77777777" w:rsidR="00194685" w:rsidRPr="00C60706" w:rsidRDefault="00000000" w:rsidP="00425C02">
            <w:pPr>
              <w:pStyle w:val="TableText"/>
            </w:pPr>
            <w:sdt>
              <w:sdtPr>
                <w:id w:val="1879045688"/>
                <w:placeholder>
                  <w:docPart w:val="BC33BA51A3924F0DA5B260ABE82C7F45"/>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8280C7C" w14:textId="77777777" w:rsidR="00194685" w:rsidRPr="00C60706" w:rsidRDefault="00000000" w:rsidP="00425C02">
            <w:pPr>
              <w:pStyle w:val="TableText"/>
            </w:pPr>
            <w:sdt>
              <w:sdtPr>
                <w:id w:val="1874572296"/>
                <w:placeholder>
                  <w:docPart w:val="12060F92B8A94A4D940C9785201277B7"/>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373E065" w14:textId="77777777" w:rsidR="00194685" w:rsidRPr="00C60706" w:rsidRDefault="00000000" w:rsidP="00425C02">
            <w:pPr>
              <w:pStyle w:val="TableText"/>
            </w:pPr>
            <w:sdt>
              <w:sdtPr>
                <w:id w:val="1524209756"/>
                <w:placeholder>
                  <w:docPart w:val="754B51FD85C34BE486067D2AC7B52FF0"/>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743305" w14:textId="77777777" w:rsidR="00194685" w:rsidRPr="00C60706" w:rsidRDefault="00000000" w:rsidP="00425C02">
            <w:pPr>
              <w:pStyle w:val="TableText"/>
            </w:pPr>
            <w:sdt>
              <w:sdtPr>
                <w:id w:val="1622421411"/>
                <w:placeholder>
                  <w:docPart w:val="DB72309C78A043C3BA41C2DF49642696"/>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7D626BA" w14:textId="77777777" w:rsidR="00194685" w:rsidRPr="00C60706" w:rsidRDefault="00000000" w:rsidP="00425C02">
            <w:pPr>
              <w:pStyle w:val="TableText"/>
            </w:pPr>
            <w:sdt>
              <w:sdtPr>
                <w:id w:val="-1751342361"/>
                <w:placeholder>
                  <w:docPart w:val="4AD04AA500FE4A85A3768F783B4BC5C9"/>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D98743A" w14:textId="77777777" w:rsidR="00194685" w:rsidRPr="00C60706" w:rsidRDefault="00000000" w:rsidP="00425C02">
            <w:pPr>
              <w:pStyle w:val="TableText"/>
            </w:pPr>
            <w:sdt>
              <w:sdtPr>
                <w:id w:val="1004636808"/>
                <w:placeholder>
                  <w:docPart w:val="0C1C871402FD4224BC2430933F1EFC3E"/>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5,000)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1CAFB9ED" w14:textId="77777777" w:rsidR="00194685" w:rsidRPr="00C60706" w:rsidRDefault="00000000" w:rsidP="00425C02">
            <w:pPr>
              <w:pStyle w:val="TableText"/>
            </w:pPr>
            <w:sdt>
              <w:sdtPr>
                <w:id w:val="1760178481"/>
                <w:placeholder>
                  <w:docPart w:val="11BB140014504ADFB8E080747BB949E0"/>
                </w:placeholder>
                <w:temporary/>
                <w:showingPlcHdr/>
                <w15:appearance w15:val="hidden"/>
              </w:sdtPr>
              <w:sdtContent>
                <w:r w:rsidR="009128D7" w:rsidRPr="00C60706">
                  <w:rPr>
                    <w:lang w:bidi="en-GB"/>
                  </w:rPr>
                  <w:t>(</w:t>
                </w:r>
                <w:r w:rsidR="00EC5250" w:rsidRPr="00C60706">
                  <w:rPr>
                    <w:lang w:bidi="en-GB"/>
                  </w:rPr>
                  <w:t>£</w:t>
                </w:r>
                <w:r w:rsidR="009128D7" w:rsidRPr="00C60706">
                  <w:rPr>
                    <w:lang w:bidi="en-GB"/>
                  </w:rPr>
                  <w:t>60,000)</w:t>
                </w:r>
              </w:sdtContent>
            </w:sdt>
          </w:p>
        </w:tc>
      </w:tr>
      <w:tr w:rsidR="00E23B8F" w:rsidRPr="00C60706" w14:paraId="5EC8C041"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6F2CB4BD" w14:textId="77777777" w:rsidR="00194685" w:rsidRPr="00C60706" w:rsidRDefault="00000000" w:rsidP="00425C02">
            <w:pPr>
              <w:pStyle w:val="TableText"/>
            </w:pPr>
            <w:sdt>
              <w:sdtPr>
                <w:id w:val="-483091906"/>
                <w:placeholder>
                  <w:docPart w:val="EEFE232B085049708EDB96B2097F0C18"/>
                </w:placeholder>
                <w:temporary/>
                <w:showingPlcHdr/>
                <w15:appearance w15:val="hidden"/>
              </w:sdtPr>
              <w:sdtContent>
                <w:r w:rsidR="0092600A" w:rsidRPr="00C60706">
                  <w:rPr>
                    <w:lang w:bidi="en-GB"/>
                  </w:rPr>
                  <w:t>Service Revenue</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11EBBF6" w14:textId="77777777" w:rsidR="00194685" w:rsidRPr="00C60706" w:rsidRDefault="00000000" w:rsidP="00425C02">
            <w:pPr>
              <w:pStyle w:val="TableText"/>
            </w:pPr>
            <w:sdt>
              <w:sdtPr>
                <w:id w:val="-1122769714"/>
                <w:placeholder>
                  <w:docPart w:val="B2E5F53CA7E547C59C3B5B4AED4BB1EA"/>
                </w:placeholder>
                <w:temporary/>
                <w:showingPlcHdr/>
                <w15:appearance w15:val="hidden"/>
              </w:sdtPr>
              <w:sdtContent>
                <w:r w:rsidR="00EC5250" w:rsidRPr="00C60706">
                  <w:rPr>
                    <w:lang w:bidi="en-GB"/>
                  </w:rPr>
                  <w:t>£</w:t>
                </w:r>
                <w:r w:rsidR="008A60B8" w:rsidRPr="00C60706">
                  <w:rPr>
                    <w:lang w:bidi="en-GB"/>
                  </w:rPr>
                  <w:t>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31D853D" w14:textId="77777777" w:rsidR="00194685" w:rsidRPr="00C60706" w:rsidRDefault="00000000" w:rsidP="00425C02">
            <w:pPr>
              <w:pStyle w:val="TableText"/>
            </w:pPr>
            <w:sdt>
              <w:sdtPr>
                <w:id w:val="-1388103826"/>
                <w:placeholder>
                  <w:docPart w:val="50EEA568E02644D0A083791D5D7FC1BA"/>
                </w:placeholder>
                <w:temporary/>
                <w:showingPlcHdr/>
                <w15:appearance w15:val="hidden"/>
              </w:sdtPr>
              <w:sdtContent>
                <w:r w:rsidR="00EC5250" w:rsidRPr="00C60706">
                  <w:rPr>
                    <w:lang w:bidi="en-GB"/>
                  </w:rPr>
                  <w:t>£</w:t>
                </w:r>
                <w:r w:rsidR="008A60B8" w:rsidRPr="00C60706">
                  <w:rPr>
                    <w:lang w:bidi="en-GB"/>
                  </w:rPr>
                  <w:t>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E8D49D5" w14:textId="77777777" w:rsidR="00194685" w:rsidRPr="00C60706" w:rsidRDefault="00000000" w:rsidP="00425C02">
            <w:pPr>
              <w:pStyle w:val="TableText"/>
            </w:pPr>
            <w:sdt>
              <w:sdtPr>
                <w:id w:val="-875853201"/>
                <w:placeholder>
                  <w:docPart w:val="83AA0CC483814A3FA56E2D1A648BF8A3"/>
                </w:placeholder>
                <w:temporary/>
                <w:showingPlcHdr/>
                <w15:appearance w15:val="hidden"/>
              </w:sdtPr>
              <w:sdtContent>
                <w:r w:rsidR="00EC5250" w:rsidRPr="00C60706">
                  <w:rPr>
                    <w:lang w:bidi="en-GB"/>
                  </w:rPr>
                  <w:t>£</w:t>
                </w:r>
                <w:r w:rsidR="008A60B8" w:rsidRPr="00C60706">
                  <w:rPr>
                    <w:lang w:bidi="en-GB"/>
                  </w:rPr>
                  <w:t>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D562D98" w14:textId="77777777" w:rsidR="00194685" w:rsidRPr="00C60706" w:rsidRDefault="00000000" w:rsidP="00425C02">
            <w:pPr>
              <w:pStyle w:val="TableText"/>
            </w:pPr>
            <w:sdt>
              <w:sdtPr>
                <w:id w:val="-1866657783"/>
                <w:placeholder>
                  <w:docPart w:val="C1A7C278E0B64A9AB6FBEF5CFA41537E"/>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E20096B" w14:textId="77777777" w:rsidR="00194685" w:rsidRPr="00C60706" w:rsidRDefault="00000000" w:rsidP="00425C02">
            <w:pPr>
              <w:pStyle w:val="TableText"/>
            </w:pPr>
            <w:sdt>
              <w:sdtPr>
                <w:id w:val="-948779129"/>
                <w:placeholder>
                  <w:docPart w:val="53F13EEA39FE4131A92C364562366E8D"/>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E16289C" w14:textId="77777777" w:rsidR="00194685" w:rsidRPr="00C60706" w:rsidRDefault="00000000" w:rsidP="00425C02">
            <w:pPr>
              <w:pStyle w:val="TableText"/>
            </w:pPr>
            <w:sdt>
              <w:sdtPr>
                <w:id w:val="-1927880450"/>
                <w:placeholder>
                  <w:docPart w:val="88614DBB57C5495886991696DEAFC789"/>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320C13C" w14:textId="77777777" w:rsidR="00194685" w:rsidRPr="00C60706" w:rsidRDefault="00000000" w:rsidP="00425C02">
            <w:pPr>
              <w:pStyle w:val="TableText"/>
            </w:pPr>
            <w:sdt>
              <w:sdtPr>
                <w:id w:val="-182357846"/>
                <w:placeholder>
                  <w:docPart w:val="9F71A9386BA74224B934140760C24BCD"/>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AA20F76" w14:textId="77777777" w:rsidR="00194685" w:rsidRPr="00C60706" w:rsidRDefault="00000000" w:rsidP="00425C02">
            <w:pPr>
              <w:pStyle w:val="TableText"/>
            </w:pPr>
            <w:sdt>
              <w:sdtPr>
                <w:id w:val="1419062577"/>
                <w:placeholder>
                  <w:docPart w:val="0D629E35F68C41F6B5B3EBCE326AFBF5"/>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637F4AA" w14:textId="77777777" w:rsidR="00194685" w:rsidRPr="00C60706" w:rsidRDefault="00000000" w:rsidP="00425C02">
            <w:pPr>
              <w:pStyle w:val="TableText"/>
            </w:pPr>
            <w:sdt>
              <w:sdtPr>
                <w:id w:val="1041859869"/>
                <w:placeholder>
                  <w:docPart w:val="F9CCB037B50C41C1BFF7C8DD17A4F8DE"/>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BB1EC94" w14:textId="77777777" w:rsidR="00194685" w:rsidRPr="00C60706" w:rsidRDefault="00000000" w:rsidP="00425C02">
            <w:pPr>
              <w:pStyle w:val="TableText"/>
            </w:pPr>
            <w:sdt>
              <w:sdtPr>
                <w:id w:val="1400013725"/>
                <w:placeholder>
                  <w:docPart w:val="C5D5C071B8184D4DA4D1AF3ED9F66C42"/>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3CDED44" w14:textId="77777777" w:rsidR="00194685" w:rsidRPr="00C60706" w:rsidRDefault="00000000" w:rsidP="00425C02">
            <w:pPr>
              <w:pStyle w:val="TableText"/>
            </w:pPr>
            <w:sdt>
              <w:sdtPr>
                <w:id w:val="-1593850869"/>
                <w:placeholder>
                  <w:docPart w:val="4DA7AA8CE5494F46AF7ABBD66D6BFA30"/>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E141B27" w14:textId="77777777" w:rsidR="00194685" w:rsidRPr="00C60706" w:rsidRDefault="00000000" w:rsidP="00425C02">
            <w:pPr>
              <w:pStyle w:val="TableText"/>
            </w:pPr>
            <w:sdt>
              <w:sdtPr>
                <w:id w:val="1887598922"/>
                <w:placeholder>
                  <w:docPart w:val="588C909E3FAB4773B85038BD90D771D1"/>
                </w:placeholder>
                <w:temporary/>
                <w:showingPlcHdr/>
                <w15:appearance w15:val="hidden"/>
              </w:sdtPr>
              <w:sdtContent>
                <w:r w:rsidR="00EC5250" w:rsidRPr="00C60706">
                  <w:rPr>
                    <w:lang w:bidi="en-GB"/>
                  </w:rPr>
                  <w:t>£</w:t>
                </w:r>
                <w:r w:rsidR="008A60B8" w:rsidRPr="00C60706">
                  <w:rPr>
                    <w:lang w:bidi="en-GB"/>
                  </w:rPr>
                  <w:t>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54626BA7" w14:textId="77777777" w:rsidR="00194685" w:rsidRPr="00C60706" w:rsidRDefault="00000000" w:rsidP="00425C02">
            <w:pPr>
              <w:pStyle w:val="TableText"/>
            </w:pPr>
            <w:sdt>
              <w:sdtPr>
                <w:id w:val="-742411456"/>
                <w:placeholder>
                  <w:docPart w:val="0406D7F77D40414E965801C5DD4D64E2"/>
                </w:placeholder>
                <w:temporary/>
                <w:showingPlcHdr/>
                <w15:appearance w15:val="hidden"/>
              </w:sdtPr>
              <w:sdtContent>
                <w:r w:rsidR="00EC5250" w:rsidRPr="00C60706">
                  <w:rPr>
                    <w:lang w:bidi="en-GB"/>
                  </w:rPr>
                  <w:t>£</w:t>
                </w:r>
                <w:r w:rsidR="008A60B8" w:rsidRPr="00C60706">
                  <w:rPr>
                    <w:lang w:bidi="en-GB"/>
                  </w:rPr>
                  <w:t>0</w:t>
                </w:r>
              </w:sdtContent>
            </w:sdt>
          </w:p>
        </w:tc>
      </w:tr>
      <w:tr w:rsidR="00E23B8F" w:rsidRPr="00C60706" w14:paraId="045E11EF"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6846E9B" w14:textId="77777777" w:rsidR="00194685" w:rsidRPr="00C60706" w:rsidRDefault="00000000" w:rsidP="00425C02">
            <w:pPr>
              <w:pStyle w:val="TableText"/>
            </w:pPr>
            <w:sdt>
              <w:sdtPr>
                <w:id w:val="-1902436966"/>
                <w:placeholder>
                  <w:docPart w:val="D275DF6CE7F947D9A8EB857DB6C2F77E"/>
                </w:placeholder>
                <w:temporary/>
                <w:showingPlcHdr/>
                <w15:appearance w15:val="hidden"/>
              </w:sdtPr>
              <w:sdtContent>
                <w:r w:rsidR="0092600A" w:rsidRPr="00C60706">
                  <w:rPr>
                    <w:lang w:bidi="en-GB"/>
                  </w:rPr>
                  <w:t>Other Revenue</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19406DA" w14:textId="77777777" w:rsidR="00194685" w:rsidRPr="00C60706" w:rsidRDefault="00000000" w:rsidP="00425C02">
            <w:pPr>
              <w:pStyle w:val="TableText"/>
            </w:pPr>
            <w:sdt>
              <w:sdtPr>
                <w:id w:val="712085571"/>
                <w:placeholder>
                  <w:docPart w:val="F460303327F34871A52F2822C8B7F2C5"/>
                </w:placeholder>
                <w:temporary/>
                <w:showingPlcHdr/>
                <w15:appearance w15:val="hidden"/>
              </w:sdtPr>
              <w:sdtContent>
                <w:r w:rsidR="00EC5250" w:rsidRPr="00C60706">
                  <w:rPr>
                    <w:lang w:bidi="en-GB"/>
                  </w:rPr>
                  <w:t>£</w:t>
                </w:r>
                <w:r w:rsidR="008A60B8" w:rsidRPr="00C60706">
                  <w:rPr>
                    <w:lang w:bidi="en-GB"/>
                  </w:rPr>
                  <w:t>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6D7AB2B" w14:textId="77777777" w:rsidR="00194685" w:rsidRPr="00C60706" w:rsidRDefault="00000000" w:rsidP="00425C02">
            <w:pPr>
              <w:pStyle w:val="TableText"/>
            </w:pPr>
            <w:sdt>
              <w:sdtPr>
                <w:id w:val="154186712"/>
                <w:placeholder>
                  <w:docPart w:val="E8A96A51DBB44A51A69484EC960DF259"/>
                </w:placeholder>
                <w:temporary/>
                <w:showingPlcHdr/>
                <w15:appearance w15:val="hidden"/>
              </w:sdtPr>
              <w:sdtContent>
                <w:r w:rsidR="00EC5250" w:rsidRPr="00C60706">
                  <w:rPr>
                    <w:lang w:bidi="en-GB"/>
                  </w:rPr>
                  <w:t>£</w:t>
                </w:r>
                <w:r w:rsidR="008A60B8" w:rsidRPr="00C60706">
                  <w:rPr>
                    <w:lang w:bidi="en-GB"/>
                  </w:rPr>
                  <w:t>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ACE5F85" w14:textId="77777777" w:rsidR="00194685" w:rsidRPr="00C60706" w:rsidRDefault="00000000" w:rsidP="00425C02">
            <w:pPr>
              <w:pStyle w:val="TableText"/>
            </w:pPr>
            <w:sdt>
              <w:sdtPr>
                <w:id w:val="1113789760"/>
                <w:placeholder>
                  <w:docPart w:val="6BDDD494966D4258B1D366A0A572E3B8"/>
                </w:placeholder>
                <w:temporary/>
                <w:showingPlcHdr/>
                <w15:appearance w15:val="hidden"/>
              </w:sdtPr>
              <w:sdtContent>
                <w:r w:rsidR="00EC5250" w:rsidRPr="00C60706">
                  <w:rPr>
                    <w:lang w:bidi="en-GB"/>
                  </w:rPr>
                  <w:t>£</w:t>
                </w:r>
                <w:r w:rsidR="008A60B8" w:rsidRPr="00C60706">
                  <w:rPr>
                    <w:lang w:bidi="en-GB"/>
                  </w:rPr>
                  <w:t>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A33556D" w14:textId="77777777" w:rsidR="00194685" w:rsidRPr="00C60706" w:rsidRDefault="00000000" w:rsidP="00425C02">
            <w:pPr>
              <w:pStyle w:val="TableText"/>
            </w:pPr>
            <w:sdt>
              <w:sdtPr>
                <w:id w:val="-1628078661"/>
                <w:placeholder>
                  <w:docPart w:val="734DC4FB73464575A88E43AC26264477"/>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E60DD7C" w14:textId="77777777" w:rsidR="00194685" w:rsidRPr="00C60706" w:rsidRDefault="00000000" w:rsidP="00425C02">
            <w:pPr>
              <w:pStyle w:val="TableText"/>
            </w:pPr>
            <w:sdt>
              <w:sdtPr>
                <w:id w:val="-1981453609"/>
                <w:placeholder>
                  <w:docPart w:val="CA8B127624C748729E25F52D51AB8473"/>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1DC24E" w14:textId="77777777" w:rsidR="00194685" w:rsidRPr="00C60706" w:rsidRDefault="00000000" w:rsidP="00425C02">
            <w:pPr>
              <w:pStyle w:val="TableText"/>
            </w:pPr>
            <w:sdt>
              <w:sdtPr>
                <w:id w:val="-2000264643"/>
                <w:placeholder>
                  <w:docPart w:val="4A5E00C18AB4445F8BF6F36EEDFFDD28"/>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1B3DF50" w14:textId="77777777" w:rsidR="00194685" w:rsidRPr="00C60706" w:rsidRDefault="00000000" w:rsidP="00425C02">
            <w:pPr>
              <w:pStyle w:val="TableText"/>
            </w:pPr>
            <w:sdt>
              <w:sdtPr>
                <w:id w:val="-353491148"/>
                <w:placeholder>
                  <w:docPart w:val="2B1BFC01D51246B4B86C23F63C1C68AB"/>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C8AC3A5" w14:textId="77777777" w:rsidR="00194685" w:rsidRPr="00C60706" w:rsidRDefault="00000000" w:rsidP="00425C02">
            <w:pPr>
              <w:pStyle w:val="TableText"/>
            </w:pPr>
            <w:sdt>
              <w:sdtPr>
                <w:id w:val="-1042515084"/>
                <w:placeholder>
                  <w:docPart w:val="F949E83784204391B99A55A7AE52687E"/>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2808B00" w14:textId="77777777" w:rsidR="00194685" w:rsidRPr="00C60706" w:rsidRDefault="00000000" w:rsidP="00425C02">
            <w:pPr>
              <w:pStyle w:val="TableText"/>
            </w:pPr>
            <w:sdt>
              <w:sdtPr>
                <w:id w:val="-419795812"/>
                <w:placeholder>
                  <w:docPart w:val="4D1EF332BA47465AA7AE2C3CA3EC87AE"/>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86154B8" w14:textId="77777777" w:rsidR="00194685" w:rsidRPr="00C60706" w:rsidRDefault="00000000" w:rsidP="00425C02">
            <w:pPr>
              <w:pStyle w:val="TableText"/>
            </w:pPr>
            <w:sdt>
              <w:sdtPr>
                <w:id w:val="-1172869529"/>
                <w:placeholder>
                  <w:docPart w:val="B370B6FC25E8416EADB0130029BF95D6"/>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8FBE8E4" w14:textId="77777777" w:rsidR="00194685" w:rsidRPr="00C60706" w:rsidRDefault="00000000" w:rsidP="00425C02">
            <w:pPr>
              <w:pStyle w:val="TableText"/>
            </w:pPr>
            <w:sdt>
              <w:sdtPr>
                <w:id w:val="2020727541"/>
                <w:placeholder>
                  <w:docPart w:val="F19BA4C26A994CD59C27657540D201A3"/>
                </w:placeholder>
                <w:temporary/>
                <w:showingPlcHdr/>
                <w15:appearance w15:val="hidden"/>
              </w:sdtPr>
              <w:sdtContent>
                <w:r w:rsidR="00EC5250" w:rsidRPr="00C60706">
                  <w:rPr>
                    <w:lang w:bidi="en-GB"/>
                  </w:rPr>
                  <w:t>£</w:t>
                </w:r>
                <w:r w:rsidR="008A60B8" w:rsidRPr="00C60706">
                  <w:rPr>
                    <w:lang w:bidi="en-GB"/>
                  </w:rPr>
                  <w:t>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32248B2" w14:textId="77777777" w:rsidR="00194685" w:rsidRPr="00C60706" w:rsidRDefault="00000000" w:rsidP="00425C02">
            <w:pPr>
              <w:pStyle w:val="TableText"/>
            </w:pPr>
            <w:sdt>
              <w:sdtPr>
                <w:id w:val="1067148561"/>
                <w:placeholder>
                  <w:docPart w:val="DC01174A34404379A615F5E701DC16A5"/>
                </w:placeholder>
                <w:temporary/>
                <w:showingPlcHdr/>
                <w15:appearance w15:val="hidden"/>
              </w:sdtPr>
              <w:sdtContent>
                <w:r w:rsidR="00EC5250" w:rsidRPr="00C60706">
                  <w:rPr>
                    <w:lang w:bidi="en-GB"/>
                  </w:rPr>
                  <w:t>£</w:t>
                </w:r>
                <w:r w:rsidR="008A60B8" w:rsidRPr="00C60706">
                  <w:rPr>
                    <w:lang w:bidi="en-GB"/>
                  </w:rPr>
                  <w:t>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454BB4A6" w14:textId="77777777" w:rsidR="00194685" w:rsidRPr="00C60706" w:rsidRDefault="00000000" w:rsidP="00425C02">
            <w:pPr>
              <w:pStyle w:val="TableText"/>
            </w:pPr>
            <w:sdt>
              <w:sdtPr>
                <w:id w:val="-479688603"/>
                <w:placeholder>
                  <w:docPart w:val="FE34AC625F5E466890198694DB53EA8B"/>
                </w:placeholder>
                <w:temporary/>
                <w:showingPlcHdr/>
                <w15:appearance w15:val="hidden"/>
              </w:sdtPr>
              <w:sdtContent>
                <w:r w:rsidR="00EC5250" w:rsidRPr="00C60706">
                  <w:rPr>
                    <w:lang w:bidi="en-GB"/>
                  </w:rPr>
                  <w:t>£</w:t>
                </w:r>
                <w:r w:rsidR="008A60B8" w:rsidRPr="00C60706">
                  <w:rPr>
                    <w:lang w:bidi="en-GB"/>
                  </w:rPr>
                  <w:t>0</w:t>
                </w:r>
              </w:sdtContent>
            </w:sdt>
          </w:p>
        </w:tc>
      </w:tr>
      <w:tr w:rsidR="00E23B8F" w:rsidRPr="00C60706" w14:paraId="4D8246AC"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27E2B832" w14:textId="77777777" w:rsidR="00194685" w:rsidRPr="00C60706" w:rsidRDefault="00000000" w:rsidP="00425C02">
            <w:pPr>
              <w:pStyle w:val="TableText"/>
            </w:pPr>
            <w:sdt>
              <w:sdtPr>
                <w:id w:val="-1500424184"/>
                <w:placeholder>
                  <w:docPart w:val="12614079B5D7429CB76B5B4E385D6B94"/>
                </w:placeholder>
                <w:temporary/>
                <w:showingPlcHdr/>
                <w15:appearance w15:val="hidden"/>
              </w:sdtPr>
              <w:sdtContent>
                <w:r w:rsidR="0092600A" w:rsidRPr="00C60706">
                  <w:rPr>
                    <w:lang w:bidi="en-GB"/>
                  </w:rPr>
                  <w:t>Net Sales</w:t>
                </w:r>
              </w:sdtContent>
            </w:sdt>
          </w:p>
        </w:tc>
        <w:tc>
          <w:tcPr>
            <w:tcW w:w="868"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FC11CBF" w14:textId="77777777" w:rsidR="00194685" w:rsidRPr="00C60706" w:rsidRDefault="00000000" w:rsidP="00425C02">
            <w:pPr>
              <w:pStyle w:val="TableText"/>
            </w:pPr>
            <w:sdt>
              <w:sdtPr>
                <w:id w:val="-1382008194"/>
                <w:placeholder>
                  <w:docPart w:val="A3C44CA0AC2640048B2311E0AD7B4426"/>
                </w:placeholder>
                <w:temporary/>
                <w:showingPlcHdr/>
                <w15:appearance w15:val="hidden"/>
              </w:sdtPr>
              <w:sdtContent>
                <w:r w:rsidR="00EC5250" w:rsidRPr="00C60706">
                  <w:rPr>
                    <w:lang w:bidi="en-GB"/>
                  </w:rPr>
                  <w:t>£</w:t>
                </w:r>
                <w:r w:rsidR="008A60B8" w:rsidRPr="00C60706">
                  <w:rPr>
                    <w:lang w:bidi="en-GB"/>
                  </w:rPr>
                  <w:t>75,000</w:t>
                </w:r>
              </w:sdtContent>
            </w:sdt>
          </w:p>
        </w:tc>
        <w:tc>
          <w:tcPr>
            <w:tcW w:w="831"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E78A945" w14:textId="77777777" w:rsidR="00194685" w:rsidRPr="00C60706" w:rsidRDefault="00000000" w:rsidP="00425C02">
            <w:pPr>
              <w:pStyle w:val="TableText"/>
            </w:pPr>
            <w:sdt>
              <w:sdtPr>
                <w:id w:val="720174156"/>
                <w:placeholder>
                  <w:docPart w:val="9F184072CFAE48208349A49A2E2B7F42"/>
                </w:placeholder>
                <w:temporary/>
                <w:showingPlcHdr/>
                <w15:appearance w15:val="hidden"/>
              </w:sdtPr>
              <w:sdtContent>
                <w:r w:rsidR="00EC5250" w:rsidRPr="00C60706">
                  <w:rPr>
                    <w:lang w:bidi="en-GB"/>
                  </w:rPr>
                  <w:t>£</w:t>
                </w:r>
                <w:r w:rsidR="008A60B8" w:rsidRPr="00C60706">
                  <w:rPr>
                    <w:lang w:bidi="en-GB"/>
                  </w:rPr>
                  <w:t>75,000</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602ACC3" w14:textId="77777777" w:rsidR="00194685" w:rsidRPr="00C60706" w:rsidRDefault="00000000" w:rsidP="00425C02">
            <w:pPr>
              <w:pStyle w:val="TableText"/>
            </w:pPr>
            <w:sdt>
              <w:sdtPr>
                <w:id w:val="172699627"/>
                <w:placeholder>
                  <w:docPart w:val="992AF38B8F9B4470833AB0E9DC3A1ACB"/>
                </w:placeholder>
                <w:temporary/>
                <w:showingPlcHdr/>
                <w15:appearance w15:val="hidden"/>
              </w:sdtPr>
              <w:sdtContent>
                <w:r w:rsidR="00EC5250" w:rsidRPr="00C60706">
                  <w:rPr>
                    <w:lang w:bidi="en-GB"/>
                  </w:rPr>
                  <w:t>£</w:t>
                </w:r>
                <w:r w:rsidR="008A60B8" w:rsidRPr="00C60706">
                  <w:rPr>
                    <w:lang w:bidi="en-GB"/>
                  </w:rPr>
                  <w:t>75,000</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FAA6F82" w14:textId="77777777" w:rsidR="00194685" w:rsidRPr="00C60706" w:rsidRDefault="00000000" w:rsidP="00425C02">
            <w:pPr>
              <w:pStyle w:val="TableText"/>
            </w:pPr>
            <w:sdt>
              <w:sdtPr>
                <w:id w:val="1730960215"/>
                <w:placeholder>
                  <w:docPart w:val="D93F25B3059C41E6A5AE923123DE1444"/>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884B0AE" w14:textId="77777777" w:rsidR="00194685" w:rsidRPr="00C60706" w:rsidRDefault="00000000" w:rsidP="00425C02">
            <w:pPr>
              <w:pStyle w:val="TableText"/>
            </w:pPr>
            <w:sdt>
              <w:sdtPr>
                <w:id w:val="480205200"/>
                <w:placeholder>
                  <w:docPart w:val="B1037C0B80334919B3CCFC486A0DFE7C"/>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57AF6F9" w14:textId="77777777" w:rsidR="00194685" w:rsidRPr="00C60706" w:rsidRDefault="00000000" w:rsidP="00425C02">
            <w:pPr>
              <w:pStyle w:val="TableText"/>
            </w:pPr>
            <w:sdt>
              <w:sdtPr>
                <w:id w:val="-222675383"/>
                <w:placeholder>
                  <w:docPart w:val="126F9036BFFF4C05A79305E4D3BCD4D5"/>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961A0A7" w14:textId="77777777" w:rsidR="00194685" w:rsidRPr="00C60706" w:rsidRDefault="00000000" w:rsidP="00425C02">
            <w:pPr>
              <w:pStyle w:val="TableText"/>
            </w:pPr>
            <w:sdt>
              <w:sdtPr>
                <w:id w:val="-1933805963"/>
                <w:placeholder>
                  <w:docPart w:val="5C541A3221424DCC831C8C0BC812A507"/>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15CD341" w14:textId="77777777" w:rsidR="00194685" w:rsidRPr="00C60706" w:rsidRDefault="00000000" w:rsidP="00425C02">
            <w:pPr>
              <w:pStyle w:val="TableText"/>
            </w:pPr>
            <w:sdt>
              <w:sdtPr>
                <w:id w:val="-911847287"/>
                <w:placeholder>
                  <w:docPart w:val="9A5512F0D5DA413D8D16DDB557F56224"/>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1211B02" w14:textId="77777777" w:rsidR="00194685" w:rsidRPr="00C60706" w:rsidRDefault="00000000" w:rsidP="00425C02">
            <w:pPr>
              <w:pStyle w:val="TableText"/>
            </w:pPr>
            <w:sdt>
              <w:sdtPr>
                <w:id w:val="1946577991"/>
                <w:placeholder>
                  <w:docPart w:val="032AA651FF0143DAB056B65A091ACE7F"/>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E1616FC" w14:textId="77777777" w:rsidR="00194685" w:rsidRPr="00C60706" w:rsidRDefault="00000000" w:rsidP="00425C02">
            <w:pPr>
              <w:pStyle w:val="TableText"/>
            </w:pPr>
            <w:sdt>
              <w:sdtPr>
                <w:id w:val="-1711949236"/>
                <w:placeholder>
                  <w:docPart w:val="BFE7FC19C0D94929B7483B786E9C0B41"/>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07C9F22" w14:textId="77777777" w:rsidR="00194685" w:rsidRPr="00C60706" w:rsidRDefault="00000000" w:rsidP="00425C02">
            <w:pPr>
              <w:pStyle w:val="TableText"/>
            </w:pPr>
            <w:sdt>
              <w:sdtPr>
                <w:id w:val="-177352036"/>
                <w:placeholder>
                  <w:docPart w:val="35503789CBDB4A2083FDFCA7EBCF31FB"/>
                </w:placeholder>
                <w:temporary/>
                <w:showingPlcHdr/>
                <w15:appearance w15:val="hidden"/>
              </w:sdtPr>
              <w:sdtContent>
                <w:r w:rsidR="00EC5250" w:rsidRPr="00C60706">
                  <w:rPr>
                    <w:lang w:bidi="en-GB"/>
                  </w:rPr>
                  <w:t>£</w:t>
                </w:r>
                <w:r w:rsidR="008A60B8" w:rsidRPr="00C60706">
                  <w:rPr>
                    <w:lang w:bidi="en-GB"/>
                  </w:rPr>
                  <w:t>75,000</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7F1B02D" w14:textId="77777777" w:rsidR="00194685" w:rsidRPr="00C60706" w:rsidRDefault="00000000" w:rsidP="00425C02">
            <w:pPr>
              <w:pStyle w:val="TableText"/>
            </w:pPr>
            <w:sdt>
              <w:sdtPr>
                <w:id w:val="-805085798"/>
                <w:placeholder>
                  <w:docPart w:val="AEA934556E934A3FB181F7C1E5FA0FA2"/>
                </w:placeholder>
                <w:temporary/>
                <w:showingPlcHdr/>
                <w15:appearance w15:val="hidden"/>
              </w:sdtPr>
              <w:sdtContent>
                <w:r w:rsidR="00EC5250" w:rsidRPr="00C60706">
                  <w:rPr>
                    <w:lang w:bidi="en-GB"/>
                  </w:rPr>
                  <w:t>£</w:t>
                </w:r>
                <w:r w:rsidR="008A60B8" w:rsidRPr="00C60706">
                  <w:rPr>
                    <w:lang w:bidi="en-GB"/>
                  </w:rPr>
                  <w:t>75,000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5E005323" w14:textId="77777777" w:rsidR="00194685" w:rsidRPr="00C60706" w:rsidRDefault="00000000" w:rsidP="00425C02">
            <w:pPr>
              <w:pStyle w:val="TableText"/>
            </w:pPr>
            <w:sdt>
              <w:sdtPr>
                <w:id w:val="-654994369"/>
                <w:placeholder>
                  <w:docPart w:val="758B2794BDFB4775BF9141DEB9DC01A7"/>
                </w:placeholder>
                <w:temporary/>
                <w:showingPlcHdr/>
                <w15:appearance w15:val="hidden"/>
              </w:sdtPr>
              <w:sdtContent>
                <w:r w:rsidR="00EC5250" w:rsidRPr="00C60706">
                  <w:rPr>
                    <w:lang w:bidi="en-GB"/>
                  </w:rPr>
                  <w:t>£</w:t>
                </w:r>
                <w:r w:rsidR="008A60B8" w:rsidRPr="00C60706">
                  <w:rPr>
                    <w:lang w:bidi="en-GB"/>
                  </w:rPr>
                  <w:t>900,000</w:t>
                </w:r>
              </w:sdtContent>
            </w:sdt>
          </w:p>
        </w:tc>
      </w:tr>
      <w:tr w:rsidR="00E23B8F" w:rsidRPr="00C60706" w14:paraId="133E1199"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19DE0FF9" w14:textId="77777777" w:rsidR="00194685" w:rsidRPr="00C60706" w:rsidRDefault="00000000" w:rsidP="00425C02">
            <w:pPr>
              <w:pStyle w:val="TableText"/>
            </w:pPr>
            <w:sdt>
              <w:sdtPr>
                <w:id w:val="-1892953334"/>
                <w:placeholder>
                  <w:docPart w:val="214BC7C1727E44C7AF2FD17586F5E30E"/>
                </w:placeholder>
                <w:temporary/>
                <w:showingPlcHdr/>
                <w15:appearance w15:val="hidden"/>
              </w:sdtPr>
              <w:sdtContent>
                <w:r w:rsidR="0092600A" w:rsidRPr="00C60706">
                  <w:rPr>
                    <w:lang w:bidi="en-GB"/>
                  </w:rPr>
                  <w:t>Cost of Goods Sold</w:t>
                </w:r>
              </w:sdtContent>
            </w:sdt>
          </w:p>
        </w:tc>
        <w:tc>
          <w:tcPr>
            <w:tcW w:w="868"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71794FA" w14:textId="77777777" w:rsidR="00194685" w:rsidRPr="00C60706" w:rsidRDefault="00000000" w:rsidP="00425C02">
            <w:pPr>
              <w:pStyle w:val="TableText"/>
            </w:pPr>
            <w:sdt>
              <w:sdtPr>
                <w:id w:val="843214337"/>
                <w:placeholder>
                  <w:docPart w:val="8ED607B25BEC4A1CB4CCF47CDA73437C"/>
                </w:placeholder>
                <w:temporary/>
                <w:showingPlcHdr/>
                <w15:appearance w15:val="hidden"/>
              </w:sdtPr>
              <w:sdtContent>
                <w:r w:rsidR="00EC5250" w:rsidRPr="00C60706">
                  <w:rPr>
                    <w:lang w:bidi="en-GB"/>
                  </w:rPr>
                  <w:t>£</w:t>
                </w:r>
                <w:r w:rsidR="008A60B8" w:rsidRPr="00C60706">
                  <w:rPr>
                    <w:lang w:bidi="en-GB"/>
                  </w:rPr>
                  <w:t>1,000</w:t>
                </w:r>
              </w:sdtContent>
            </w:sdt>
          </w:p>
        </w:tc>
        <w:tc>
          <w:tcPr>
            <w:tcW w:w="831"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EBB2CA3" w14:textId="77777777" w:rsidR="00194685" w:rsidRPr="00C60706" w:rsidRDefault="00000000" w:rsidP="00425C02">
            <w:pPr>
              <w:pStyle w:val="TableText"/>
            </w:pPr>
            <w:sdt>
              <w:sdtPr>
                <w:id w:val="-1145736656"/>
                <w:placeholder>
                  <w:docPart w:val="1CD2489BC59648E885B7F3BCD7E4F3BD"/>
                </w:placeholder>
                <w:temporary/>
                <w:showingPlcHdr/>
                <w15:appearance w15:val="hidden"/>
              </w:sdtPr>
              <w:sdtContent>
                <w:r w:rsidR="00EC5250" w:rsidRPr="00C60706">
                  <w:rPr>
                    <w:lang w:bidi="en-GB"/>
                  </w:rPr>
                  <w:t>£</w:t>
                </w:r>
                <w:r w:rsidR="008A60B8" w:rsidRPr="00C60706">
                  <w:rPr>
                    <w:lang w:bidi="en-GB"/>
                  </w:rPr>
                  <w:t>1,000</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DAC3FC2" w14:textId="77777777" w:rsidR="00194685" w:rsidRPr="00C60706" w:rsidRDefault="00000000" w:rsidP="00425C02">
            <w:pPr>
              <w:pStyle w:val="TableText"/>
            </w:pPr>
            <w:sdt>
              <w:sdtPr>
                <w:id w:val="-1606500443"/>
                <w:placeholder>
                  <w:docPart w:val="B118E7C950074C449D1EF15377B74AD8"/>
                </w:placeholder>
                <w:temporary/>
                <w:showingPlcHdr/>
                <w15:appearance w15:val="hidden"/>
              </w:sdtPr>
              <w:sdtContent>
                <w:r w:rsidR="00EC5250" w:rsidRPr="00C60706">
                  <w:rPr>
                    <w:lang w:bidi="en-GB"/>
                  </w:rPr>
                  <w:t>£</w:t>
                </w:r>
                <w:r w:rsidR="008A60B8" w:rsidRPr="00C60706">
                  <w:rPr>
                    <w:lang w:bidi="en-GB"/>
                  </w:rPr>
                  <w:t>1,000</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416C772" w14:textId="77777777" w:rsidR="00194685" w:rsidRPr="00C60706" w:rsidRDefault="00000000" w:rsidP="00425C02">
            <w:pPr>
              <w:pStyle w:val="TableText"/>
            </w:pPr>
            <w:sdt>
              <w:sdtPr>
                <w:id w:val="1105857377"/>
                <w:placeholder>
                  <w:docPart w:val="4C1DEAACD0A34537A7D175ECD12E35FF"/>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8EE55AD" w14:textId="77777777" w:rsidR="00194685" w:rsidRPr="00C60706" w:rsidRDefault="00000000" w:rsidP="00425C02">
            <w:pPr>
              <w:pStyle w:val="TableText"/>
            </w:pPr>
            <w:sdt>
              <w:sdtPr>
                <w:id w:val="-53086007"/>
                <w:placeholder>
                  <w:docPart w:val="063322DA38994A0F8B720C7C86244933"/>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A59B1F4" w14:textId="77777777" w:rsidR="00194685" w:rsidRPr="00C60706" w:rsidRDefault="00000000" w:rsidP="00425C02">
            <w:pPr>
              <w:pStyle w:val="TableText"/>
            </w:pPr>
            <w:sdt>
              <w:sdtPr>
                <w:id w:val="361552477"/>
                <w:placeholder>
                  <w:docPart w:val="B940AB7213DE4D37B03FB35FACB59EE6"/>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E0CAAE4" w14:textId="77777777" w:rsidR="00194685" w:rsidRPr="00C60706" w:rsidRDefault="00000000" w:rsidP="00425C02">
            <w:pPr>
              <w:pStyle w:val="TableText"/>
            </w:pPr>
            <w:sdt>
              <w:sdtPr>
                <w:id w:val="-834136162"/>
                <w:placeholder>
                  <w:docPart w:val="3C0F974C023C414CB7705707FFFF67CC"/>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704D114" w14:textId="77777777" w:rsidR="00194685" w:rsidRPr="00C60706" w:rsidRDefault="00000000" w:rsidP="00425C02">
            <w:pPr>
              <w:pStyle w:val="TableText"/>
            </w:pPr>
            <w:sdt>
              <w:sdtPr>
                <w:id w:val="988670021"/>
                <w:placeholder>
                  <w:docPart w:val="3BF60F59B4C04790B2F836A81307188A"/>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ED5EDF8" w14:textId="77777777" w:rsidR="00194685" w:rsidRPr="00C60706" w:rsidRDefault="00000000" w:rsidP="00425C02">
            <w:pPr>
              <w:pStyle w:val="TableText"/>
            </w:pPr>
            <w:sdt>
              <w:sdtPr>
                <w:id w:val="726811661"/>
                <w:placeholder>
                  <w:docPart w:val="AA632E7C66F04BEE8109CB6EACCB5308"/>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01706C1" w14:textId="77777777" w:rsidR="00194685" w:rsidRPr="00C60706" w:rsidRDefault="00000000" w:rsidP="00425C02">
            <w:pPr>
              <w:pStyle w:val="TableText"/>
            </w:pPr>
            <w:sdt>
              <w:sdtPr>
                <w:id w:val="-1074120994"/>
                <w:placeholder>
                  <w:docPart w:val="5AB624DCB7A24E66BF9154C286D97CEA"/>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E6AF4C7" w14:textId="77777777" w:rsidR="00194685" w:rsidRPr="00C60706" w:rsidRDefault="00000000" w:rsidP="00425C02">
            <w:pPr>
              <w:pStyle w:val="TableText"/>
            </w:pPr>
            <w:sdt>
              <w:sdtPr>
                <w:id w:val="-2077509170"/>
                <w:placeholder>
                  <w:docPart w:val="23FBDF65DE614096BE93C822EF22CF6D"/>
                </w:placeholder>
                <w:temporary/>
                <w:showingPlcHdr/>
                <w15:appearance w15:val="hidden"/>
              </w:sdtPr>
              <w:sdtContent>
                <w:r w:rsidR="00EC5250" w:rsidRPr="00C60706">
                  <w:rPr>
                    <w:lang w:bidi="en-GB"/>
                  </w:rPr>
                  <w:t>£</w:t>
                </w:r>
                <w:r w:rsidR="008A60B8" w:rsidRPr="00C60706">
                  <w:rPr>
                    <w:lang w:bidi="en-GB"/>
                  </w:rPr>
                  <w:t>1,000</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83D47E3" w14:textId="77777777" w:rsidR="00194685" w:rsidRPr="00C60706" w:rsidRDefault="00000000" w:rsidP="00425C02">
            <w:pPr>
              <w:pStyle w:val="TableText"/>
            </w:pPr>
            <w:sdt>
              <w:sdtPr>
                <w:id w:val="-768850782"/>
                <w:placeholder>
                  <w:docPart w:val="5FA2661D27CA4C2B97FB7F432D93216C"/>
                </w:placeholder>
                <w:temporary/>
                <w:showingPlcHdr/>
                <w15:appearance w15:val="hidden"/>
              </w:sdtPr>
              <w:sdtContent>
                <w:r w:rsidR="00EC5250" w:rsidRPr="00C60706">
                  <w:rPr>
                    <w:lang w:bidi="en-GB"/>
                  </w:rPr>
                  <w:t>£</w:t>
                </w:r>
                <w:r w:rsidR="008A60B8" w:rsidRPr="00C60706">
                  <w:rPr>
                    <w:lang w:bidi="en-GB"/>
                  </w:rPr>
                  <w:t>1,000</w:t>
                </w:r>
              </w:sdtContent>
            </w:sdt>
          </w:p>
        </w:tc>
        <w:tc>
          <w:tcPr>
            <w:tcW w:w="979"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61FBC83F" w14:textId="77777777" w:rsidR="00194685" w:rsidRPr="00C60706" w:rsidRDefault="00000000" w:rsidP="00425C02">
            <w:pPr>
              <w:pStyle w:val="TableText"/>
            </w:pPr>
            <w:sdt>
              <w:sdtPr>
                <w:id w:val="1891683234"/>
                <w:placeholder>
                  <w:docPart w:val="4C58EC72A82E412184C78B45D2BDF87A"/>
                </w:placeholder>
                <w:temporary/>
                <w:showingPlcHdr/>
                <w15:appearance w15:val="hidden"/>
              </w:sdtPr>
              <w:sdtContent>
                <w:r w:rsidR="00EC5250" w:rsidRPr="00C60706">
                  <w:rPr>
                    <w:lang w:bidi="en-GB"/>
                  </w:rPr>
                  <w:t>£</w:t>
                </w:r>
                <w:r w:rsidR="008A60B8" w:rsidRPr="00C60706">
                  <w:rPr>
                    <w:lang w:bidi="en-GB"/>
                  </w:rPr>
                  <w:t>12,000</w:t>
                </w:r>
              </w:sdtContent>
            </w:sdt>
          </w:p>
        </w:tc>
      </w:tr>
      <w:tr w:rsidR="00E23B8F" w:rsidRPr="00C60706" w14:paraId="273B9AC6"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auto" w:fill="F2F2F2" w:themeFill="background1" w:themeFillShade="F2"/>
            <w:vAlign w:val="center"/>
            <w:hideMark/>
          </w:tcPr>
          <w:p w14:paraId="4F35E5F6" w14:textId="77777777" w:rsidR="00194685" w:rsidRPr="00C60706" w:rsidRDefault="00000000" w:rsidP="00425C02">
            <w:pPr>
              <w:pStyle w:val="TableText"/>
            </w:pPr>
            <w:sdt>
              <w:sdtPr>
                <w:id w:val="1544935434"/>
                <w:placeholder>
                  <w:docPart w:val="E89320245E9A4CC0AC1762BA9221D3D4"/>
                </w:placeholder>
                <w:temporary/>
                <w:showingPlcHdr/>
                <w15:appearance w15:val="hidden"/>
              </w:sdtPr>
              <w:sdtContent>
                <w:r w:rsidR="0092600A" w:rsidRPr="00C60706">
                  <w:rPr>
                    <w:lang w:bidi="en-GB"/>
                  </w:rPr>
                  <w:t>Gross Profit</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1C3DDDD" w14:textId="77777777" w:rsidR="00194685" w:rsidRPr="00C60706" w:rsidRDefault="00000000" w:rsidP="00425C02">
            <w:pPr>
              <w:pStyle w:val="TableText"/>
            </w:pPr>
            <w:sdt>
              <w:sdtPr>
                <w:id w:val="-1586450255"/>
                <w:placeholder>
                  <w:docPart w:val="505659DCC16347E883E4C9E2ADA8D4BD"/>
                </w:placeholder>
                <w:temporary/>
                <w:showingPlcHdr/>
                <w15:appearance w15:val="hidden"/>
              </w:sdtPr>
              <w:sdtContent>
                <w:r w:rsidR="00EC5250" w:rsidRPr="00C60706">
                  <w:rPr>
                    <w:lang w:bidi="en-GB"/>
                  </w:rPr>
                  <w:t>£</w:t>
                </w:r>
                <w:r w:rsidR="008A60B8" w:rsidRPr="00C60706">
                  <w:rPr>
                    <w:lang w:bidi="en-GB"/>
                  </w:rPr>
                  <w:t>74,000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2235CC6" w14:textId="77777777" w:rsidR="00194685" w:rsidRPr="00C60706" w:rsidRDefault="00000000" w:rsidP="00425C02">
            <w:pPr>
              <w:pStyle w:val="TableText"/>
            </w:pPr>
            <w:sdt>
              <w:sdtPr>
                <w:id w:val="233902983"/>
                <w:placeholder>
                  <w:docPart w:val="C134A160EEF848DBB6373DB72D3DCA77"/>
                </w:placeholder>
                <w:temporary/>
                <w:showingPlcHdr/>
                <w15:appearance w15:val="hidden"/>
              </w:sdtPr>
              <w:sdtContent>
                <w:r w:rsidR="00EC5250" w:rsidRPr="00C60706">
                  <w:rPr>
                    <w:lang w:bidi="en-GB"/>
                  </w:rPr>
                  <w:t>£</w:t>
                </w:r>
                <w:r w:rsidR="00B6591A" w:rsidRPr="00C60706">
                  <w:rPr>
                    <w:lang w:bidi="en-GB"/>
                  </w:rPr>
                  <w:t>74,000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1AAEA94" w14:textId="77777777" w:rsidR="00194685" w:rsidRPr="00C60706" w:rsidRDefault="00000000" w:rsidP="00425C02">
            <w:pPr>
              <w:pStyle w:val="TableText"/>
            </w:pPr>
            <w:sdt>
              <w:sdtPr>
                <w:id w:val="1876880366"/>
                <w:placeholder>
                  <w:docPart w:val="A3195068D8B94FA6BED732ACA4435C06"/>
                </w:placeholder>
                <w:temporary/>
                <w:showingPlcHdr/>
                <w15:appearance w15:val="hidden"/>
              </w:sdtPr>
              <w:sdtContent>
                <w:r w:rsidR="00EC5250" w:rsidRPr="00C60706">
                  <w:rPr>
                    <w:lang w:bidi="en-GB"/>
                  </w:rPr>
                  <w:t>£</w:t>
                </w:r>
                <w:r w:rsidR="00B6591A" w:rsidRPr="00C60706">
                  <w:rPr>
                    <w:lang w:bidi="en-GB"/>
                  </w:rPr>
                  <w:t>74,000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4F5F0A7" w14:textId="77777777" w:rsidR="00194685" w:rsidRPr="00C60706" w:rsidRDefault="00000000" w:rsidP="00425C02">
            <w:pPr>
              <w:pStyle w:val="TableText"/>
            </w:pPr>
            <w:sdt>
              <w:sdtPr>
                <w:id w:val="-587694512"/>
                <w:placeholder>
                  <w:docPart w:val="222BC268B1934334A32AAA3988317A3B"/>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A1E1C0C" w14:textId="77777777" w:rsidR="00194685" w:rsidRPr="00C60706" w:rsidRDefault="00000000" w:rsidP="00425C02">
            <w:pPr>
              <w:pStyle w:val="TableText"/>
            </w:pPr>
            <w:sdt>
              <w:sdtPr>
                <w:id w:val="-1918783940"/>
                <w:placeholder>
                  <w:docPart w:val="EC820909FE1F4BB1BC8AD1314BDC75FF"/>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026C8FD" w14:textId="77777777" w:rsidR="00194685" w:rsidRPr="00C60706" w:rsidRDefault="00000000" w:rsidP="00425C02">
            <w:pPr>
              <w:pStyle w:val="TableText"/>
            </w:pPr>
            <w:sdt>
              <w:sdtPr>
                <w:id w:val="804504910"/>
                <w:placeholder>
                  <w:docPart w:val="2AEFFEBE247A415A8D65E53DF2414ADE"/>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AF9301B" w14:textId="77777777" w:rsidR="00194685" w:rsidRPr="00C60706" w:rsidRDefault="00000000" w:rsidP="00425C02">
            <w:pPr>
              <w:pStyle w:val="TableText"/>
            </w:pPr>
            <w:sdt>
              <w:sdtPr>
                <w:id w:val="950214151"/>
                <w:placeholder>
                  <w:docPart w:val="0B411F5054E34369BFD21A1C825274EF"/>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4B75D5D" w14:textId="77777777" w:rsidR="00194685" w:rsidRPr="00C60706" w:rsidRDefault="00000000" w:rsidP="00425C02">
            <w:pPr>
              <w:pStyle w:val="TableText"/>
            </w:pPr>
            <w:sdt>
              <w:sdtPr>
                <w:id w:val="-967737030"/>
                <w:placeholder>
                  <w:docPart w:val="18720397A1F147EFB55A0C3E510A35C2"/>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985B40B" w14:textId="77777777" w:rsidR="00194685" w:rsidRPr="00C60706" w:rsidRDefault="00000000" w:rsidP="00425C02">
            <w:pPr>
              <w:pStyle w:val="TableText"/>
            </w:pPr>
            <w:sdt>
              <w:sdtPr>
                <w:id w:val="1269887225"/>
                <w:placeholder>
                  <w:docPart w:val="492D7D9EB9EB4B4E82167E66514EFC87"/>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958DC31" w14:textId="77777777" w:rsidR="00194685" w:rsidRPr="00C60706" w:rsidRDefault="00000000" w:rsidP="00425C02">
            <w:pPr>
              <w:pStyle w:val="TableText"/>
            </w:pPr>
            <w:sdt>
              <w:sdtPr>
                <w:id w:val="-1405836155"/>
                <w:placeholder>
                  <w:docPart w:val="BCF26BA8826A48F09E32C5F3A3B31B92"/>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104279B" w14:textId="77777777" w:rsidR="00194685" w:rsidRPr="00C60706" w:rsidRDefault="00000000" w:rsidP="00425C02">
            <w:pPr>
              <w:pStyle w:val="TableText"/>
            </w:pPr>
            <w:sdt>
              <w:sdtPr>
                <w:id w:val="-2070713792"/>
                <w:placeholder>
                  <w:docPart w:val="AF1138344F684432AA9067E8F69A8673"/>
                </w:placeholder>
                <w:temporary/>
                <w:showingPlcHdr/>
                <w15:appearance w15:val="hidden"/>
              </w:sdtPr>
              <w:sdtContent>
                <w:r w:rsidR="00EC5250" w:rsidRPr="00C60706">
                  <w:rPr>
                    <w:lang w:bidi="en-GB"/>
                  </w:rPr>
                  <w:t>£</w:t>
                </w:r>
                <w:r w:rsidR="00B6591A" w:rsidRPr="00C60706">
                  <w:rPr>
                    <w:lang w:bidi="en-GB"/>
                  </w:rPr>
                  <w:t>74,000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7703D0C" w14:textId="77777777" w:rsidR="00194685" w:rsidRPr="00C60706" w:rsidRDefault="00000000" w:rsidP="00425C02">
            <w:pPr>
              <w:pStyle w:val="TableText"/>
            </w:pPr>
            <w:sdt>
              <w:sdtPr>
                <w:id w:val="501091412"/>
                <w:placeholder>
                  <w:docPart w:val="7A418325DD5D4919870644DE27B1EB8E"/>
                </w:placeholder>
                <w:temporary/>
                <w:showingPlcHdr/>
                <w15:appearance w15:val="hidden"/>
              </w:sdtPr>
              <w:sdtContent>
                <w:r w:rsidR="00EC5250" w:rsidRPr="00C60706">
                  <w:rPr>
                    <w:lang w:bidi="en-GB"/>
                  </w:rPr>
                  <w:t>£</w:t>
                </w:r>
                <w:r w:rsidR="00B6591A" w:rsidRPr="00C60706">
                  <w:rPr>
                    <w:lang w:bidi="en-GB"/>
                  </w:rPr>
                  <w:t>74,000</w:t>
                </w:r>
              </w:sdtContent>
            </w:sdt>
          </w:p>
        </w:tc>
        <w:tc>
          <w:tcPr>
            <w:tcW w:w="979" w:type="dxa"/>
            <w:tcBorders>
              <w:top w:val="nil"/>
              <w:left w:val="nil"/>
              <w:bottom w:val="single" w:sz="4" w:space="0" w:color="404040"/>
              <w:right w:val="single" w:sz="4" w:space="0" w:color="auto"/>
            </w:tcBorders>
            <w:shd w:val="clear" w:color="auto" w:fill="F2F2F2" w:themeFill="background1" w:themeFillShade="F2"/>
            <w:noWrap/>
            <w:vAlign w:val="center"/>
            <w:hideMark/>
          </w:tcPr>
          <w:p w14:paraId="07E2EA1A" w14:textId="77777777" w:rsidR="00194685" w:rsidRPr="00C60706" w:rsidRDefault="00000000" w:rsidP="00425C02">
            <w:pPr>
              <w:pStyle w:val="TableText"/>
            </w:pPr>
            <w:sdt>
              <w:sdtPr>
                <w:id w:val="326572913"/>
                <w:placeholder>
                  <w:docPart w:val="3B44E4D076144B359DD60CCFCB83FF21"/>
                </w:placeholder>
                <w:temporary/>
                <w:showingPlcHdr/>
                <w15:appearance w15:val="hidden"/>
              </w:sdtPr>
              <w:sdtContent>
                <w:r w:rsidR="00EC5250" w:rsidRPr="00C60706">
                  <w:rPr>
                    <w:lang w:bidi="en-GB"/>
                  </w:rPr>
                  <w:t>£</w:t>
                </w:r>
                <w:r w:rsidR="00B6591A" w:rsidRPr="00C60706">
                  <w:rPr>
                    <w:lang w:bidi="en-GB"/>
                  </w:rPr>
                  <w:t>888,000</w:t>
                </w:r>
              </w:sdtContent>
            </w:sdt>
          </w:p>
        </w:tc>
      </w:tr>
      <w:tr w:rsidR="00194685" w:rsidRPr="00C60706" w14:paraId="7A889863" w14:textId="77777777" w:rsidTr="00585480">
        <w:trPr>
          <w:trHeight w:val="180"/>
        </w:trPr>
        <w:tc>
          <w:tcPr>
            <w:tcW w:w="13562"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34AD61AA" w14:textId="77777777" w:rsidR="00194685" w:rsidRPr="00C60706" w:rsidRDefault="00194685" w:rsidP="00425C02">
            <w:pPr>
              <w:pStyle w:val="TableText"/>
            </w:pPr>
            <w:r w:rsidRPr="00C60706">
              <w:rPr>
                <w:lang w:bidi="en-GB"/>
              </w:rPr>
              <w:t> </w:t>
            </w:r>
          </w:p>
        </w:tc>
      </w:tr>
      <w:tr w:rsidR="00E23B8F" w:rsidRPr="00C60706" w14:paraId="6E6DB4F4" w14:textId="77777777" w:rsidTr="00585480">
        <w:trPr>
          <w:trHeight w:val="283"/>
        </w:trPr>
        <w:tc>
          <w:tcPr>
            <w:tcW w:w="1962" w:type="dxa"/>
            <w:tcBorders>
              <w:top w:val="single" w:sz="4" w:space="0" w:color="404040"/>
              <w:left w:val="single" w:sz="4" w:space="0" w:color="auto"/>
              <w:bottom w:val="single" w:sz="4" w:space="0" w:color="auto"/>
              <w:right w:val="single" w:sz="4" w:space="0" w:color="404040"/>
            </w:tcBorders>
            <w:shd w:val="clear" w:color="000000" w:fill="E6E6E6"/>
            <w:vAlign w:val="center"/>
            <w:hideMark/>
          </w:tcPr>
          <w:p w14:paraId="654B01CD" w14:textId="77777777" w:rsidR="00194685" w:rsidRPr="00C60706" w:rsidRDefault="00000000" w:rsidP="00425C02">
            <w:pPr>
              <w:pStyle w:val="berschrift3"/>
            </w:pPr>
            <w:sdt>
              <w:sdtPr>
                <w:id w:val="451831606"/>
                <w:placeholder>
                  <w:docPart w:val="E825777C657C4B10A98C4A50C20B98C0"/>
                </w:placeholder>
                <w:temporary/>
                <w:showingPlcHdr/>
                <w15:appearance w15:val="hidden"/>
              </w:sdtPr>
              <w:sdtContent>
                <w:r w:rsidR="00E23B8F" w:rsidRPr="00C60706">
                  <w:rPr>
                    <w:lang w:bidi="en-GB"/>
                  </w:rPr>
                  <w:t>EXPENSES</w:t>
                </w:r>
              </w:sdtContent>
            </w:sdt>
          </w:p>
        </w:tc>
        <w:tc>
          <w:tcPr>
            <w:tcW w:w="868"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9910EC9" w14:textId="77777777" w:rsidR="00194685" w:rsidRPr="00C60706" w:rsidRDefault="00000000" w:rsidP="00425C02">
            <w:pPr>
              <w:pStyle w:val="berschrift3"/>
            </w:pPr>
            <w:sdt>
              <w:sdtPr>
                <w:id w:val="2082250072"/>
                <w:placeholder>
                  <w:docPart w:val="BAFB11DC523243B49E4F83F88137EAFD"/>
                </w:placeholder>
                <w:temporary/>
                <w:showingPlcHdr/>
                <w15:appearance w15:val="hidden"/>
              </w:sdtPr>
              <w:sdtContent>
                <w:r w:rsidR="00E23B8F" w:rsidRPr="00C60706">
                  <w:rPr>
                    <w:lang w:bidi="en-GB"/>
                  </w:rPr>
                  <w:t>JAN</w:t>
                </w:r>
              </w:sdtContent>
            </w:sdt>
          </w:p>
        </w:tc>
        <w:tc>
          <w:tcPr>
            <w:tcW w:w="831"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CF0EB6C" w14:textId="77777777" w:rsidR="00194685" w:rsidRPr="00C60706" w:rsidRDefault="00000000" w:rsidP="00425C02">
            <w:pPr>
              <w:pStyle w:val="berschrift3"/>
            </w:pPr>
            <w:sdt>
              <w:sdtPr>
                <w:id w:val="1385447093"/>
                <w:placeholder>
                  <w:docPart w:val="BC3F1746AC0D471FB6F597D4C543AE69"/>
                </w:placeholder>
                <w:temporary/>
                <w:showingPlcHdr/>
                <w15:appearance w15:val="hidden"/>
              </w:sdtPr>
              <w:sdtContent>
                <w:r w:rsidR="00E23B8F" w:rsidRPr="00C60706">
                  <w:rPr>
                    <w:lang w:bidi="en-GB"/>
                  </w:rPr>
                  <w:t>FEB</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1843CC3" w14:textId="77777777" w:rsidR="00194685" w:rsidRPr="00C60706" w:rsidRDefault="00000000" w:rsidP="00425C02">
            <w:pPr>
              <w:pStyle w:val="berschrift3"/>
            </w:pPr>
            <w:sdt>
              <w:sdtPr>
                <w:id w:val="1898771806"/>
                <w:placeholder>
                  <w:docPart w:val="F4C4EB7DE03845CC87A98783D1E0E039"/>
                </w:placeholder>
                <w:temporary/>
                <w:showingPlcHdr/>
                <w15:appearance w15:val="hidden"/>
              </w:sdtPr>
              <w:sdtContent>
                <w:r w:rsidR="00E23B8F" w:rsidRPr="00C60706">
                  <w:rPr>
                    <w:lang w:bidi="en-GB"/>
                  </w:rPr>
                  <w:t>MAR</w:t>
                </w:r>
              </w:sdtContent>
            </w:sdt>
          </w:p>
        </w:tc>
        <w:tc>
          <w:tcPr>
            <w:tcW w:w="893"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91BFD54" w14:textId="77777777" w:rsidR="00194685" w:rsidRPr="00C60706" w:rsidRDefault="00000000" w:rsidP="00425C02">
            <w:pPr>
              <w:pStyle w:val="berschrift3"/>
            </w:pPr>
            <w:sdt>
              <w:sdtPr>
                <w:id w:val="-313952952"/>
                <w:placeholder>
                  <w:docPart w:val="E23D6B8EDB8B4CCB825C0371360FDDC1"/>
                </w:placeholder>
                <w:temporary/>
                <w:showingPlcHdr/>
                <w15:appearance w15:val="hidden"/>
              </w:sdtPr>
              <w:sdtContent>
                <w:r w:rsidR="00E23B8F" w:rsidRPr="00C60706">
                  <w:rPr>
                    <w:lang w:bidi="en-GB"/>
                  </w:rPr>
                  <w:t>APR</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1D235FD" w14:textId="77777777" w:rsidR="00194685" w:rsidRPr="00C60706" w:rsidRDefault="00000000" w:rsidP="00425C02">
            <w:pPr>
              <w:pStyle w:val="berschrift3"/>
            </w:pPr>
            <w:sdt>
              <w:sdtPr>
                <w:id w:val="-1558546298"/>
                <w:placeholder>
                  <w:docPart w:val="73A79DF38486449DA368BBE683D9664A"/>
                </w:placeholder>
                <w:temporary/>
                <w:showingPlcHdr/>
                <w15:appearance w15:val="hidden"/>
              </w:sdtPr>
              <w:sdtContent>
                <w:r w:rsidR="00E23B8F" w:rsidRPr="00C60706">
                  <w:rPr>
                    <w:lang w:bidi="en-GB"/>
                  </w:rPr>
                  <w:t>MAY</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86E06C5" w14:textId="77777777" w:rsidR="00194685" w:rsidRPr="00C60706" w:rsidRDefault="00000000" w:rsidP="00425C02">
            <w:pPr>
              <w:pStyle w:val="berschrift3"/>
            </w:pPr>
            <w:sdt>
              <w:sdtPr>
                <w:id w:val="-716349871"/>
                <w:placeholder>
                  <w:docPart w:val="8F95F8774741482C9EF7A38DB025D18F"/>
                </w:placeholder>
                <w:temporary/>
                <w:showingPlcHdr/>
                <w15:appearance w15:val="hidden"/>
              </w:sdtPr>
              <w:sdtContent>
                <w:r w:rsidR="00E23B8F" w:rsidRPr="00C60706">
                  <w:rPr>
                    <w:lang w:bidi="en-GB"/>
                  </w:rPr>
                  <w:t>JUN</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6006A7EE" w14:textId="77777777" w:rsidR="00194685" w:rsidRPr="00C60706" w:rsidRDefault="00000000" w:rsidP="00425C02">
            <w:pPr>
              <w:pStyle w:val="berschrift3"/>
            </w:pPr>
            <w:sdt>
              <w:sdtPr>
                <w:id w:val="892695057"/>
                <w:placeholder>
                  <w:docPart w:val="8CD8D9CE57E84C93B79DA3EB123170EC"/>
                </w:placeholder>
                <w:temporary/>
                <w:showingPlcHdr/>
                <w15:appearance w15:val="hidden"/>
              </w:sdtPr>
              <w:sdtContent>
                <w:r w:rsidR="00E23B8F" w:rsidRPr="00C60706">
                  <w:rPr>
                    <w:lang w:bidi="en-GB"/>
                  </w:rPr>
                  <w:t>JUL</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A6532AB" w14:textId="77777777" w:rsidR="00194685" w:rsidRPr="00C60706" w:rsidRDefault="00000000" w:rsidP="00425C02">
            <w:pPr>
              <w:pStyle w:val="berschrift3"/>
            </w:pPr>
            <w:sdt>
              <w:sdtPr>
                <w:id w:val="-1527169866"/>
                <w:placeholder>
                  <w:docPart w:val="6DD56439B08549EDB62E7A667CEE090E"/>
                </w:placeholder>
                <w:temporary/>
                <w:showingPlcHdr/>
                <w15:appearance w15:val="hidden"/>
              </w:sdtPr>
              <w:sdtContent>
                <w:r w:rsidR="00E23B8F" w:rsidRPr="00C60706">
                  <w:rPr>
                    <w:lang w:bidi="en-GB"/>
                  </w:rPr>
                  <w:t>AUG</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755C8D4" w14:textId="77777777" w:rsidR="00194685" w:rsidRPr="00C60706" w:rsidRDefault="00000000" w:rsidP="00425C02">
            <w:pPr>
              <w:pStyle w:val="berschrift3"/>
            </w:pPr>
            <w:sdt>
              <w:sdtPr>
                <w:id w:val="1220096038"/>
                <w:placeholder>
                  <w:docPart w:val="9D965562ECFC4FA3923101DA33614449"/>
                </w:placeholder>
                <w:temporary/>
                <w:showingPlcHdr/>
                <w15:appearance w15:val="hidden"/>
              </w:sdtPr>
              <w:sdtContent>
                <w:r w:rsidR="00E23B8F" w:rsidRPr="00C60706">
                  <w:rPr>
                    <w:lang w:bidi="en-GB"/>
                  </w:rPr>
                  <w:t>SEP</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106267C" w14:textId="77777777" w:rsidR="00194685" w:rsidRPr="00C60706" w:rsidRDefault="00000000" w:rsidP="00425C02">
            <w:pPr>
              <w:pStyle w:val="berschrift3"/>
            </w:pPr>
            <w:sdt>
              <w:sdtPr>
                <w:id w:val="1633670735"/>
                <w:placeholder>
                  <w:docPart w:val="609FD39C7710474CBBADD727506DEC56"/>
                </w:placeholder>
                <w:temporary/>
                <w:showingPlcHdr/>
                <w15:appearance w15:val="hidden"/>
              </w:sdtPr>
              <w:sdtContent>
                <w:r w:rsidR="00E23B8F" w:rsidRPr="00C60706">
                  <w:rPr>
                    <w:lang w:bidi="en-GB"/>
                  </w:rPr>
                  <w:t>OCT</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3FF4919" w14:textId="77777777" w:rsidR="00194685" w:rsidRPr="00C60706" w:rsidRDefault="00000000" w:rsidP="00425C02">
            <w:pPr>
              <w:pStyle w:val="berschrift3"/>
            </w:pPr>
            <w:sdt>
              <w:sdtPr>
                <w:id w:val="1124968525"/>
                <w:placeholder>
                  <w:docPart w:val="BD94074CD01C44B6BC9C72130376CAED"/>
                </w:placeholder>
                <w:temporary/>
                <w:showingPlcHdr/>
                <w15:appearance w15:val="hidden"/>
              </w:sdtPr>
              <w:sdtContent>
                <w:r w:rsidR="00E23B8F" w:rsidRPr="00C60706">
                  <w:rPr>
                    <w:lang w:bidi="en-GB"/>
                  </w:rPr>
                  <w:t>NOV</w:t>
                </w:r>
              </w:sdtContent>
            </w:sdt>
          </w:p>
        </w:tc>
        <w:tc>
          <w:tcPr>
            <w:tcW w:w="892" w:type="dxa"/>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23A42D0F" w14:textId="77777777" w:rsidR="00194685" w:rsidRPr="00C60706" w:rsidRDefault="00000000" w:rsidP="00425C02">
            <w:pPr>
              <w:pStyle w:val="berschrift3"/>
            </w:pPr>
            <w:sdt>
              <w:sdtPr>
                <w:id w:val="-380791544"/>
                <w:placeholder>
                  <w:docPart w:val="677682F09C0D4BACB89AD433F358B9E1"/>
                </w:placeholder>
                <w:temporary/>
                <w:showingPlcHdr/>
                <w15:appearance w15:val="hidden"/>
              </w:sdtPr>
              <w:sdtContent>
                <w:r w:rsidR="00E23B8F" w:rsidRPr="00C60706">
                  <w:rPr>
                    <w:lang w:bidi="en-GB"/>
                  </w:rPr>
                  <w:t>DEC</w:t>
                </w:r>
              </w:sdtContent>
            </w:sdt>
          </w:p>
        </w:tc>
        <w:tc>
          <w:tcPr>
            <w:tcW w:w="979" w:type="dxa"/>
            <w:tcBorders>
              <w:top w:val="single" w:sz="4" w:space="0" w:color="404040"/>
              <w:left w:val="single" w:sz="4" w:space="0" w:color="404040"/>
              <w:bottom w:val="single" w:sz="4" w:space="0" w:color="auto"/>
              <w:right w:val="single" w:sz="4" w:space="0" w:color="auto"/>
            </w:tcBorders>
            <w:shd w:val="clear" w:color="000000" w:fill="E6E6E6"/>
            <w:vAlign w:val="center"/>
            <w:hideMark/>
          </w:tcPr>
          <w:p w14:paraId="6C615E5B" w14:textId="77777777" w:rsidR="00194685" w:rsidRPr="00C60706" w:rsidRDefault="00000000" w:rsidP="00425C02">
            <w:pPr>
              <w:pStyle w:val="berschrift3"/>
            </w:pPr>
            <w:sdt>
              <w:sdtPr>
                <w:id w:val="1743681922"/>
                <w:placeholder>
                  <w:docPart w:val="38B15FB9F6A84644B1E2EF03662FFF71"/>
                </w:placeholder>
                <w:temporary/>
                <w:showingPlcHdr/>
                <w15:appearance w15:val="hidden"/>
              </w:sdtPr>
              <w:sdtContent>
                <w:r w:rsidR="00E23B8F" w:rsidRPr="00C60706">
                  <w:rPr>
                    <w:lang w:bidi="en-GB"/>
                  </w:rPr>
                  <w:t>YTD</w:t>
                </w:r>
              </w:sdtContent>
            </w:sdt>
          </w:p>
        </w:tc>
      </w:tr>
      <w:tr w:rsidR="00E23B8F" w:rsidRPr="00C60706" w14:paraId="01718E5C" w14:textId="77777777" w:rsidTr="00585480">
        <w:trPr>
          <w:trHeight w:val="283"/>
        </w:trPr>
        <w:tc>
          <w:tcPr>
            <w:tcW w:w="1962" w:type="dxa"/>
            <w:tcBorders>
              <w:top w:val="single" w:sz="4" w:space="0" w:color="auto"/>
              <w:left w:val="single" w:sz="4" w:space="0" w:color="auto"/>
              <w:bottom w:val="single" w:sz="4" w:space="0" w:color="404040"/>
              <w:right w:val="single" w:sz="4" w:space="0" w:color="404040"/>
            </w:tcBorders>
            <w:shd w:val="clear" w:color="auto" w:fill="F2F2F2" w:themeFill="background1" w:themeFillShade="F2"/>
            <w:vAlign w:val="center"/>
            <w:hideMark/>
          </w:tcPr>
          <w:p w14:paraId="01C3E410" w14:textId="77777777" w:rsidR="00194685" w:rsidRPr="00C60706" w:rsidRDefault="00000000" w:rsidP="00425C02">
            <w:pPr>
              <w:pStyle w:val="TableText"/>
            </w:pPr>
            <w:sdt>
              <w:sdtPr>
                <w:id w:val="1152337223"/>
                <w:placeholder>
                  <w:docPart w:val="3B635BA5C75B41228FDC0DE0F5DED45E"/>
                </w:placeholder>
                <w:temporary/>
                <w:showingPlcHdr/>
                <w15:appearance w15:val="hidden"/>
              </w:sdtPr>
              <w:sdtContent>
                <w:r w:rsidR="0092600A" w:rsidRPr="00C60706">
                  <w:rPr>
                    <w:lang w:bidi="en-GB"/>
                  </w:rPr>
                  <w:t>Administrative General</w:t>
                </w:r>
              </w:sdtContent>
            </w:sdt>
          </w:p>
        </w:tc>
        <w:tc>
          <w:tcPr>
            <w:tcW w:w="868"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310F12F" w14:textId="77777777" w:rsidR="00194685" w:rsidRPr="00C60706" w:rsidRDefault="00000000" w:rsidP="00425C02">
            <w:pPr>
              <w:pStyle w:val="TableText"/>
            </w:pPr>
            <w:sdt>
              <w:sdtPr>
                <w:id w:val="1420836474"/>
                <w:placeholder>
                  <w:docPart w:val="149D9FB7D9DE4551AD5F5C29F4C0F220"/>
                </w:placeholder>
                <w:temporary/>
                <w:showingPlcHdr/>
                <w15:appearance w15:val="hidden"/>
              </w:sdtPr>
              <w:sdtContent>
                <w:r w:rsidR="00EC5250" w:rsidRPr="00C60706">
                  <w:rPr>
                    <w:lang w:bidi="en-GB"/>
                  </w:rPr>
                  <w:t>£</w:t>
                </w:r>
                <w:r w:rsidR="00CA3BE4" w:rsidRPr="00C60706">
                  <w:rPr>
                    <w:lang w:bidi="en-GB"/>
                  </w:rPr>
                  <w:t>913</w:t>
                </w:r>
              </w:sdtContent>
            </w:sdt>
          </w:p>
        </w:tc>
        <w:tc>
          <w:tcPr>
            <w:tcW w:w="831"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C017AD5" w14:textId="77777777" w:rsidR="00194685" w:rsidRPr="00C60706" w:rsidRDefault="00000000" w:rsidP="00425C02">
            <w:pPr>
              <w:pStyle w:val="TableText"/>
            </w:pPr>
            <w:sdt>
              <w:sdtPr>
                <w:id w:val="-937981082"/>
                <w:placeholder>
                  <w:docPart w:val="72C4F7C2F1C64306A7070CE62C7E8D39"/>
                </w:placeholder>
                <w:temporary/>
                <w:showingPlcHdr/>
                <w15:appearance w15:val="hidden"/>
              </w:sdtPr>
              <w:sdtContent>
                <w:r w:rsidR="00EC5250" w:rsidRPr="00C60706">
                  <w:rPr>
                    <w:lang w:bidi="en-GB"/>
                  </w:rPr>
                  <w:t>£</w:t>
                </w:r>
                <w:r w:rsidR="00CA3BE4" w:rsidRPr="00C60706">
                  <w:rPr>
                    <w:lang w:bidi="en-GB"/>
                  </w:rPr>
                  <w:t>913</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FD2174A" w14:textId="77777777" w:rsidR="00194685" w:rsidRPr="00C60706" w:rsidRDefault="00000000" w:rsidP="00425C02">
            <w:pPr>
              <w:pStyle w:val="TableText"/>
            </w:pPr>
            <w:sdt>
              <w:sdtPr>
                <w:id w:val="489530924"/>
                <w:placeholder>
                  <w:docPart w:val="1B1908ACEA1A499FA2AED31D428966CC"/>
                </w:placeholder>
                <w:temporary/>
                <w:showingPlcHdr/>
                <w15:appearance w15:val="hidden"/>
              </w:sdtPr>
              <w:sdtContent>
                <w:r w:rsidR="00EC5250" w:rsidRPr="00C60706">
                  <w:rPr>
                    <w:lang w:bidi="en-GB"/>
                  </w:rPr>
                  <w:t>£</w:t>
                </w:r>
                <w:r w:rsidR="00CA3BE4" w:rsidRPr="00C60706">
                  <w:rPr>
                    <w:lang w:bidi="en-GB"/>
                  </w:rPr>
                  <w:t>913</w:t>
                </w:r>
              </w:sdtContent>
            </w:sdt>
          </w:p>
        </w:tc>
        <w:tc>
          <w:tcPr>
            <w:tcW w:w="893"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9D470E2" w14:textId="77777777" w:rsidR="00194685" w:rsidRPr="00C60706" w:rsidRDefault="00000000" w:rsidP="00425C02">
            <w:pPr>
              <w:pStyle w:val="TableText"/>
            </w:pPr>
            <w:sdt>
              <w:sdtPr>
                <w:id w:val="198821785"/>
                <w:placeholder>
                  <w:docPart w:val="71A52814AB0A4476A2604F3B72F63DDB"/>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5FB89D0" w14:textId="77777777" w:rsidR="00194685" w:rsidRPr="00C60706" w:rsidRDefault="00000000" w:rsidP="00425C02">
            <w:pPr>
              <w:pStyle w:val="TableText"/>
            </w:pPr>
            <w:sdt>
              <w:sdtPr>
                <w:id w:val="2011333870"/>
                <w:placeholder>
                  <w:docPart w:val="EC23724D2C634584AA63FC6D620FFA91"/>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DE29FC4" w14:textId="77777777" w:rsidR="00194685" w:rsidRPr="00C60706" w:rsidRDefault="00000000" w:rsidP="00425C02">
            <w:pPr>
              <w:pStyle w:val="TableText"/>
            </w:pPr>
            <w:sdt>
              <w:sdtPr>
                <w:id w:val="-1299535263"/>
                <w:placeholder>
                  <w:docPart w:val="75969CAB61EA4737AE93D5BFA8358B4C"/>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A180CAE" w14:textId="77777777" w:rsidR="00194685" w:rsidRPr="00C60706" w:rsidRDefault="00000000" w:rsidP="00425C02">
            <w:pPr>
              <w:pStyle w:val="TableText"/>
            </w:pPr>
            <w:sdt>
              <w:sdtPr>
                <w:id w:val="145789550"/>
                <w:placeholder>
                  <w:docPart w:val="997A4AC125EE450594B6DB54009CE698"/>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7AB2708" w14:textId="77777777" w:rsidR="00194685" w:rsidRPr="00C60706" w:rsidRDefault="00000000" w:rsidP="00425C02">
            <w:pPr>
              <w:pStyle w:val="TableText"/>
            </w:pPr>
            <w:sdt>
              <w:sdtPr>
                <w:id w:val="710549657"/>
                <w:placeholder>
                  <w:docPart w:val="E8BCB5041DFB462BAAA715019C3ABB96"/>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C05441B" w14:textId="77777777" w:rsidR="00194685" w:rsidRPr="00C60706" w:rsidRDefault="00000000" w:rsidP="00425C02">
            <w:pPr>
              <w:pStyle w:val="TableText"/>
            </w:pPr>
            <w:sdt>
              <w:sdtPr>
                <w:id w:val="-528490866"/>
                <w:placeholder>
                  <w:docPart w:val="50C9BC1CA33E4767B20E3AE2E088F3A5"/>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112B6B8" w14:textId="77777777" w:rsidR="00194685" w:rsidRPr="00C60706" w:rsidRDefault="00000000" w:rsidP="00425C02">
            <w:pPr>
              <w:pStyle w:val="TableText"/>
            </w:pPr>
            <w:sdt>
              <w:sdtPr>
                <w:id w:val="-1129625790"/>
                <w:placeholder>
                  <w:docPart w:val="70D48FC58B8049149932DACB14A65AA8"/>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5F894DF" w14:textId="77777777" w:rsidR="00194685" w:rsidRPr="00C60706" w:rsidRDefault="00000000" w:rsidP="00425C02">
            <w:pPr>
              <w:pStyle w:val="TableText"/>
            </w:pPr>
            <w:sdt>
              <w:sdtPr>
                <w:id w:val="-1307160975"/>
                <w:placeholder>
                  <w:docPart w:val="28D824ECFBD1492F8106C3C554AA5A69"/>
                </w:placeholder>
                <w:temporary/>
                <w:showingPlcHdr/>
                <w15:appearance w15:val="hidden"/>
              </w:sdtPr>
              <w:sdtContent>
                <w:r w:rsidR="00EC5250" w:rsidRPr="00C60706">
                  <w:rPr>
                    <w:lang w:bidi="en-GB"/>
                  </w:rPr>
                  <w:t>£</w:t>
                </w:r>
                <w:r w:rsidR="00CA3BE4" w:rsidRPr="00C60706">
                  <w:rPr>
                    <w:lang w:bidi="en-GB"/>
                  </w:rPr>
                  <w:t>913</w:t>
                </w:r>
              </w:sdtContent>
            </w:sdt>
          </w:p>
        </w:tc>
        <w:tc>
          <w:tcPr>
            <w:tcW w:w="892" w:type="dxa"/>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C741BBB" w14:textId="77777777" w:rsidR="00194685" w:rsidRPr="00C60706" w:rsidRDefault="00000000" w:rsidP="00425C02">
            <w:pPr>
              <w:pStyle w:val="TableText"/>
            </w:pPr>
            <w:sdt>
              <w:sdtPr>
                <w:id w:val="1401249390"/>
                <w:placeholder>
                  <w:docPart w:val="1844251147C8429CBDF56A5DB223EC38"/>
                </w:placeholder>
                <w:temporary/>
                <w:showingPlcHdr/>
                <w15:appearance w15:val="hidden"/>
              </w:sdtPr>
              <w:sdtContent>
                <w:r w:rsidR="00EC5250" w:rsidRPr="00C60706">
                  <w:rPr>
                    <w:lang w:bidi="en-GB"/>
                  </w:rPr>
                  <w:t>£</w:t>
                </w:r>
                <w:r w:rsidR="00CA3BE4" w:rsidRPr="00C60706">
                  <w:rPr>
                    <w:lang w:bidi="en-GB"/>
                  </w:rPr>
                  <w:t>913</w:t>
                </w:r>
              </w:sdtContent>
            </w:sdt>
          </w:p>
        </w:tc>
        <w:tc>
          <w:tcPr>
            <w:tcW w:w="979" w:type="dxa"/>
            <w:tcBorders>
              <w:top w:val="single" w:sz="4" w:space="0" w:color="auto"/>
              <w:left w:val="single" w:sz="4" w:space="0" w:color="404040"/>
              <w:bottom w:val="single" w:sz="4" w:space="0" w:color="404040"/>
              <w:right w:val="single" w:sz="4" w:space="0" w:color="auto"/>
            </w:tcBorders>
            <w:shd w:val="clear" w:color="auto" w:fill="F2F2F2" w:themeFill="background1" w:themeFillShade="F2"/>
            <w:noWrap/>
            <w:vAlign w:val="center"/>
            <w:hideMark/>
          </w:tcPr>
          <w:p w14:paraId="6D58C459" w14:textId="77777777" w:rsidR="00194685" w:rsidRPr="00C60706" w:rsidRDefault="00000000" w:rsidP="00425C02">
            <w:pPr>
              <w:pStyle w:val="TableText"/>
            </w:pPr>
            <w:sdt>
              <w:sdtPr>
                <w:id w:val="-1031416452"/>
                <w:placeholder>
                  <w:docPart w:val="B848D727C32446AC9EB5E730CDEDBE6E"/>
                </w:placeholder>
                <w:temporary/>
                <w:showingPlcHdr/>
                <w15:appearance w15:val="hidden"/>
              </w:sdtPr>
              <w:sdtContent>
                <w:r w:rsidR="00EC5250" w:rsidRPr="00C60706">
                  <w:rPr>
                    <w:lang w:bidi="en-GB"/>
                  </w:rPr>
                  <w:t>£</w:t>
                </w:r>
                <w:r w:rsidR="00CA3BE4" w:rsidRPr="00C60706">
                  <w:rPr>
                    <w:lang w:bidi="en-GB"/>
                  </w:rPr>
                  <w:t>10,950</w:t>
                </w:r>
              </w:sdtContent>
            </w:sdt>
          </w:p>
        </w:tc>
      </w:tr>
      <w:tr w:rsidR="00E23B8F" w:rsidRPr="00C60706" w14:paraId="1A79E92A"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7C6F14FE" w14:textId="77777777" w:rsidR="00194685" w:rsidRPr="00C60706" w:rsidRDefault="00000000" w:rsidP="00425C02">
            <w:pPr>
              <w:pStyle w:val="TableText"/>
            </w:pPr>
            <w:sdt>
              <w:sdtPr>
                <w:id w:val="1735592543"/>
                <w:placeholder>
                  <w:docPart w:val="A0AE704C46BE4C50AE610A71C8FC303F"/>
                </w:placeholder>
                <w:temporary/>
                <w:showingPlcHdr/>
                <w15:appearance w15:val="hidden"/>
              </w:sdtPr>
              <w:sdtContent>
                <w:r w:rsidR="0092600A" w:rsidRPr="00C60706">
                  <w:rPr>
                    <w:lang w:bidi="en-GB"/>
                  </w:rPr>
                  <w:t>Location/Office</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C854F9B" w14:textId="77777777" w:rsidR="00194685" w:rsidRPr="00C60706" w:rsidRDefault="00000000" w:rsidP="00425C02">
            <w:pPr>
              <w:pStyle w:val="TableText"/>
            </w:pPr>
            <w:sdt>
              <w:sdtPr>
                <w:id w:val="1379053505"/>
                <w:placeholder>
                  <w:docPart w:val="43FF699CEF4E44E991B1A83BF900C2F4"/>
                </w:placeholder>
                <w:temporary/>
                <w:showingPlcHdr/>
                <w15:appearance w15:val="hidden"/>
              </w:sdtPr>
              <w:sdtContent>
                <w:r w:rsidR="00EC5250" w:rsidRPr="00C60706">
                  <w:rPr>
                    <w:lang w:bidi="en-GB"/>
                  </w:rPr>
                  <w:t>£</w:t>
                </w:r>
                <w:r w:rsidR="00CA3BE4" w:rsidRPr="00C60706">
                  <w:rPr>
                    <w:lang w:bidi="en-GB"/>
                  </w:rPr>
                  <w:t>29,575</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14BD1F0" w14:textId="77777777" w:rsidR="00194685" w:rsidRPr="00C60706" w:rsidRDefault="00000000" w:rsidP="00425C02">
            <w:pPr>
              <w:pStyle w:val="TableText"/>
            </w:pPr>
            <w:sdt>
              <w:sdtPr>
                <w:id w:val="-34507421"/>
                <w:placeholder>
                  <w:docPart w:val="7C8E6CA7D55843E0AC9929B133EF732D"/>
                </w:placeholder>
                <w:temporary/>
                <w:showingPlcHdr/>
                <w15:appearance w15:val="hidden"/>
              </w:sdtPr>
              <w:sdtContent>
                <w:r w:rsidR="00EC5250" w:rsidRPr="00C60706">
                  <w:rPr>
                    <w:lang w:bidi="en-GB"/>
                  </w:rPr>
                  <w:t>£</w:t>
                </w:r>
                <w:r w:rsidR="00CA3BE4" w:rsidRPr="00C60706">
                  <w:rPr>
                    <w:lang w:bidi="en-GB"/>
                  </w:rPr>
                  <w:t>29,575</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4C1BBDB" w14:textId="77777777" w:rsidR="00194685" w:rsidRPr="00C60706" w:rsidRDefault="00000000" w:rsidP="00425C02">
            <w:pPr>
              <w:pStyle w:val="TableText"/>
            </w:pPr>
            <w:sdt>
              <w:sdtPr>
                <w:id w:val="783612608"/>
                <w:placeholder>
                  <w:docPart w:val="3538B389C1FC4C2D937623818382A884"/>
                </w:placeholder>
                <w:temporary/>
                <w:showingPlcHdr/>
                <w15:appearance w15:val="hidden"/>
              </w:sdtPr>
              <w:sdtContent>
                <w:r w:rsidR="00EC5250" w:rsidRPr="00C60706">
                  <w:rPr>
                    <w:lang w:bidi="en-GB"/>
                  </w:rPr>
                  <w:t>£</w:t>
                </w:r>
                <w:r w:rsidR="00CA3BE4" w:rsidRPr="00C60706">
                  <w:rPr>
                    <w:lang w:bidi="en-GB"/>
                  </w:rPr>
                  <w:t>29,575</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75087F7" w14:textId="77777777" w:rsidR="00194685" w:rsidRPr="00C60706" w:rsidRDefault="00000000" w:rsidP="00425C02">
            <w:pPr>
              <w:pStyle w:val="TableText"/>
            </w:pPr>
            <w:sdt>
              <w:sdtPr>
                <w:id w:val="1912741805"/>
                <w:placeholder>
                  <w:docPart w:val="105FA99420DD4AA1B00C0AD0BEFDB165"/>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77CEC8A" w14:textId="77777777" w:rsidR="00194685" w:rsidRPr="00C60706" w:rsidRDefault="00000000" w:rsidP="00425C02">
            <w:pPr>
              <w:pStyle w:val="TableText"/>
            </w:pPr>
            <w:sdt>
              <w:sdtPr>
                <w:id w:val="1779067008"/>
                <w:placeholder>
                  <w:docPart w:val="290E4D625E5C49958E1DDC78DAC1F43F"/>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E8B53DC" w14:textId="77777777" w:rsidR="00194685" w:rsidRPr="00C60706" w:rsidRDefault="00000000" w:rsidP="00425C02">
            <w:pPr>
              <w:pStyle w:val="TableText"/>
            </w:pPr>
            <w:sdt>
              <w:sdtPr>
                <w:id w:val="1993445990"/>
                <w:placeholder>
                  <w:docPart w:val="E50B9D63F7CE41EEBF2FCBD8E7F25B6D"/>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21CDDB6" w14:textId="77777777" w:rsidR="00194685" w:rsidRPr="00C60706" w:rsidRDefault="00000000" w:rsidP="00425C02">
            <w:pPr>
              <w:pStyle w:val="TableText"/>
            </w:pPr>
            <w:sdt>
              <w:sdtPr>
                <w:id w:val="-1770925605"/>
                <w:placeholder>
                  <w:docPart w:val="AF6017D502F446D08B29EE6AE2CD1E09"/>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8727134" w14:textId="77777777" w:rsidR="00194685" w:rsidRPr="00C60706" w:rsidRDefault="00000000" w:rsidP="00425C02">
            <w:pPr>
              <w:pStyle w:val="TableText"/>
            </w:pPr>
            <w:sdt>
              <w:sdtPr>
                <w:id w:val="-1945068962"/>
                <w:placeholder>
                  <w:docPart w:val="F4322DA9F6AC4C358B1254075D2647E4"/>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96D8274" w14:textId="77777777" w:rsidR="00194685" w:rsidRPr="00C60706" w:rsidRDefault="00000000" w:rsidP="00425C02">
            <w:pPr>
              <w:pStyle w:val="TableText"/>
            </w:pPr>
            <w:sdt>
              <w:sdtPr>
                <w:id w:val="364263965"/>
                <w:placeholder>
                  <w:docPart w:val="6D3012AD7AB94BCBBB573AFDED7D12FC"/>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9325635" w14:textId="77777777" w:rsidR="00194685" w:rsidRPr="00C60706" w:rsidRDefault="00000000" w:rsidP="00425C02">
            <w:pPr>
              <w:pStyle w:val="TableText"/>
            </w:pPr>
            <w:sdt>
              <w:sdtPr>
                <w:id w:val="42185994"/>
                <w:placeholder>
                  <w:docPart w:val="DC36B01D859F425DAE87CB58C8E6694A"/>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B2226B0" w14:textId="77777777" w:rsidR="00194685" w:rsidRPr="00C60706" w:rsidRDefault="00000000" w:rsidP="00425C02">
            <w:pPr>
              <w:pStyle w:val="TableText"/>
            </w:pPr>
            <w:sdt>
              <w:sdtPr>
                <w:id w:val="-2134232282"/>
                <w:placeholder>
                  <w:docPart w:val="BE0F4AED75F74D078011DC2CD84DD478"/>
                </w:placeholder>
                <w:temporary/>
                <w:showingPlcHdr/>
                <w15:appearance w15:val="hidden"/>
              </w:sdtPr>
              <w:sdtContent>
                <w:r w:rsidR="00EC5250" w:rsidRPr="00C60706">
                  <w:rPr>
                    <w:lang w:bidi="en-GB"/>
                  </w:rPr>
                  <w:t>£</w:t>
                </w:r>
                <w:r w:rsidR="00CA3BE4" w:rsidRPr="00C60706">
                  <w:rPr>
                    <w:lang w:bidi="en-GB"/>
                  </w:rPr>
                  <w:t>29,575</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8331C4E" w14:textId="77777777" w:rsidR="00194685" w:rsidRPr="00C60706" w:rsidRDefault="00000000" w:rsidP="00425C02">
            <w:pPr>
              <w:pStyle w:val="TableText"/>
            </w:pPr>
            <w:sdt>
              <w:sdtPr>
                <w:id w:val="758414424"/>
                <w:placeholder>
                  <w:docPart w:val="8D7078031A184E289029295F70DD92A2"/>
                </w:placeholder>
                <w:temporary/>
                <w:showingPlcHdr/>
                <w15:appearance w15:val="hidden"/>
              </w:sdtPr>
              <w:sdtContent>
                <w:r w:rsidR="00EC5250" w:rsidRPr="00C60706">
                  <w:rPr>
                    <w:lang w:bidi="en-GB"/>
                  </w:rPr>
                  <w:t>£</w:t>
                </w:r>
                <w:r w:rsidR="00CA3BE4" w:rsidRPr="00C60706">
                  <w:rPr>
                    <w:lang w:bidi="en-GB"/>
                  </w:rPr>
                  <w:t>29,575</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5BD1CB87" w14:textId="77777777" w:rsidR="00194685" w:rsidRPr="00C60706" w:rsidRDefault="00000000" w:rsidP="00425C02">
            <w:pPr>
              <w:pStyle w:val="TableText"/>
            </w:pPr>
            <w:sdt>
              <w:sdtPr>
                <w:id w:val="-689751501"/>
                <w:placeholder>
                  <w:docPart w:val="391E1C6AE66A44AE9FB3E36DD0973563"/>
                </w:placeholder>
                <w:temporary/>
                <w:showingPlcHdr/>
                <w15:appearance w15:val="hidden"/>
              </w:sdtPr>
              <w:sdtContent>
                <w:r w:rsidR="00EC5250" w:rsidRPr="00C60706">
                  <w:rPr>
                    <w:lang w:bidi="en-GB"/>
                  </w:rPr>
                  <w:t>£</w:t>
                </w:r>
                <w:r w:rsidR="00CA3BE4" w:rsidRPr="00C60706">
                  <w:rPr>
                    <w:lang w:bidi="en-GB"/>
                  </w:rPr>
                  <w:t>354,900</w:t>
                </w:r>
              </w:sdtContent>
            </w:sdt>
          </w:p>
        </w:tc>
      </w:tr>
      <w:tr w:rsidR="00E23B8F" w:rsidRPr="00C60706" w14:paraId="72879610"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1F2B20B" w14:textId="77777777" w:rsidR="00194685" w:rsidRPr="00C60706" w:rsidRDefault="00000000" w:rsidP="00425C02">
            <w:pPr>
              <w:pStyle w:val="TableText"/>
            </w:pPr>
            <w:sdt>
              <w:sdtPr>
                <w:id w:val="1660114613"/>
                <w:placeholder>
                  <w:docPart w:val="442833FBE27F4A63902CE7A8A83B6B56"/>
                </w:placeholder>
                <w:temporary/>
                <w:showingPlcHdr/>
                <w15:appearance w15:val="hidden"/>
              </w:sdtPr>
              <w:sdtContent>
                <w:r w:rsidR="0092600A" w:rsidRPr="00C60706">
                  <w:rPr>
                    <w:lang w:bidi="en-GB"/>
                  </w:rPr>
                  <w:t>Marketing</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6A53C44" w14:textId="77777777" w:rsidR="00194685" w:rsidRPr="00C60706" w:rsidRDefault="00000000" w:rsidP="00425C02">
            <w:pPr>
              <w:pStyle w:val="TableText"/>
            </w:pPr>
            <w:sdt>
              <w:sdtPr>
                <w:id w:val="-1665937929"/>
                <w:placeholder>
                  <w:docPart w:val="35CD1F81EAF14022AEDCF4DD8C5C38C3"/>
                </w:placeholder>
                <w:temporary/>
                <w:showingPlcHdr/>
                <w15:appearance w15:val="hidden"/>
              </w:sdtPr>
              <w:sdtContent>
                <w:r w:rsidR="00EC5250" w:rsidRPr="00C60706">
                  <w:rPr>
                    <w:lang w:bidi="en-GB"/>
                  </w:rPr>
                  <w:t>£</w:t>
                </w:r>
                <w:r w:rsidR="00CA3BE4" w:rsidRPr="00C60706">
                  <w:rPr>
                    <w:lang w:bidi="en-GB"/>
                  </w:rPr>
                  <w:t>1,108</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C05E899" w14:textId="77777777" w:rsidR="00194685" w:rsidRPr="00C60706" w:rsidRDefault="00000000" w:rsidP="00425C02">
            <w:pPr>
              <w:pStyle w:val="TableText"/>
            </w:pPr>
            <w:sdt>
              <w:sdtPr>
                <w:id w:val="-1108196738"/>
                <w:placeholder>
                  <w:docPart w:val="FDFD4B30AC30422D94E4E6C9409D60AC"/>
                </w:placeholder>
                <w:temporary/>
                <w:showingPlcHdr/>
                <w15:appearance w15:val="hidden"/>
              </w:sdtPr>
              <w:sdtContent>
                <w:r w:rsidR="00EC5250" w:rsidRPr="00C60706">
                  <w:rPr>
                    <w:lang w:bidi="en-GB"/>
                  </w:rPr>
                  <w:t>£</w:t>
                </w:r>
                <w:r w:rsidR="00CA3BE4" w:rsidRPr="00C60706">
                  <w:rPr>
                    <w:lang w:bidi="en-GB"/>
                  </w:rPr>
                  <w:t>1,108</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9B92500" w14:textId="77777777" w:rsidR="00194685" w:rsidRPr="00C60706" w:rsidRDefault="00000000" w:rsidP="00425C02">
            <w:pPr>
              <w:pStyle w:val="TableText"/>
            </w:pPr>
            <w:sdt>
              <w:sdtPr>
                <w:id w:val="-496962415"/>
                <w:placeholder>
                  <w:docPart w:val="6708B41CBA4A407DAD7E5887A027EE64"/>
                </w:placeholder>
                <w:temporary/>
                <w:showingPlcHdr/>
                <w15:appearance w15:val="hidden"/>
              </w:sdtPr>
              <w:sdtContent>
                <w:r w:rsidR="00EC5250" w:rsidRPr="00C60706">
                  <w:rPr>
                    <w:lang w:bidi="en-GB"/>
                  </w:rPr>
                  <w:t>£</w:t>
                </w:r>
                <w:r w:rsidR="00CA3BE4" w:rsidRPr="00C60706">
                  <w:rPr>
                    <w:lang w:bidi="en-GB"/>
                  </w:rPr>
                  <w:t>1,108</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ECD4EBD" w14:textId="77777777" w:rsidR="00194685" w:rsidRPr="00C60706" w:rsidRDefault="00000000" w:rsidP="00425C02">
            <w:pPr>
              <w:pStyle w:val="TableText"/>
            </w:pPr>
            <w:sdt>
              <w:sdtPr>
                <w:id w:val="1427384796"/>
                <w:placeholder>
                  <w:docPart w:val="0BF2CF3DA64F4109AA6B2F5937E21E73"/>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552650D" w14:textId="77777777" w:rsidR="00194685" w:rsidRPr="00C60706" w:rsidRDefault="00000000" w:rsidP="00425C02">
            <w:pPr>
              <w:pStyle w:val="TableText"/>
            </w:pPr>
            <w:sdt>
              <w:sdtPr>
                <w:id w:val="-1059401949"/>
                <w:placeholder>
                  <w:docPart w:val="9581EEABC86442E387B9B19C6DCA7DC9"/>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4FB8CFE" w14:textId="77777777" w:rsidR="00194685" w:rsidRPr="00C60706" w:rsidRDefault="00000000" w:rsidP="00425C02">
            <w:pPr>
              <w:pStyle w:val="TableText"/>
            </w:pPr>
            <w:sdt>
              <w:sdtPr>
                <w:id w:val="-538133431"/>
                <w:placeholder>
                  <w:docPart w:val="33E74165A5E74D628690BF3EA6EA3F12"/>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15CF46A" w14:textId="77777777" w:rsidR="00194685" w:rsidRPr="00C60706" w:rsidRDefault="00000000" w:rsidP="00425C02">
            <w:pPr>
              <w:pStyle w:val="TableText"/>
            </w:pPr>
            <w:sdt>
              <w:sdtPr>
                <w:id w:val="339667160"/>
                <w:placeholder>
                  <w:docPart w:val="355E5CCDF1994364B11AAEAFB21129D3"/>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619885D" w14:textId="77777777" w:rsidR="00194685" w:rsidRPr="00C60706" w:rsidRDefault="00000000" w:rsidP="00425C02">
            <w:pPr>
              <w:pStyle w:val="TableText"/>
            </w:pPr>
            <w:sdt>
              <w:sdtPr>
                <w:id w:val="-199637967"/>
                <w:placeholder>
                  <w:docPart w:val="7A245282F6B647C1B8B8DC18E3C934EE"/>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C910304" w14:textId="77777777" w:rsidR="00194685" w:rsidRPr="00C60706" w:rsidRDefault="00000000" w:rsidP="00425C02">
            <w:pPr>
              <w:pStyle w:val="TableText"/>
            </w:pPr>
            <w:sdt>
              <w:sdtPr>
                <w:id w:val="1043786885"/>
                <w:placeholder>
                  <w:docPart w:val="C54521241D464389B05DEABF15CA4C98"/>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22DA93E" w14:textId="77777777" w:rsidR="00194685" w:rsidRPr="00C60706" w:rsidRDefault="00000000" w:rsidP="00425C02">
            <w:pPr>
              <w:pStyle w:val="TableText"/>
            </w:pPr>
            <w:sdt>
              <w:sdtPr>
                <w:id w:val="1850684266"/>
                <w:placeholder>
                  <w:docPart w:val="9BEDCBFB1C284341BCF058046D828E0E"/>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CC25B81" w14:textId="77777777" w:rsidR="00194685" w:rsidRPr="00C60706" w:rsidRDefault="00000000" w:rsidP="00425C02">
            <w:pPr>
              <w:pStyle w:val="TableText"/>
            </w:pPr>
            <w:sdt>
              <w:sdtPr>
                <w:id w:val="1117256439"/>
                <w:placeholder>
                  <w:docPart w:val="0F6C5CECBD584095923724F48DEB53D3"/>
                </w:placeholder>
                <w:temporary/>
                <w:showingPlcHdr/>
                <w15:appearance w15:val="hidden"/>
              </w:sdtPr>
              <w:sdtContent>
                <w:r w:rsidR="00EC5250" w:rsidRPr="00C60706">
                  <w:rPr>
                    <w:lang w:bidi="en-GB"/>
                  </w:rPr>
                  <w:t>£</w:t>
                </w:r>
                <w:r w:rsidR="00CA3BE4" w:rsidRPr="00C60706">
                  <w:rPr>
                    <w:lang w:bidi="en-GB"/>
                  </w:rPr>
                  <w:t>1,108</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73D559B" w14:textId="77777777" w:rsidR="00194685" w:rsidRPr="00C60706" w:rsidRDefault="00000000" w:rsidP="00425C02">
            <w:pPr>
              <w:pStyle w:val="TableText"/>
            </w:pPr>
            <w:sdt>
              <w:sdtPr>
                <w:id w:val="-1851948438"/>
                <w:placeholder>
                  <w:docPart w:val="A3ECA768C782457E938356B3C80D41ED"/>
                </w:placeholder>
                <w:temporary/>
                <w:showingPlcHdr/>
                <w15:appearance w15:val="hidden"/>
              </w:sdtPr>
              <w:sdtContent>
                <w:r w:rsidR="00EC5250" w:rsidRPr="00C60706">
                  <w:rPr>
                    <w:lang w:bidi="en-GB"/>
                  </w:rPr>
                  <w:t>£</w:t>
                </w:r>
                <w:r w:rsidR="00CA3BE4" w:rsidRPr="00C60706">
                  <w:rPr>
                    <w:lang w:bidi="en-GB"/>
                  </w:rPr>
                  <w:t>1,108</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1709EAF6" w14:textId="77777777" w:rsidR="00194685" w:rsidRPr="00C60706" w:rsidRDefault="00000000" w:rsidP="00425C02">
            <w:pPr>
              <w:pStyle w:val="TableText"/>
            </w:pPr>
            <w:sdt>
              <w:sdtPr>
                <w:id w:val="-1351720395"/>
                <w:placeholder>
                  <w:docPart w:val="B044FCB7F0C34DA086F628CA8ACEB63C"/>
                </w:placeholder>
                <w:temporary/>
                <w:showingPlcHdr/>
                <w15:appearance w15:val="hidden"/>
              </w:sdtPr>
              <w:sdtContent>
                <w:r w:rsidR="00EC5250" w:rsidRPr="00C60706">
                  <w:rPr>
                    <w:lang w:bidi="en-GB"/>
                  </w:rPr>
                  <w:t>£</w:t>
                </w:r>
                <w:r w:rsidR="00CA3BE4" w:rsidRPr="00C60706">
                  <w:rPr>
                    <w:lang w:bidi="en-GB"/>
                  </w:rPr>
                  <w:t>13,296</w:t>
                </w:r>
              </w:sdtContent>
            </w:sdt>
          </w:p>
        </w:tc>
      </w:tr>
      <w:tr w:rsidR="00E23B8F" w:rsidRPr="00C60706" w14:paraId="40292CEB"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5694D494" w14:textId="77777777" w:rsidR="00194685" w:rsidRPr="00C60706" w:rsidRDefault="00000000" w:rsidP="00425C02">
            <w:pPr>
              <w:pStyle w:val="TableText"/>
            </w:pPr>
            <w:sdt>
              <w:sdtPr>
                <w:id w:val="-1935506189"/>
                <w:placeholder>
                  <w:docPart w:val="512CE2317B6D48C691E9563D5C4C8AAE"/>
                </w:placeholder>
                <w:temporary/>
                <w:showingPlcHdr/>
                <w15:appearance w15:val="hidden"/>
              </w:sdtPr>
              <w:sdtContent>
                <w:r w:rsidR="0092600A" w:rsidRPr="00C60706">
                  <w:rPr>
                    <w:lang w:bidi="en-GB"/>
                  </w:rPr>
                  <w:t>Labour</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6AC19D8" w14:textId="77777777" w:rsidR="00194685" w:rsidRPr="00C60706" w:rsidRDefault="00000000" w:rsidP="00425C02">
            <w:pPr>
              <w:pStyle w:val="TableText"/>
            </w:pPr>
            <w:sdt>
              <w:sdtPr>
                <w:id w:val="-973904207"/>
                <w:placeholder>
                  <w:docPart w:val="BEAA3522908A4215B16FCF261006CB4D"/>
                </w:placeholder>
                <w:temporary/>
                <w:showingPlcHdr/>
                <w15:appearance w15:val="hidden"/>
              </w:sdtPr>
              <w:sdtContent>
                <w:r w:rsidR="00EC5250" w:rsidRPr="00C60706">
                  <w:rPr>
                    <w:lang w:bidi="en-GB"/>
                  </w:rPr>
                  <w:t>£</w:t>
                </w:r>
                <w:r w:rsidR="00D06101" w:rsidRPr="00C60706">
                  <w:rPr>
                    <w:lang w:bidi="en-GB"/>
                  </w:rPr>
                  <w:t>17,083</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3683269" w14:textId="77777777" w:rsidR="00194685" w:rsidRPr="00C60706" w:rsidRDefault="00000000" w:rsidP="00425C02">
            <w:pPr>
              <w:pStyle w:val="TableText"/>
            </w:pPr>
            <w:sdt>
              <w:sdtPr>
                <w:id w:val="501630892"/>
                <w:placeholder>
                  <w:docPart w:val="E33EA8050ED54A86973D0834DD9F43CA"/>
                </w:placeholder>
                <w:temporary/>
                <w:showingPlcHdr/>
                <w15:appearance w15:val="hidden"/>
              </w:sdtPr>
              <w:sdtContent>
                <w:r w:rsidR="00EC5250" w:rsidRPr="00C60706">
                  <w:rPr>
                    <w:lang w:bidi="en-GB"/>
                  </w:rPr>
                  <w:t>£</w:t>
                </w:r>
                <w:r w:rsidR="00D06101" w:rsidRPr="00C60706">
                  <w:rPr>
                    <w:lang w:bidi="en-GB"/>
                  </w:rPr>
                  <w:t>17,083</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62AFCD" w14:textId="77777777" w:rsidR="00194685" w:rsidRPr="00C60706" w:rsidRDefault="00000000" w:rsidP="00425C02">
            <w:pPr>
              <w:pStyle w:val="TableText"/>
            </w:pPr>
            <w:sdt>
              <w:sdtPr>
                <w:id w:val="554127647"/>
                <w:placeholder>
                  <w:docPart w:val="610D90209ADA4A10A544384393E18F50"/>
                </w:placeholder>
                <w:temporary/>
                <w:showingPlcHdr/>
                <w15:appearance w15:val="hidden"/>
              </w:sdtPr>
              <w:sdtContent>
                <w:r w:rsidR="00EC5250" w:rsidRPr="00C60706">
                  <w:rPr>
                    <w:lang w:bidi="en-GB"/>
                  </w:rPr>
                  <w:t>£</w:t>
                </w:r>
                <w:r w:rsidR="00D06101" w:rsidRPr="00C60706">
                  <w:rPr>
                    <w:lang w:bidi="en-GB"/>
                  </w:rPr>
                  <w:t>17,083</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7FF1427" w14:textId="77777777" w:rsidR="00194685" w:rsidRPr="00C60706" w:rsidRDefault="00000000" w:rsidP="00425C02">
            <w:pPr>
              <w:pStyle w:val="TableText"/>
            </w:pPr>
            <w:sdt>
              <w:sdtPr>
                <w:id w:val="1881747229"/>
                <w:placeholder>
                  <w:docPart w:val="EF64FB153DFE486AA66F0CC1BF014BCC"/>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FB4FD5A" w14:textId="77777777" w:rsidR="00194685" w:rsidRPr="00C60706" w:rsidRDefault="00000000" w:rsidP="00425C02">
            <w:pPr>
              <w:pStyle w:val="TableText"/>
            </w:pPr>
            <w:sdt>
              <w:sdtPr>
                <w:id w:val="-1741167478"/>
                <w:placeholder>
                  <w:docPart w:val="465E273B84684108B5E031CB9A66A0DE"/>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D682FB9" w14:textId="77777777" w:rsidR="00194685" w:rsidRPr="00C60706" w:rsidRDefault="00000000" w:rsidP="00425C02">
            <w:pPr>
              <w:pStyle w:val="TableText"/>
            </w:pPr>
            <w:sdt>
              <w:sdtPr>
                <w:id w:val="-1251816156"/>
                <w:placeholder>
                  <w:docPart w:val="A70CFDB486C34C518C8E10FB718A011B"/>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0FBB7BB" w14:textId="77777777" w:rsidR="00194685" w:rsidRPr="00C60706" w:rsidRDefault="00000000" w:rsidP="00425C02">
            <w:pPr>
              <w:pStyle w:val="TableText"/>
            </w:pPr>
            <w:sdt>
              <w:sdtPr>
                <w:id w:val="418295318"/>
                <w:placeholder>
                  <w:docPart w:val="0405DEF572F74F7E926C1F81D5BEA5E5"/>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3C44D95" w14:textId="77777777" w:rsidR="00194685" w:rsidRPr="00C60706" w:rsidRDefault="00000000" w:rsidP="00425C02">
            <w:pPr>
              <w:pStyle w:val="TableText"/>
            </w:pPr>
            <w:sdt>
              <w:sdtPr>
                <w:id w:val="829717788"/>
                <w:placeholder>
                  <w:docPart w:val="3D1073E7BE644C5E9B13332986BC61C4"/>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CE1465D" w14:textId="77777777" w:rsidR="00194685" w:rsidRPr="00C60706" w:rsidRDefault="00000000" w:rsidP="00425C02">
            <w:pPr>
              <w:pStyle w:val="TableText"/>
            </w:pPr>
            <w:sdt>
              <w:sdtPr>
                <w:id w:val="-2098630661"/>
                <w:placeholder>
                  <w:docPart w:val="04A999B65F7646A998D590D53899902D"/>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95533BA" w14:textId="77777777" w:rsidR="00194685" w:rsidRPr="00C60706" w:rsidRDefault="00000000" w:rsidP="00425C02">
            <w:pPr>
              <w:pStyle w:val="TableText"/>
            </w:pPr>
            <w:sdt>
              <w:sdtPr>
                <w:id w:val="-108672592"/>
                <w:placeholder>
                  <w:docPart w:val="606D48652C37465E8BAA8BD29FF3F39A"/>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4AE4D85" w14:textId="77777777" w:rsidR="00194685" w:rsidRPr="00C60706" w:rsidRDefault="00000000" w:rsidP="00425C02">
            <w:pPr>
              <w:pStyle w:val="TableText"/>
            </w:pPr>
            <w:sdt>
              <w:sdtPr>
                <w:id w:val="833876359"/>
                <w:placeholder>
                  <w:docPart w:val="5A0F0612363B4791B2FA024E4A3EAA49"/>
                </w:placeholder>
                <w:temporary/>
                <w:showingPlcHdr/>
                <w15:appearance w15:val="hidden"/>
              </w:sdtPr>
              <w:sdtContent>
                <w:r w:rsidR="00EC5250" w:rsidRPr="00C60706">
                  <w:rPr>
                    <w:lang w:bidi="en-GB"/>
                  </w:rPr>
                  <w:t>£</w:t>
                </w:r>
                <w:r w:rsidR="00D06101" w:rsidRPr="00C60706">
                  <w:rPr>
                    <w:lang w:bidi="en-GB"/>
                  </w:rPr>
                  <w:t>17,083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DE0D756" w14:textId="77777777" w:rsidR="00194685" w:rsidRPr="00C60706" w:rsidRDefault="00000000" w:rsidP="00425C02">
            <w:pPr>
              <w:pStyle w:val="TableText"/>
            </w:pPr>
            <w:sdt>
              <w:sdtPr>
                <w:id w:val="-367300023"/>
                <w:placeholder>
                  <w:docPart w:val="20E46651A4E648979D4D64A3DF4D5D91"/>
                </w:placeholder>
                <w:temporary/>
                <w:showingPlcHdr/>
                <w15:appearance w15:val="hidden"/>
              </w:sdtPr>
              <w:sdtContent>
                <w:r w:rsidR="00EC5250" w:rsidRPr="00C60706">
                  <w:rPr>
                    <w:lang w:bidi="en-GB"/>
                  </w:rPr>
                  <w:t>£</w:t>
                </w:r>
                <w:r w:rsidR="00D06101" w:rsidRPr="00C60706">
                  <w:rPr>
                    <w:lang w:bidi="en-GB"/>
                  </w:rPr>
                  <w:t>17,083</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75B1C6EB" w14:textId="77777777" w:rsidR="00194685" w:rsidRPr="00C60706" w:rsidRDefault="00000000" w:rsidP="00425C02">
            <w:pPr>
              <w:pStyle w:val="TableText"/>
            </w:pPr>
            <w:sdt>
              <w:sdtPr>
                <w:id w:val="-1069653002"/>
                <w:placeholder>
                  <w:docPart w:val="A1379448B72E4442AD8ADCFFD600BAE0"/>
                </w:placeholder>
                <w:temporary/>
                <w:showingPlcHdr/>
                <w15:appearance w15:val="hidden"/>
              </w:sdtPr>
              <w:sdtContent>
                <w:r w:rsidR="00EC5250" w:rsidRPr="00C60706">
                  <w:rPr>
                    <w:lang w:bidi="en-GB"/>
                  </w:rPr>
                  <w:t>£</w:t>
                </w:r>
                <w:r w:rsidR="00D06101" w:rsidRPr="00C60706">
                  <w:rPr>
                    <w:lang w:bidi="en-GB"/>
                  </w:rPr>
                  <w:t>205,000</w:t>
                </w:r>
              </w:sdtContent>
            </w:sdt>
          </w:p>
        </w:tc>
      </w:tr>
      <w:tr w:rsidR="00E23B8F" w:rsidRPr="00C60706" w14:paraId="4DE1F838"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06ACFD7B" w14:textId="77777777" w:rsidR="00194685" w:rsidRPr="00C60706" w:rsidRDefault="00000000" w:rsidP="00425C02">
            <w:pPr>
              <w:pStyle w:val="TableText"/>
            </w:pPr>
            <w:sdt>
              <w:sdtPr>
                <w:id w:val="-1402436633"/>
                <w:placeholder>
                  <w:docPart w:val="949C6AAE0C07471883B8995B5007D31F"/>
                </w:placeholder>
                <w:temporary/>
                <w:showingPlcHdr/>
                <w15:appearance w15:val="hidden"/>
              </w:sdtPr>
              <w:sdtContent>
                <w:r w:rsidR="0092600A" w:rsidRPr="00C60706">
                  <w:rPr>
                    <w:lang w:bidi="en-GB"/>
                  </w:rPr>
                  <w:t>Other</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584FD73" w14:textId="77777777" w:rsidR="00194685" w:rsidRPr="00C60706" w:rsidRDefault="00000000" w:rsidP="00425C02">
            <w:pPr>
              <w:pStyle w:val="TableText"/>
            </w:pPr>
            <w:sdt>
              <w:sdtPr>
                <w:id w:val="1436566233"/>
                <w:placeholder>
                  <w:docPart w:val="792A546E9B974736993AFCCE0FEC4355"/>
                </w:placeholder>
                <w:temporary/>
                <w:showingPlcHdr/>
                <w15:appearance w15:val="hidden"/>
              </w:sdtPr>
              <w:sdtContent>
                <w:r w:rsidR="00EC5250" w:rsidRPr="00C60706">
                  <w:rPr>
                    <w:lang w:bidi="en-GB"/>
                  </w:rPr>
                  <w:t>£</w:t>
                </w:r>
                <w:r w:rsidR="00D06101" w:rsidRPr="00C60706">
                  <w:rPr>
                    <w:lang w:bidi="en-GB"/>
                  </w:rPr>
                  <w:t>500</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9FBED3C" w14:textId="77777777" w:rsidR="00194685" w:rsidRPr="00C60706" w:rsidRDefault="00000000" w:rsidP="00425C02">
            <w:pPr>
              <w:pStyle w:val="TableText"/>
            </w:pPr>
            <w:sdt>
              <w:sdtPr>
                <w:id w:val="1788778827"/>
                <w:placeholder>
                  <w:docPart w:val="1B0F3B1B46E646E38ADF57789C7DE525"/>
                </w:placeholder>
                <w:temporary/>
                <w:showingPlcHdr/>
                <w15:appearance w15:val="hidden"/>
              </w:sdtPr>
              <w:sdtContent>
                <w:r w:rsidR="00EC5250" w:rsidRPr="00C60706">
                  <w:rPr>
                    <w:lang w:bidi="en-GB"/>
                  </w:rPr>
                  <w:t>£</w:t>
                </w:r>
                <w:r w:rsidR="00D06101" w:rsidRPr="00C60706">
                  <w:rPr>
                    <w:lang w:bidi="en-GB"/>
                  </w:rPr>
                  <w:t>500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0C8E312" w14:textId="77777777" w:rsidR="00194685" w:rsidRPr="00C60706" w:rsidRDefault="00000000" w:rsidP="00425C02">
            <w:pPr>
              <w:pStyle w:val="TableText"/>
            </w:pPr>
            <w:sdt>
              <w:sdtPr>
                <w:id w:val="1272890828"/>
                <w:placeholder>
                  <w:docPart w:val="A8588523D0624A4D847D308C7A967A5D"/>
                </w:placeholder>
                <w:temporary/>
                <w:showingPlcHdr/>
                <w15:appearance w15:val="hidden"/>
              </w:sdtPr>
              <w:sdtContent>
                <w:r w:rsidR="00EC5250" w:rsidRPr="00C60706">
                  <w:rPr>
                    <w:lang w:bidi="en-GB"/>
                  </w:rPr>
                  <w:t>£</w:t>
                </w:r>
                <w:r w:rsidR="00D06101" w:rsidRPr="00C60706">
                  <w:rPr>
                    <w:lang w:bidi="en-GB"/>
                  </w:rPr>
                  <w:t>500</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BC264C" w14:textId="77777777" w:rsidR="00194685" w:rsidRPr="00C60706" w:rsidRDefault="00000000" w:rsidP="00425C02">
            <w:pPr>
              <w:pStyle w:val="TableText"/>
            </w:pPr>
            <w:sdt>
              <w:sdtPr>
                <w:id w:val="-520391332"/>
                <w:placeholder>
                  <w:docPart w:val="F9CCAACEEBD548568C2160351C67133D"/>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E15F5A4" w14:textId="77777777" w:rsidR="00194685" w:rsidRPr="00C60706" w:rsidRDefault="00000000" w:rsidP="00425C02">
            <w:pPr>
              <w:pStyle w:val="TableText"/>
            </w:pPr>
            <w:sdt>
              <w:sdtPr>
                <w:id w:val="-1953396874"/>
                <w:placeholder>
                  <w:docPart w:val="ECB3BC6C0A014ED59AAF91A6295471C9"/>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B7D9215" w14:textId="77777777" w:rsidR="00194685" w:rsidRPr="00C60706" w:rsidRDefault="00000000" w:rsidP="00425C02">
            <w:pPr>
              <w:pStyle w:val="TableText"/>
            </w:pPr>
            <w:sdt>
              <w:sdtPr>
                <w:id w:val="-1552768798"/>
                <w:placeholder>
                  <w:docPart w:val="EA4DE2D337B741DFB6CAD9855FDE25B2"/>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B5A130E" w14:textId="77777777" w:rsidR="00194685" w:rsidRPr="00C60706" w:rsidRDefault="00000000" w:rsidP="00425C02">
            <w:pPr>
              <w:pStyle w:val="TableText"/>
            </w:pPr>
            <w:sdt>
              <w:sdtPr>
                <w:id w:val="-1692758303"/>
                <w:placeholder>
                  <w:docPart w:val="A9DEB37383CC4BFBBE9F17B4142584DE"/>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99A01B6" w14:textId="77777777" w:rsidR="00194685" w:rsidRPr="00C60706" w:rsidRDefault="00000000" w:rsidP="00425C02">
            <w:pPr>
              <w:pStyle w:val="TableText"/>
            </w:pPr>
            <w:sdt>
              <w:sdtPr>
                <w:id w:val="-1759279571"/>
                <w:placeholder>
                  <w:docPart w:val="35BD27D1929E4FE183B9BD89DBB56AE0"/>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4408640" w14:textId="77777777" w:rsidR="00194685" w:rsidRPr="00C60706" w:rsidRDefault="00000000" w:rsidP="00425C02">
            <w:pPr>
              <w:pStyle w:val="TableText"/>
            </w:pPr>
            <w:sdt>
              <w:sdtPr>
                <w:id w:val="-262839108"/>
                <w:placeholder>
                  <w:docPart w:val="4F28FDBE24FC45A19B86D35AC0F57040"/>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A6B04A4" w14:textId="77777777" w:rsidR="00194685" w:rsidRPr="00C60706" w:rsidRDefault="00000000" w:rsidP="00425C02">
            <w:pPr>
              <w:pStyle w:val="TableText"/>
            </w:pPr>
            <w:sdt>
              <w:sdtPr>
                <w:id w:val="-1732832020"/>
                <w:placeholder>
                  <w:docPart w:val="C43F4897748B49FCB8A245C6DBC0F34F"/>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69DD4AD" w14:textId="77777777" w:rsidR="00194685" w:rsidRPr="00C60706" w:rsidRDefault="00000000" w:rsidP="00425C02">
            <w:pPr>
              <w:pStyle w:val="TableText"/>
            </w:pPr>
            <w:sdt>
              <w:sdtPr>
                <w:id w:val="340283305"/>
                <w:placeholder>
                  <w:docPart w:val="23F0123B2F1E472F9775B17D07F4487F"/>
                </w:placeholder>
                <w:temporary/>
                <w:showingPlcHdr/>
                <w15:appearance w15:val="hidden"/>
              </w:sdtPr>
              <w:sdtContent>
                <w:r w:rsidR="00EC5250" w:rsidRPr="00C60706">
                  <w:rPr>
                    <w:lang w:bidi="en-GB"/>
                  </w:rPr>
                  <w:t>£</w:t>
                </w:r>
                <w:r w:rsidR="00D06101" w:rsidRPr="00C60706">
                  <w:rPr>
                    <w:lang w:bidi="en-GB"/>
                  </w:rPr>
                  <w:t>500</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FF4ED87" w14:textId="77777777" w:rsidR="00194685" w:rsidRPr="00C60706" w:rsidRDefault="00000000" w:rsidP="00425C02">
            <w:pPr>
              <w:pStyle w:val="TableText"/>
            </w:pPr>
            <w:sdt>
              <w:sdtPr>
                <w:id w:val="1572475598"/>
                <w:placeholder>
                  <w:docPart w:val="C8F446F79823424F8F5B7813925601B9"/>
                </w:placeholder>
                <w:temporary/>
                <w:showingPlcHdr/>
                <w15:appearance w15:val="hidden"/>
              </w:sdtPr>
              <w:sdtContent>
                <w:r w:rsidR="00EC5250" w:rsidRPr="00C60706">
                  <w:rPr>
                    <w:lang w:bidi="en-GB"/>
                  </w:rPr>
                  <w:t>£</w:t>
                </w:r>
                <w:r w:rsidR="00D06101" w:rsidRPr="00C60706">
                  <w:rPr>
                    <w:lang w:bidi="en-GB"/>
                  </w:rPr>
                  <w:t>500</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0249377A" w14:textId="77777777" w:rsidR="00194685" w:rsidRPr="00C60706" w:rsidRDefault="00000000" w:rsidP="00425C02">
            <w:pPr>
              <w:pStyle w:val="TableText"/>
            </w:pPr>
            <w:sdt>
              <w:sdtPr>
                <w:id w:val="1551806775"/>
                <w:placeholder>
                  <w:docPart w:val="FBDAA91C05114DB486F9C66AA4FA87AF"/>
                </w:placeholder>
                <w:temporary/>
                <w:showingPlcHdr/>
                <w15:appearance w15:val="hidden"/>
              </w:sdtPr>
              <w:sdtContent>
                <w:r w:rsidR="00EC5250" w:rsidRPr="00C60706">
                  <w:rPr>
                    <w:lang w:bidi="en-GB"/>
                  </w:rPr>
                  <w:t>£</w:t>
                </w:r>
                <w:r w:rsidR="00D06101" w:rsidRPr="00C60706">
                  <w:rPr>
                    <w:lang w:bidi="en-GB"/>
                  </w:rPr>
                  <w:t>6,000</w:t>
                </w:r>
              </w:sdtContent>
            </w:sdt>
          </w:p>
        </w:tc>
      </w:tr>
      <w:tr w:rsidR="00E23B8F" w:rsidRPr="00C60706" w14:paraId="55322504"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70FC5F53" w14:textId="77777777" w:rsidR="00194685" w:rsidRPr="00C60706" w:rsidRDefault="00000000" w:rsidP="00425C02">
            <w:pPr>
              <w:pStyle w:val="TableText"/>
            </w:pPr>
            <w:sdt>
              <w:sdtPr>
                <w:id w:val="1281917879"/>
                <w:placeholder>
                  <w:docPart w:val="42F0A12DD836454F88BB0B3E1C7A86F7"/>
                </w:placeholder>
                <w:temporary/>
                <w:showingPlcHdr/>
                <w15:appearance w15:val="hidden"/>
              </w:sdtPr>
              <w:sdtContent>
                <w:r w:rsidR="0092600A" w:rsidRPr="00C60706">
                  <w:rPr>
                    <w:lang w:bidi="en-GB"/>
                  </w:rPr>
                  <w:t>Total Expenses</w:t>
                </w:r>
              </w:sdtContent>
            </w:sdt>
          </w:p>
        </w:tc>
        <w:tc>
          <w:tcPr>
            <w:tcW w:w="868"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CE1E1F9" w14:textId="77777777" w:rsidR="00194685" w:rsidRPr="00C60706" w:rsidRDefault="00000000" w:rsidP="00425C02">
            <w:pPr>
              <w:pStyle w:val="TableText"/>
            </w:pPr>
            <w:sdt>
              <w:sdtPr>
                <w:id w:val="438724664"/>
                <w:placeholder>
                  <w:docPart w:val="2958403C92654922B73DA95800324F26"/>
                </w:placeholder>
                <w:temporary/>
                <w:showingPlcHdr/>
                <w15:appearance w15:val="hidden"/>
              </w:sdtPr>
              <w:sdtContent>
                <w:r w:rsidR="00EC5250" w:rsidRPr="00C60706">
                  <w:rPr>
                    <w:lang w:bidi="en-GB"/>
                  </w:rPr>
                  <w:t>£</w:t>
                </w:r>
                <w:r w:rsidR="00D06101" w:rsidRPr="00C60706">
                  <w:rPr>
                    <w:lang w:bidi="en-GB"/>
                  </w:rPr>
                  <w:t>49,179</w:t>
                </w:r>
              </w:sdtContent>
            </w:sdt>
          </w:p>
        </w:tc>
        <w:tc>
          <w:tcPr>
            <w:tcW w:w="831"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0A6D9D0" w14:textId="77777777" w:rsidR="00194685" w:rsidRPr="00C60706" w:rsidRDefault="00000000" w:rsidP="00425C02">
            <w:pPr>
              <w:pStyle w:val="TableText"/>
            </w:pPr>
            <w:sdt>
              <w:sdtPr>
                <w:id w:val="816995930"/>
                <w:placeholder>
                  <w:docPart w:val="9FAF969E526E46E08D77323AC4B94095"/>
                </w:placeholder>
                <w:temporary/>
                <w:showingPlcHdr/>
                <w15:appearance w15:val="hidden"/>
              </w:sdtPr>
              <w:sdtContent>
                <w:r w:rsidR="00EC5250" w:rsidRPr="00C60706">
                  <w:rPr>
                    <w:lang w:bidi="en-GB"/>
                  </w:rPr>
                  <w:t>£</w:t>
                </w:r>
                <w:r w:rsidR="00D06101" w:rsidRPr="00C60706">
                  <w:rPr>
                    <w:lang w:bidi="en-GB"/>
                  </w:rPr>
                  <w:t>49,179</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BFEB78F" w14:textId="77777777" w:rsidR="00194685" w:rsidRPr="00C60706" w:rsidRDefault="00000000" w:rsidP="00425C02">
            <w:pPr>
              <w:pStyle w:val="TableText"/>
            </w:pPr>
            <w:sdt>
              <w:sdtPr>
                <w:id w:val="-993412362"/>
                <w:placeholder>
                  <w:docPart w:val="D5B029594C454FEF8323D3E5FD43AE2D"/>
                </w:placeholder>
                <w:temporary/>
                <w:showingPlcHdr/>
                <w15:appearance w15:val="hidden"/>
              </w:sdtPr>
              <w:sdtContent>
                <w:r w:rsidR="00EC5250" w:rsidRPr="00C60706">
                  <w:rPr>
                    <w:lang w:bidi="en-GB"/>
                  </w:rPr>
                  <w:t>£</w:t>
                </w:r>
                <w:r w:rsidR="00D06101" w:rsidRPr="00C60706">
                  <w:rPr>
                    <w:lang w:bidi="en-GB"/>
                  </w:rPr>
                  <w:t>49,179</w:t>
                </w:r>
              </w:sdtContent>
            </w:sdt>
          </w:p>
        </w:tc>
        <w:tc>
          <w:tcPr>
            <w:tcW w:w="893"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5D4CF3A" w14:textId="77777777" w:rsidR="00194685" w:rsidRPr="00C60706" w:rsidRDefault="00000000" w:rsidP="00425C02">
            <w:pPr>
              <w:pStyle w:val="TableText"/>
            </w:pPr>
            <w:sdt>
              <w:sdtPr>
                <w:id w:val="386225693"/>
                <w:placeholder>
                  <w:docPart w:val="321BD494CFE2464D97A6BA7CA7DF656F"/>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01EBB96" w14:textId="77777777" w:rsidR="00194685" w:rsidRPr="00C60706" w:rsidRDefault="00000000" w:rsidP="00425C02">
            <w:pPr>
              <w:pStyle w:val="TableText"/>
            </w:pPr>
            <w:sdt>
              <w:sdtPr>
                <w:id w:val="975411284"/>
                <w:placeholder>
                  <w:docPart w:val="A1906E540B7340568542FD5FB2D2C84D"/>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60F4953" w14:textId="77777777" w:rsidR="00194685" w:rsidRPr="00C60706" w:rsidRDefault="00000000" w:rsidP="00425C02">
            <w:pPr>
              <w:pStyle w:val="TableText"/>
            </w:pPr>
            <w:sdt>
              <w:sdtPr>
                <w:id w:val="-1881771135"/>
                <w:placeholder>
                  <w:docPart w:val="524F49EBF6A34156A9DC7E33914B052A"/>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37CDB34" w14:textId="77777777" w:rsidR="00194685" w:rsidRPr="00C60706" w:rsidRDefault="00000000" w:rsidP="00425C02">
            <w:pPr>
              <w:pStyle w:val="TableText"/>
            </w:pPr>
            <w:sdt>
              <w:sdtPr>
                <w:id w:val="1818289839"/>
                <w:placeholder>
                  <w:docPart w:val="9B1F116DFEF2495C89634A569E438531"/>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7F24304" w14:textId="77777777" w:rsidR="00194685" w:rsidRPr="00C60706" w:rsidRDefault="00000000" w:rsidP="00425C02">
            <w:pPr>
              <w:pStyle w:val="TableText"/>
            </w:pPr>
            <w:sdt>
              <w:sdtPr>
                <w:id w:val="-239415200"/>
                <w:placeholder>
                  <w:docPart w:val="9D63479F26B840C486D96F90AA4F51AF"/>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401C43A" w14:textId="77777777" w:rsidR="00194685" w:rsidRPr="00C60706" w:rsidRDefault="00000000" w:rsidP="00425C02">
            <w:pPr>
              <w:pStyle w:val="TableText"/>
            </w:pPr>
            <w:sdt>
              <w:sdtPr>
                <w:id w:val="-964346731"/>
                <w:placeholder>
                  <w:docPart w:val="E58C237A23F244888E4E2DE7441330CA"/>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2D19B65" w14:textId="77777777" w:rsidR="00194685" w:rsidRPr="00C60706" w:rsidRDefault="00000000" w:rsidP="00425C02">
            <w:pPr>
              <w:pStyle w:val="TableText"/>
            </w:pPr>
            <w:sdt>
              <w:sdtPr>
                <w:id w:val="116569945"/>
                <w:placeholder>
                  <w:docPart w:val="89D2E78A1AD349028FAF8125D641EC68"/>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E433F9E" w14:textId="77777777" w:rsidR="00194685" w:rsidRPr="00C60706" w:rsidRDefault="00000000" w:rsidP="00425C02">
            <w:pPr>
              <w:pStyle w:val="TableText"/>
            </w:pPr>
            <w:sdt>
              <w:sdtPr>
                <w:id w:val="-986786538"/>
                <w:placeholder>
                  <w:docPart w:val="E1F2C8FE5D5D4D3F8B308D70B4BD9AB4"/>
                </w:placeholder>
                <w:temporary/>
                <w:showingPlcHdr/>
                <w15:appearance w15:val="hidden"/>
              </w:sdtPr>
              <w:sdtContent>
                <w:r w:rsidR="00EC5250" w:rsidRPr="00C60706">
                  <w:rPr>
                    <w:lang w:bidi="en-GB"/>
                  </w:rPr>
                  <w:t>£</w:t>
                </w:r>
                <w:r w:rsidR="00D06101" w:rsidRPr="00C60706">
                  <w:rPr>
                    <w:lang w:bidi="en-GB"/>
                  </w:rPr>
                  <w:t>49,179</w:t>
                </w:r>
              </w:sdtContent>
            </w:sdt>
          </w:p>
        </w:tc>
        <w:tc>
          <w:tcPr>
            <w:tcW w:w="892" w:type="dxa"/>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4EC66A4" w14:textId="77777777" w:rsidR="00194685" w:rsidRPr="00C60706" w:rsidRDefault="00000000" w:rsidP="00425C02">
            <w:pPr>
              <w:pStyle w:val="TableText"/>
            </w:pPr>
            <w:sdt>
              <w:sdtPr>
                <w:id w:val="1492524656"/>
                <w:placeholder>
                  <w:docPart w:val="8BBECA0E6843452C9C23320E9B81E19D"/>
                </w:placeholder>
                <w:temporary/>
                <w:showingPlcHdr/>
                <w15:appearance w15:val="hidden"/>
              </w:sdtPr>
              <w:sdtContent>
                <w:r w:rsidR="00EC5250" w:rsidRPr="00C60706">
                  <w:rPr>
                    <w:lang w:bidi="en-GB"/>
                  </w:rPr>
                  <w:t>£</w:t>
                </w:r>
                <w:r w:rsidR="00D06101" w:rsidRPr="00C60706">
                  <w:rPr>
                    <w:lang w:bidi="en-GB"/>
                  </w:rPr>
                  <w:t>49,179</w:t>
                </w:r>
              </w:sdtContent>
            </w:sdt>
          </w:p>
        </w:tc>
        <w:tc>
          <w:tcPr>
            <w:tcW w:w="979" w:type="dxa"/>
            <w:tcBorders>
              <w:top w:val="single" w:sz="4" w:space="0" w:color="404040"/>
              <w:left w:val="single" w:sz="4" w:space="0" w:color="404040"/>
              <w:bottom w:val="single" w:sz="4" w:space="0" w:color="404040"/>
              <w:right w:val="single" w:sz="4" w:space="0" w:color="auto"/>
            </w:tcBorders>
            <w:shd w:val="clear" w:color="auto" w:fill="F2F2F2" w:themeFill="background1" w:themeFillShade="F2"/>
            <w:noWrap/>
            <w:vAlign w:val="center"/>
            <w:hideMark/>
          </w:tcPr>
          <w:p w14:paraId="0C2A7E0B" w14:textId="77777777" w:rsidR="00194685" w:rsidRPr="00C60706" w:rsidRDefault="00000000" w:rsidP="00425C02">
            <w:pPr>
              <w:pStyle w:val="TableText"/>
            </w:pPr>
            <w:sdt>
              <w:sdtPr>
                <w:id w:val="140236393"/>
                <w:placeholder>
                  <w:docPart w:val="B9D7F5C64C2C430DA316BC6E798DFD20"/>
                </w:placeholder>
                <w:temporary/>
                <w:showingPlcHdr/>
                <w15:appearance w15:val="hidden"/>
              </w:sdtPr>
              <w:sdtContent>
                <w:r w:rsidR="00EC5250" w:rsidRPr="00C60706">
                  <w:rPr>
                    <w:lang w:bidi="en-GB"/>
                  </w:rPr>
                  <w:t>£</w:t>
                </w:r>
                <w:r w:rsidR="00D06101" w:rsidRPr="00C60706">
                  <w:rPr>
                    <w:lang w:bidi="en-GB"/>
                  </w:rPr>
                  <w:t>590,146</w:t>
                </w:r>
              </w:sdtContent>
            </w:sdt>
          </w:p>
        </w:tc>
      </w:tr>
      <w:tr w:rsidR="00E23B8F" w:rsidRPr="00C60706" w14:paraId="7C1B5228" w14:textId="77777777" w:rsidTr="00585480">
        <w:trPr>
          <w:trHeight w:val="283"/>
        </w:trPr>
        <w:tc>
          <w:tcPr>
            <w:tcW w:w="1962" w:type="dxa"/>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7FC2ED0E" w14:textId="77777777" w:rsidR="00194685" w:rsidRPr="00C60706" w:rsidRDefault="00000000" w:rsidP="00425C02">
            <w:pPr>
              <w:pStyle w:val="TableText"/>
            </w:pPr>
            <w:sdt>
              <w:sdtPr>
                <w:id w:val="704222478"/>
                <w:placeholder>
                  <w:docPart w:val="087830E3EE754DCE90A9691BF9FEEDAD"/>
                </w:placeholder>
                <w:temporary/>
                <w:showingPlcHdr/>
                <w15:appearance w15:val="hidden"/>
              </w:sdtPr>
              <w:sdtContent>
                <w:r w:rsidR="0092600A" w:rsidRPr="00C60706">
                  <w:rPr>
                    <w:lang w:bidi="en-GB"/>
                  </w:rPr>
                  <w:t>Income Before Taxes</w:t>
                </w:r>
              </w:sdtContent>
            </w:sdt>
          </w:p>
        </w:tc>
        <w:tc>
          <w:tcPr>
            <w:tcW w:w="868"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40D33C9" w14:textId="77777777" w:rsidR="00194685" w:rsidRPr="00C60706" w:rsidRDefault="00000000" w:rsidP="00425C02">
            <w:pPr>
              <w:pStyle w:val="TableText"/>
            </w:pPr>
            <w:sdt>
              <w:sdtPr>
                <w:id w:val="1230269141"/>
                <w:placeholder>
                  <w:docPart w:val="E80703BBADCC409D84C4F2C17B064841"/>
                </w:placeholder>
                <w:temporary/>
                <w:showingPlcHdr/>
                <w15:appearance w15:val="hidden"/>
              </w:sdtPr>
              <w:sdtContent>
                <w:r w:rsidR="00EC5250" w:rsidRPr="00C60706">
                  <w:rPr>
                    <w:lang w:bidi="en-GB"/>
                  </w:rPr>
                  <w:t>£</w:t>
                </w:r>
                <w:r w:rsidR="00D06101" w:rsidRPr="00C60706">
                  <w:rPr>
                    <w:lang w:bidi="en-GB"/>
                  </w:rPr>
                  <w:t>24,821</w:t>
                </w:r>
              </w:sdtContent>
            </w:sdt>
          </w:p>
        </w:tc>
        <w:tc>
          <w:tcPr>
            <w:tcW w:w="831"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988900B" w14:textId="77777777" w:rsidR="00194685" w:rsidRPr="00C60706" w:rsidRDefault="00000000" w:rsidP="00425C02">
            <w:pPr>
              <w:pStyle w:val="TableText"/>
            </w:pPr>
            <w:sdt>
              <w:sdtPr>
                <w:id w:val="662901688"/>
                <w:placeholder>
                  <w:docPart w:val="5C5BD11E50C24334AB6C7E4B942679AA"/>
                </w:placeholder>
                <w:temporary/>
                <w:showingPlcHdr/>
                <w15:appearance w15:val="hidden"/>
              </w:sdtPr>
              <w:sdtContent>
                <w:r w:rsidR="00EC5250" w:rsidRPr="00C60706">
                  <w:rPr>
                    <w:lang w:bidi="en-GB"/>
                  </w:rPr>
                  <w:t>£</w:t>
                </w:r>
                <w:r w:rsidR="00F81CC4" w:rsidRPr="00C60706">
                  <w:rPr>
                    <w:lang w:bidi="en-GB"/>
                  </w:rPr>
                  <w:t>24,821</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70AD0BC" w14:textId="77777777" w:rsidR="00194685" w:rsidRPr="00C60706" w:rsidRDefault="00000000" w:rsidP="00425C02">
            <w:pPr>
              <w:pStyle w:val="TableText"/>
            </w:pPr>
            <w:sdt>
              <w:sdtPr>
                <w:id w:val="2043092206"/>
                <w:placeholder>
                  <w:docPart w:val="CC92E99B9B9444A4B08C3E549C53542E"/>
                </w:placeholder>
                <w:temporary/>
                <w:showingPlcHdr/>
                <w15:appearance w15:val="hidden"/>
              </w:sdtPr>
              <w:sdtContent>
                <w:r w:rsidR="00EC5250" w:rsidRPr="00C60706">
                  <w:rPr>
                    <w:lang w:bidi="en-GB"/>
                  </w:rPr>
                  <w:t>£</w:t>
                </w:r>
                <w:r w:rsidR="00F81CC4" w:rsidRPr="00C60706">
                  <w:rPr>
                    <w:lang w:bidi="en-GB"/>
                  </w:rPr>
                  <w:t>24,821</w:t>
                </w:r>
              </w:sdtContent>
            </w:sdt>
          </w:p>
        </w:tc>
        <w:tc>
          <w:tcPr>
            <w:tcW w:w="893"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4F694DE" w14:textId="77777777" w:rsidR="00194685" w:rsidRPr="00C60706" w:rsidRDefault="00000000" w:rsidP="00425C02">
            <w:pPr>
              <w:pStyle w:val="TableText"/>
            </w:pPr>
            <w:sdt>
              <w:sdtPr>
                <w:id w:val="-284348907"/>
                <w:placeholder>
                  <w:docPart w:val="3E634F68FCAC4A9582EC75691B9A5205"/>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2B9B097" w14:textId="77777777" w:rsidR="00194685" w:rsidRPr="00C60706" w:rsidRDefault="00000000" w:rsidP="00425C02">
            <w:pPr>
              <w:pStyle w:val="TableText"/>
            </w:pPr>
            <w:sdt>
              <w:sdtPr>
                <w:id w:val="1688871677"/>
                <w:placeholder>
                  <w:docPart w:val="D583D998C0624A0183C254009D6DB21D"/>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8B83D37" w14:textId="77777777" w:rsidR="00194685" w:rsidRPr="00C60706" w:rsidRDefault="00000000" w:rsidP="00425C02">
            <w:pPr>
              <w:pStyle w:val="TableText"/>
            </w:pPr>
            <w:sdt>
              <w:sdtPr>
                <w:id w:val="867797898"/>
                <w:placeholder>
                  <w:docPart w:val="052B4C594F6A442393AFEEADC1603980"/>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F112ED7" w14:textId="77777777" w:rsidR="00194685" w:rsidRPr="00C60706" w:rsidRDefault="00000000" w:rsidP="00425C02">
            <w:pPr>
              <w:pStyle w:val="TableText"/>
            </w:pPr>
            <w:sdt>
              <w:sdtPr>
                <w:id w:val="-903672607"/>
                <w:placeholder>
                  <w:docPart w:val="C0EFBBDF444C4B2BBBE6FB78A9CE9118"/>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13EC001" w14:textId="77777777" w:rsidR="00194685" w:rsidRPr="00C60706" w:rsidRDefault="00000000" w:rsidP="00425C02">
            <w:pPr>
              <w:pStyle w:val="TableText"/>
            </w:pPr>
            <w:sdt>
              <w:sdtPr>
                <w:id w:val="-1345937381"/>
                <w:placeholder>
                  <w:docPart w:val="E182F5AEB90A4232BCFAEF4058E76ECB"/>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F58AE4C" w14:textId="77777777" w:rsidR="00194685" w:rsidRPr="00C60706" w:rsidRDefault="00000000" w:rsidP="00425C02">
            <w:pPr>
              <w:pStyle w:val="TableText"/>
            </w:pPr>
            <w:sdt>
              <w:sdtPr>
                <w:id w:val="-2118510163"/>
                <w:placeholder>
                  <w:docPart w:val="F9651B8516AD4BBB931C37AEF689A55E"/>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8235B78" w14:textId="77777777" w:rsidR="00194685" w:rsidRPr="00C60706" w:rsidRDefault="00000000" w:rsidP="00425C02">
            <w:pPr>
              <w:pStyle w:val="TableText"/>
            </w:pPr>
            <w:sdt>
              <w:sdtPr>
                <w:id w:val="1803338485"/>
                <w:placeholder>
                  <w:docPart w:val="540FE08127F14F6EB27B0933D5D632AE"/>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F78FDD4" w14:textId="77777777" w:rsidR="00194685" w:rsidRPr="00C60706" w:rsidRDefault="00000000" w:rsidP="00425C02">
            <w:pPr>
              <w:pStyle w:val="TableText"/>
            </w:pPr>
            <w:sdt>
              <w:sdtPr>
                <w:id w:val="-1061860152"/>
                <w:placeholder>
                  <w:docPart w:val="0B01D3FCD8FA43FB9BA3DBDB72BD6B53"/>
                </w:placeholder>
                <w:temporary/>
                <w:showingPlcHdr/>
                <w15:appearance w15:val="hidden"/>
              </w:sdtPr>
              <w:sdtContent>
                <w:r w:rsidR="00EC5250" w:rsidRPr="00C60706">
                  <w:rPr>
                    <w:lang w:bidi="en-GB"/>
                  </w:rPr>
                  <w:t>£</w:t>
                </w:r>
                <w:r w:rsidR="00F81CC4" w:rsidRPr="00C60706">
                  <w:rPr>
                    <w:lang w:bidi="en-GB"/>
                  </w:rPr>
                  <w:t>24,821</w:t>
                </w:r>
              </w:sdtContent>
            </w:sdt>
          </w:p>
        </w:tc>
        <w:tc>
          <w:tcPr>
            <w:tcW w:w="892" w:type="dxa"/>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FAEBC4E" w14:textId="77777777" w:rsidR="00194685" w:rsidRPr="00C60706" w:rsidRDefault="00000000" w:rsidP="00425C02">
            <w:pPr>
              <w:pStyle w:val="TableText"/>
            </w:pPr>
            <w:sdt>
              <w:sdtPr>
                <w:id w:val="-1607418564"/>
                <w:placeholder>
                  <w:docPart w:val="D048FAA86D4A4C74BF9DAD0ED3FDDCBE"/>
                </w:placeholder>
                <w:temporary/>
                <w:showingPlcHdr/>
                <w15:appearance w15:val="hidden"/>
              </w:sdtPr>
              <w:sdtContent>
                <w:r w:rsidR="00EC5250" w:rsidRPr="00C60706">
                  <w:rPr>
                    <w:lang w:bidi="en-GB"/>
                  </w:rPr>
                  <w:t>£</w:t>
                </w:r>
                <w:r w:rsidR="00F81CC4" w:rsidRPr="00C60706">
                  <w:rPr>
                    <w:lang w:bidi="en-GB"/>
                  </w:rPr>
                  <w:t>24,821</w:t>
                </w:r>
              </w:sdtContent>
            </w:sdt>
          </w:p>
        </w:tc>
        <w:tc>
          <w:tcPr>
            <w:tcW w:w="979"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4D7AD3C7" w14:textId="77777777" w:rsidR="00194685" w:rsidRPr="00C60706" w:rsidRDefault="00000000" w:rsidP="00425C02">
            <w:pPr>
              <w:pStyle w:val="TableText"/>
            </w:pPr>
            <w:sdt>
              <w:sdtPr>
                <w:id w:val="1988666578"/>
                <w:placeholder>
                  <w:docPart w:val="9F43BD0ED1724FBB8A0FF451965FAEC2"/>
                </w:placeholder>
                <w:temporary/>
                <w:showingPlcHdr/>
                <w15:appearance w15:val="hidden"/>
              </w:sdtPr>
              <w:sdtContent>
                <w:r w:rsidR="00EC5250" w:rsidRPr="00C60706">
                  <w:rPr>
                    <w:lang w:bidi="en-GB"/>
                  </w:rPr>
                  <w:t>£</w:t>
                </w:r>
                <w:r w:rsidR="00F81CC4" w:rsidRPr="00C60706">
                  <w:rPr>
                    <w:lang w:bidi="en-GB"/>
                  </w:rPr>
                  <w:t>297,854</w:t>
                </w:r>
              </w:sdtContent>
            </w:sdt>
          </w:p>
        </w:tc>
      </w:tr>
      <w:tr w:rsidR="00E23B8F" w:rsidRPr="00C60706" w14:paraId="6DC43039"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auto" w:fill="F2F2F2" w:themeFill="background1" w:themeFillShade="F2"/>
            <w:vAlign w:val="center"/>
            <w:hideMark/>
          </w:tcPr>
          <w:p w14:paraId="3F2BB2B4" w14:textId="77777777" w:rsidR="00194685" w:rsidRPr="00C60706" w:rsidRDefault="00000000" w:rsidP="00425C02">
            <w:pPr>
              <w:pStyle w:val="TableText"/>
            </w:pPr>
            <w:sdt>
              <w:sdtPr>
                <w:id w:val="-249052715"/>
                <w:placeholder>
                  <w:docPart w:val="3A285CC463E94484851701284018DB05"/>
                </w:placeholder>
                <w:temporary/>
                <w:showingPlcHdr/>
                <w15:appearance w15:val="hidden"/>
              </w:sdtPr>
              <w:sdtContent>
                <w:r w:rsidR="0092600A" w:rsidRPr="00C60706">
                  <w:rPr>
                    <w:lang w:bidi="en-GB"/>
                  </w:rPr>
                  <w:t>Income Tax Expense</w:t>
                </w:r>
              </w:sdtContent>
            </w:sdt>
          </w:p>
        </w:tc>
        <w:tc>
          <w:tcPr>
            <w:tcW w:w="86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A738C12" w14:textId="77777777" w:rsidR="00194685" w:rsidRPr="00C60706" w:rsidRDefault="00000000" w:rsidP="00425C02">
            <w:pPr>
              <w:pStyle w:val="TableText"/>
            </w:pPr>
            <w:sdt>
              <w:sdtPr>
                <w:id w:val="521125379"/>
                <w:placeholder>
                  <w:docPart w:val="A7B1311224FB44E7B8A9766C83A1C33E"/>
                </w:placeholder>
                <w:temporary/>
                <w:showingPlcHdr/>
                <w15:appearance w15:val="hidden"/>
              </w:sdtPr>
              <w:sdtContent>
                <w:r w:rsidR="00EC5250" w:rsidRPr="00C60706">
                  <w:rPr>
                    <w:lang w:bidi="en-GB"/>
                  </w:rPr>
                  <w:t>£</w:t>
                </w:r>
                <w:r w:rsidR="002B0F79" w:rsidRPr="00C60706">
                  <w:rPr>
                    <w:lang w:bidi="en-GB"/>
                  </w:rPr>
                  <w:t>3,723</w:t>
                </w:r>
              </w:sdtContent>
            </w:sdt>
          </w:p>
        </w:tc>
        <w:tc>
          <w:tcPr>
            <w:tcW w:w="83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DD13881" w14:textId="77777777" w:rsidR="00194685" w:rsidRPr="00C60706" w:rsidRDefault="00000000" w:rsidP="00425C02">
            <w:pPr>
              <w:pStyle w:val="TableText"/>
            </w:pPr>
            <w:sdt>
              <w:sdtPr>
                <w:id w:val="-1061786733"/>
                <w:placeholder>
                  <w:docPart w:val="C36728F479C8461FBF03C64E4567FDDA"/>
                </w:placeholder>
                <w:temporary/>
                <w:showingPlcHdr/>
                <w15:appearance w15:val="hidden"/>
              </w:sdtPr>
              <w:sdtContent>
                <w:r w:rsidR="00EC5250" w:rsidRPr="00C60706">
                  <w:rPr>
                    <w:lang w:bidi="en-GB"/>
                  </w:rPr>
                  <w:t>£</w:t>
                </w:r>
                <w:r w:rsidR="002B0F79" w:rsidRPr="00C60706">
                  <w:rPr>
                    <w:lang w:bidi="en-GB"/>
                  </w:rPr>
                  <w:t>3,723</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E71558D" w14:textId="77777777" w:rsidR="00194685" w:rsidRPr="00C60706" w:rsidRDefault="00000000" w:rsidP="00425C02">
            <w:pPr>
              <w:pStyle w:val="TableText"/>
            </w:pPr>
            <w:sdt>
              <w:sdtPr>
                <w:id w:val="-482929225"/>
                <w:placeholder>
                  <w:docPart w:val="421454DAC96A4E8D9898D715FE61D782"/>
                </w:placeholder>
                <w:temporary/>
                <w:showingPlcHdr/>
                <w15:appearance w15:val="hidden"/>
              </w:sdtPr>
              <w:sdtContent>
                <w:r w:rsidR="00EC5250" w:rsidRPr="00C60706">
                  <w:rPr>
                    <w:lang w:bidi="en-GB"/>
                  </w:rPr>
                  <w:t>£</w:t>
                </w:r>
                <w:r w:rsidR="002B0F79" w:rsidRPr="00C60706">
                  <w:rPr>
                    <w:lang w:bidi="en-GB"/>
                  </w:rPr>
                  <w:t>3,723</w:t>
                </w:r>
              </w:sdtContent>
            </w:sdt>
          </w:p>
        </w:tc>
        <w:tc>
          <w:tcPr>
            <w:tcW w:w="8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CEBCDE6" w14:textId="77777777" w:rsidR="00194685" w:rsidRPr="00C60706" w:rsidRDefault="00000000" w:rsidP="00425C02">
            <w:pPr>
              <w:pStyle w:val="TableText"/>
            </w:pPr>
            <w:sdt>
              <w:sdtPr>
                <w:id w:val="128909612"/>
                <w:placeholder>
                  <w:docPart w:val="543066BB62E04C3DB18E8CA5A0DC9119"/>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D46DBEE" w14:textId="77777777" w:rsidR="00194685" w:rsidRPr="00C60706" w:rsidRDefault="00000000" w:rsidP="00425C02">
            <w:pPr>
              <w:pStyle w:val="TableText"/>
            </w:pPr>
            <w:sdt>
              <w:sdtPr>
                <w:id w:val="-1773938075"/>
                <w:placeholder>
                  <w:docPart w:val="252B92766C5E4B56802E028656E7D968"/>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26FF819" w14:textId="77777777" w:rsidR="00194685" w:rsidRPr="00C60706" w:rsidRDefault="00000000" w:rsidP="00425C02">
            <w:pPr>
              <w:pStyle w:val="TableText"/>
            </w:pPr>
            <w:sdt>
              <w:sdtPr>
                <w:id w:val="271752411"/>
                <w:placeholder>
                  <w:docPart w:val="A54F438AB9544BB2A56E8AD94FE83ECB"/>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C8DD197" w14:textId="77777777" w:rsidR="00194685" w:rsidRPr="00C60706" w:rsidRDefault="00000000" w:rsidP="00425C02">
            <w:pPr>
              <w:pStyle w:val="TableText"/>
            </w:pPr>
            <w:sdt>
              <w:sdtPr>
                <w:id w:val="-1408297541"/>
                <w:placeholder>
                  <w:docPart w:val="672C9960C6CA4BBDB868084421476EFD"/>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7AE6718" w14:textId="77777777" w:rsidR="00194685" w:rsidRPr="00C60706" w:rsidRDefault="00000000" w:rsidP="00425C02">
            <w:pPr>
              <w:pStyle w:val="TableText"/>
            </w:pPr>
            <w:sdt>
              <w:sdtPr>
                <w:id w:val="-731544553"/>
                <w:placeholder>
                  <w:docPart w:val="320B43EFA54A48AF95C8851E9994C4D3"/>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8B5EA5E" w14:textId="77777777" w:rsidR="00194685" w:rsidRPr="00C60706" w:rsidRDefault="00000000" w:rsidP="00425C02">
            <w:pPr>
              <w:pStyle w:val="TableText"/>
            </w:pPr>
            <w:sdt>
              <w:sdtPr>
                <w:id w:val="1975406910"/>
                <w:placeholder>
                  <w:docPart w:val="B89B4041D9954110B85964D234C8A71A"/>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5ED12A7" w14:textId="77777777" w:rsidR="00194685" w:rsidRPr="00C60706" w:rsidRDefault="00000000" w:rsidP="00425C02">
            <w:pPr>
              <w:pStyle w:val="TableText"/>
            </w:pPr>
            <w:sdt>
              <w:sdtPr>
                <w:id w:val="-910627767"/>
                <w:placeholder>
                  <w:docPart w:val="F0AD7E0FB8284BA795602B162680D1D9"/>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2F19046" w14:textId="77777777" w:rsidR="00194685" w:rsidRPr="00C60706" w:rsidRDefault="00000000" w:rsidP="00425C02">
            <w:pPr>
              <w:pStyle w:val="TableText"/>
            </w:pPr>
            <w:sdt>
              <w:sdtPr>
                <w:id w:val="514119126"/>
                <w:placeholder>
                  <w:docPart w:val="FE1B6A40B7C548E597E112B636CCD634"/>
                </w:placeholder>
                <w:temporary/>
                <w:showingPlcHdr/>
                <w15:appearance w15:val="hidden"/>
              </w:sdtPr>
              <w:sdtContent>
                <w:r w:rsidR="00EC5250" w:rsidRPr="00C60706">
                  <w:rPr>
                    <w:lang w:bidi="en-GB"/>
                  </w:rPr>
                  <w:t>£</w:t>
                </w:r>
                <w:r w:rsidR="002B0F79" w:rsidRPr="00C60706">
                  <w:rPr>
                    <w:lang w:bidi="en-GB"/>
                  </w:rPr>
                  <w:t>3,723</w:t>
                </w:r>
              </w:sdtContent>
            </w:sdt>
          </w:p>
        </w:tc>
        <w:tc>
          <w:tcPr>
            <w:tcW w:w="89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8388DCB" w14:textId="77777777" w:rsidR="00194685" w:rsidRPr="00C60706" w:rsidRDefault="00000000" w:rsidP="00425C02">
            <w:pPr>
              <w:pStyle w:val="TableText"/>
            </w:pPr>
            <w:sdt>
              <w:sdtPr>
                <w:id w:val="1985657475"/>
                <w:placeholder>
                  <w:docPart w:val="C232133A4B6146CA8558FAAAD1C979D2"/>
                </w:placeholder>
                <w:temporary/>
                <w:showingPlcHdr/>
                <w15:appearance w15:val="hidden"/>
              </w:sdtPr>
              <w:sdtContent>
                <w:r w:rsidR="00EC5250" w:rsidRPr="00C60706">
                  <w:rPr>
                    <w:lang w:bidi="en-GB"/>
                  </w:rPr>
                  <w:t>£</w:t>
                </w:r>
                <w:r w:rsidR="002B0F79" w:rsidRPr="00C60706">
                  <w:rPr>
                    <w:lang w:bidi="en-GB"/>
                  </w:rPr>
                  <w:t>3,723</w:t>
                </w:r>
              </w:sdtContent>
            </w:sdt>
          </w:p>
        </w:tc>
        <w:tc>
          <w:tcPr>
            <w:tcW w:w="979" w:type="dxa"/>
            <w:tcBorders>
              <w:top w:val="nil"/>
              <w:left w:val="nil"/>
              <w:bottom w:val="single" w:sz="4" w:space="0" w:color="404040"/>
              <w:right w:val="single" w:sz="4" w:space="0" w:color="auto"/>
            </w:tcBorders>
            <w:shd w:val="clear" w:color="auto" w:fill="F2F2F2" w:themeFill="background1" w:themeFillShade="F2"/>
            <w:noWrap/>
            <w:vAlign w:val="center"/>
            <w:hideMark/>
          </w:tcPr>
          <w:p w14:paraId="1CA47FB6" w14:textId="77777777" w:rsidR="00194685" w:rsidRPr="00C60706" w:rsidRDefault="00000000" w:rsidP="00425C02">
            <w:pPr>
              <w:pStyle w:val="TableText"/>
            </w:pPr>
            <w:sdt>
              <w:sdtPr>
                <w:id w:val="-356817537"/>
                <w:placeholder>
                  <w:docPart w:val="4554245AF00F45EB87114F14F8288B6A"/>
                </w:placeholder>
                <w:temporary/>
                <w:showingPlcHdr/>
                <w15:appearance w15:val="hidden"/>
              </w:sdtPr>
              <w:sdtContent>
                <w:r w:rsidR="00EC5250" w:rsidRPr="00C60706">
                  <w:rPr>
                    <w:lang w:bidi="en-GB"/>
                  </w:rPr>
                  <w:t>£</w:t>
                </w:r>
                <w:r w:rsidR="002B0F79" w:rsidRPr="00C60706">
                  <w:rPr>
                    <w:lang w:bidi="en-GB"/>
                  </w:rPr>
                  <w:t>44,678</w:t>
                </w:r>
              </w:sdtContent>
            </w:sdt>
          </w:p>
        </w:tc>
      </w:tr>
      <w:tr w:rsidR="00194685" w:rsidRPr="00C60706" w14:paraId="77639791" w14:textId="77777777" w:rsidTr="00585480">
        <w:trPr>
          <w:trHeight w:val="180"/>
        </w:trPr>
        <w:tc>
          <w:tcPr>
            <w:tcW w:w="13562"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1A7AE303" w14:textId="77777777" w:rsidR="00194685" w:rsidRPr="00C60706" w:rsidRDefault="00194685" w:rsidP="00425C02">
            <w:pPr>
              <w:pStyle w:val="TableText"/>
            </w:pPr>
            <w:r w:rsidRPr="00C60706">
              <w:rPr>
                <w:lang w:bidi="en-GB"/>
              </w:rPr>
              <w:t> </w:t>
            </w:r>
          </w:p>
        </w:tc>
      </w:tr>
      <w:tr w:rsidR="00E23B8F" w:rsidRPr="00C60706" w14:paraId="67527B75" w14:textId="77777777" w:rsidTr="00585480">
        <w:trPr>
          <w:trHeight w:val="283"/>
        </w:trPr>
        <w:tc>
          <w:tcPr>
            <w:tcW w:w="1962" w:type="dxa"/>
            <w:tcBorders>
              <w:top w:val="nil"/>
              <w:left w:val="single" w:sz="4" w:space="0" w:color="auto"/>
              <w:bottom w:val="single" w:sz="4" w:space="0" w:color="404040"/>
              <w:right w:val="single" w:sz="4" w:space="0" w:color="404040"/>
            </w:tcBorders>
            <w:shd w:val="clear" w:color="000000" w:fill="E6E6E6"/>
            <w:vAlign w:val="center"/>
            <w:hideMark/>
          </w:tcPr>
          <w:p w14:paraId="42BA9FB2" w14:textId="77777777" w:rsidR="00194685" w:rsidRPr="00C60706" w:rsidRDefault="00000000" w:rsidP="00425C02">
            <w:pPr>
              <w:pStyle w:val="berschrift3"/>
            </w:pPr>
            <w:sdt>
              <w:sdtPr>
                <w:id w:val="1019045683"/>
                <w:placeholder>
                  <w:docPart w:val="37C0B059CFF74438A0AE086F16A0BBE6"/>
                </w:placeholder>
                <w:temporary/>
                <w:showingPlcHdr/>
                <w15:appearance w15:val="hidden"/>
              </w:sdtPr>
              <w:sdtContent>
                <w:r w:rsidR="00E23B8F" w:rsidRPr="00C60706">
                  <w:rPr>
                    <w:lang w:bidi="en-GB"/>
                  </w:rPr>
                  <w:t>NET INCOME</w:t>
                </w:r>
              </w:sdtContent>
            </w:sdt>
            <w:r w:rsidR="00E23B8F" w:rsidRPr="00C60706">
              <w:rPr>
                <w:lang w:bidi="en-GB"/>
              </w:rPr>
              <w:t xml:space="preserve"> </w:t>
            </w:r>
          </w:p>
        </w:tc>
        <w:tc>
          <w:tcPr>
            <w:tcW w:w="868" w:type="dxa"/>
            <w:tcBorders>
              <w:top w:val="nil"/>
              <w:left w:val="nil"/>
              <w:bottom w:val="single" w:sz="4" w:space="0" w:color="404040"/>
              <w:right w:val="single" w:sz="4" w:space="0" w:color="404040"/>
            </w:tcBorders>
            <w:shd w:val="clear" w:color="000000" w:fill="E6E6E6"/>
            <w:vAlign w:val="center"/>
            <w:hideMark/>
          </w:tcPr>
          <w:p w14:paraId="0C8D399F" w14:textId="77777777" w:rsidR="00194685" w:rsidRPr="00C60706" w:rsidRDefault="00000000" w:rsidP="00425C02">
            <w:pPr>
              <w:pStyle w:val="berschrift3"/>
            </w:pPr>
            <w:sdt>
              <w:sdtPr>
                <w:id w:val="542179894"/>
                <w:placeholder>
                  <w:docPart w:val="C56786AF9399477FB10403A87CD0631E"/>
                </w:placeholder>
                <w:temporary/>
                <w:showingPlcHdr/>
                <w15:appearance w15:val="hidden"/>
              </w:sdtPr>
              <w:sdtContent>
                <w:r w:rsidR="00EC5250" w:rsidRPr="00C60706">
                  <w:rPr>
                    <w:lang w:bidi="en-GB"/>
                  </w:rPr>
                  <w:t>£</w:t>
                </w:r>
                <w:r w:rsidR="00E23B8F" w:rsidRPr="00C60706">
                  <w:rPr>
                    <w:lang w:bidi="en-GB"/>
                  </w:rPr>
                  <w:t>21,098</w:t>
                </w:r>
              </w:sdtContent>
            </w:sdt>
          </w:p>
        </w:tc>
        <w:tc>
          <w:tcPr>
            <w:tcW w:w="831" w:type="dxa"/>
            <w:tcBorders>
              <w:top w:val="nil"/>
              <w:left w:val="nil"/>
              <w:bottom w:val="single" w:sz="4" w:space="0" w:color="404040"/>
              <w:right w:val="single" w:sz="4" w:space="0" w:color="404040"/>
            </w:tcBorders>
            <w:shd w:val="clear" w:color="000000" w:fill="E6E6E6"/>
            <w:vAlign w:val="center"/>
            <w:hideMark/>
          </w:tcPr>
          <w:p w14:paraId="20E846F4" w14:textId="77777777" w:rsidR="00194685" w:rsidRPr="00C60706" w:rsidRDefault="00000000" w:rsidP="00425C02">
            <w:pPr>
              <w:pStyle w:val="berschrift3"/>
            </w:pPr>
            <w:sdt>
              <w:sdtPr>
                <w:id w:val="-214423392"/>
                <w:placeholder>
                  <w:docPart w:val="45CF17D90D8948CD90F7869B7D5D1E45"/>
                </w:placeholder>
                <w:temporary/>
                <w:showingPlcHdr/>
                <w15:appearance w15:val="hidden"/>
              </w:sdtPr>
              <w:sdtContent>
                <w:r w:rsidR="00EC5250" w:rsidRPr="00C60706">
                  <w:rPr>
                    <w:lang w:bidi="en-GB"/>
                  </w:rPr>
                  <w:t>£</w:t>
                </w:r>
                <w:r w:rsidR="00E23B8F" w:rsidRPr="00C60706">
                  <w:rPr>
                    <w:lang w:bidi="en-GB"/>
                  </w:rPr>
                  <w:t>21,098</w:t>
                </w:r>
              </w:sdtContent>
            </w:sdt>
          </w:p>
        </w:tc>
        <w:tc>
          <w:tcPr>
            <w:tcW w:w="893" w:type="dxa"/>
            <w:tcBorders>
              <w:top w:val="nil"/>
              <w:left w:val="nil"/>
              <w:bottom w:val="single" w:sz="4" w:space="0" w:color="404040"/>
              <w:right w:val="single" w:sz="4" w:space="0" w:color="404040"/>
            </w:tcBorders>
            <w:shd w:val="clear" w:color="000000" w:fill="E6E6E6"/>
            <w:vAlign w:val="center"/>
            <w:hideMark/>
          </w:tcPr>
          <w:p w14:paraId="09F6CF58" w14:textId="77777777" w:rsidR="00194685" w:rsidRPr="00C60706" w:rsidRDefault="00000000" w:rsidP="00425C02">
            <w:pPr>
              <w:pStyle w:val="berschrift3"/>
            </w:pPr>
            <w:sdt>
              <w:sdtPr>
                <w:id w:val="244307973"/>
                <w:placeholder>
                  <w:docPart w:val="105786127D264A19B4FE055C026DF8E1"/>
                </w:placeholder>
                <w:temporary/>
                <w:showingPlcHdr/>
                <w15:appearance w15:val="hidden"/>
              </w:sdtPr>
              <w:sdtContent>
                <w:r w:rsidR="00EC5250" w:rsidRPr="00C60706">
                  <w:rPr>
                    <w:lang w:bidi="en-GB"/>
                  </w:rPr>
                  <w:t>£</w:t>
                </w:r>
                <w:r w:rsidR="00E23B8F" w:rsidRPr="00C60706">
                  <w:rPr>
                    <w:lang w:bidi="en-GB"/>
                  </w:rPr>
                  <w:t>21,098</w:t>
                </w:r>
              </w:sdtContent>
            </w:sdt>
          </w:p>
        </w:tc>
        <w:tc>
          <w:tcPr>
            <w:tcW w:w="893" w:type="dxa"/>
            <w:tcBorders>
              <w:top w:val="nil"/>
              <w:left w:val="nil"/>
              <w:bottom w:val="single" w:sz="4" w:space="0" w:color="404040"/>
              <w:right w:val="single" w:sz="4" w:space="0" w:color="404040"/>
            </w:tcBorders>
            <w:shd w:val="clear" w:color="000000" w:fill="E6E6E6"/>
            <w:vAlign w:val="center"/>
            <w:hideMark/>
          </w:tcPr>
          <w:p w14:paraId="5C7D0822" w14:textId="77777777" w:rsidR="00194685" w:rsidRPr="00C60706" w:rsidRDefault="00000000" w:rsidP="00425C02">
            <w:pPr>
              <w:pStyle w:val="berschrift3"/>
            </w:pPr>
            <w:sdt>
              <w:sdtPr>
                <w:id w:val="1134673554"/>
                <w:placeholder>
                  <w:docPart w:val="013F475663C54726AEEEF2FE4E2DA012"/>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43ADDDCA" w14:textId="77777777" w:rsidR="00194685" w:rsidRPr="00C60706" w:rsidRDefault="00000000" w:rsidP="00425C02">
            <w:pPr>
              <w:pStyle w:val="berschrift3"/>
            </w:pPr>
            <w:sdt>
              <w:sdtPr>
                <w:id w:val="-239027998"/>
                <w:placeholder>
                  <w:docPart w:val="1E402C9A7D1947C8AC12E5538480CAC6"/>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00225545" w14:textId="77777777" w:rsidR="00194685" w:rsidRPr="00C60706" w:rsidRDefault="00000000" w:rsidP="00425C02">
            <w:pPr>
              <w:pStyle w:val="berschrift3"/>
            </w:pPr>
            <w:sdt>
              <w:sdtPr>
                <w:id w:val="-1330597363"/>
                <w:placeholder>
                  <w:docPart w:val="4E2FF9AA24C342CDAD3C0805BB8C43D7"/>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402DE519" w14:textId="77777777" w:rsidR="00194685" w:rsidRPr="00C60706" w:rsidRDefault="00000000" w:rsidP="00425C02">
            <w:pPr>
              <w:pStyle w:val="berschrift3"/>
            </w:pPr>
            <w:sdt>
              <w:sdtPr>
                <w:id w:val="116423327"/>
                <w:placeholder>
                  <w:docPart w:val="092E8B6624024C1996249908A5F3E99D"/>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3BBAD04B" w14:textId="77777777" w:rsidR="00194685" w:rsidRPr="00C60706" w:rsidRDefault="00000000" w:rsidP="00425C02">
            <w:pPr>
              <w:pStyle w:val="berschrift3"/>
            </w:pPr>
            <w:sdt>
              <w:sdtPr>
                <w:id w:val="-342393343"/>
                <w:placeholder>
                  <w:docPart w:val="92DDC5761CD042288EA64281D179800C"/>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08D597CE" w14:textId="77777777" w:rsidR="00194685" w:rsidRPr="00C60706" w:rsidRDefault="00000000" w:rsidP="00425C02">
            <w:pPr>
              <w:pStyle w:val="berschrift3"/>
            </w:pPr>
            <w:sdt>
              <w:sdtPr>
                <w:id w:val="-1872681640"/>
                <w:placeholder>
                  <w:docPart w:val="A80BA1B98C9D482492112C879711D5DB"/>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052D630D" w14:textId="77777777" w:rsidR="00194685" w:rsidRPr="00C60706" w:rsidRDefault="00000000" w:rsidP="00425C02">
            <w:pPr>
              <w:pStyle w:val="berschrift3"/>
            </w:pPr>
            <w:sdt>
              <w:sdtPr>
                <w:id w:val="1288008695"/>
                <w:placeholder>
                  <w:docPart w:val="5BB03F22746C4A6FAB2996283740723A"/>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393D9974" w14:textId="77777777" w:rsidR="00194685" w:rsidRPr="00C60706" w:rsidRDefault="00000000" w:rsidP="00425C02">
            <w:pPr>
              <w:pStyle w:val="berschrift3"/>
            </w:pPr>
            <w:sdt>
              <w:sdtPr>
                <w:id w:val="-1243947221"/>
                <w:placeholder>
                  <w:docPart w:val="0798196483184BCAAC7AE875BC7F4AE8"/>
                </w:placeholder>
                <w:temporary/>
                <w:showingPlcHdr/>
                <w15:appearance w15:val="hidden"/>
              </w:sdtPr>
              <w:sdtContent>
                <w:r w:rsidR="00EC5250" w:rsidRPr="00C60706">
                  <w:rPr>
                    <w:lang w:bidi="en-GB"/>
                  </w:rPr>
                  <w:t>£</w:t>
                </w:r>
                <w:r w:rsidR="00E23B8F" w:rsidRPr="00C60706">
                  <w:rPr>
                    <w:lang w:bidi="en-GB"/>
                  </w:rPr>
                  <w:t>21,098</w:t>
                </w:r>
              </w:sdtContent>
            </w:sdt>
          </w:p>
        </w:tc>
        <w:tc>
          <w:tcPr>
            <w:tcW w:w="892" w:type="dxa"/>
            <w:tcBorders>
              <w:top w:val="nil"/>
              <w:left w:val="nil"/>
              <w:bottom w:val="single" w:sz="4" w:space="0" w:color="404040"/>
              <w:right w:val="single" w:sz="4" w:space="0" w:color="404040"/>
            </w:tcBorders>
            <w:shd w:val="clear" w:color="000000" w:fill="E6E6E6"/>
            <w:vAlign w:val="center"/>
            <w:hideMark/>
          </w:tcPr>
          <w:p w14:paraId="0B34C5AB" w14:textId="77777777" w:rsidR="00194685" w:rsidRPr="00C60706" w:rsidRDefault="00000000" w:rsidP="00425C02">
            <w:pPr>
              <w:pStyle w:val="berschrift3"/>
            </w:pPr>
            <w:sdt>
              <w:sdtPr>
                <w:id w:val="-2010523348"/>
                <w:placeholder>
                  <w:docPart w:val="6719F145C071404BBBA2465A73D065BC"/>
                </w:placeholder>
                <w:temporary/>
                <w:showingPlcHdr/>
                <w15:appearance w15:val="hidden"/>
              </w:sdtPr>
              <w:sdtContent>
                <w:r w:rsidR="00EC5250" w:rsidRPr="00C60706">
                  <w:rPr>
                    <w:lang w:bidi="en-GB"/>
                  </w:rPr>
                  <w:t>£</w:t>
                </w:r>
                <w:r w:rsidR="00E23B8F" w:rsidRPr="00C60706">
                  <w:rPr>
                    <w:lang w:bidi="en-GB"/>
                  </w:rPr>
                  <w:t>21,098</w:t>
                </w:r>
              </w:sdtContent>
            </w:sdt>
          </w:p>
        </w:tc>
        <w:tc>
          <w:tcPr>
            <w:tcW w:w="979" w:type="dxa"/>
            <w:tcBorders>
              <w:top w:val="nil"/>
              <w:left w:val="nil"/>
              <w:bottom w:val="single" w:sz="4" w:space="0" w:color="404040"/>
              <w:right w:val="single" w:sz="4" w:space="0" w:color="auto"/>
            </w:tcBorders>
            <w:shd w:val="clear" w:color="000000" w:fill="E6E6E6"/>
            <w:vAlign w:val="center"/>
            <w:hideMark/>
          </w:tcPr>
          <w:p w14:paraId="028FF263" w14:textId="77777777" w:rsidR="00194685" w:rsidRPr="00C60706" w:rsidRDefault="00000000" w:rsidP="00425C02">
            <w:pPr>
              <w:pStyle w:val="berschrift3"/>
            </w:pPr>
            <w:sdt>
              <w:sdtPr>
                <w:id w:val="1232731837"/>
                <w:placeholder>
                  <w:docPart w:val="80A87F91FD15416B899F8A602C83DF17"/>
                </w:placeholder>
                <w:temporary/>
                <w:showingPlcHdr/>
                <w15:appearance w15:val="hidden"/>
              </w:sdtPr>
              <w:sdtContent>
                <w:r w:rsidR="00EC5250" w:rsidRPr="00C60706">
                  <w:rPr>
                    <w:lang w:bidi="en-GB"/>
                  </w:rPr>
                  <w:t>£</w:t>
                </w:r>
                <w:r w:rsidR="00E23B8F" w:rsidRPr="00C60706">
                  <w:rPr>
                    <w:lang w:bidi="en-GB"/>
                  </w:rPr>
                  <w:t>253,176</w:t>
                </w:r>
              </w:sdtContent>
            </w:sdt>
          </w:p>
        </w:tc>
      </w:tr>
      <w:tr w:rsidR="00194685" w:rsidRPr="00C60706" w14:paraId="4288F6E7" w14:textId="77777777" w:rsidTr="00585480">
        <w:trPr>
          <w:trHeight w:val="180"/>
        </w:trPr>
        <w:tc>
          <w:tcPr>
            <w:tcW w:w="13562" w:type="dxa"/>
            <w:gridSpan w:val="14"/>
            <w:tcBorders>
              <w:top w:val="single" w:sz="4" w:space="0" w:color="404040"/>
              <w:left w:val="single" w:sz="4" w:space="0" w:color="auto"/>
              <w:bottom w:val="single" w:sz="4" w:space="0" w:color="auto"/>
              <w:right w:val="single" w:sz="4" w:space="0" w:color="000000"/>
            </w:tcBorders>
            <w:shd w:val="clear" w:color="auto" w:fill="264D2B" w:themeFill="accent1"/>
            <w:vAlign w:val="center"/>
            <w:hideMark/>
          </w:tcPr>
          <w:p w14:paraId="625719E3" w14:textId="77777777" w:rsidR="00194685" w:rsidRPr="00C60706" w:rsidRDefault="00194685" w:rsidP="00425C02">
            <w:pPr>
              <w:pStyle w:val="TableText"/>
            </w:pPr>
            <w:r w:rsidRPr="00C60706">
              <w:rPr>
                <w:lang w:bidi="en-GB"/>
              </w:rPr>
              <w:t> </w:t>
            </w:r>
          </w:p>
        </w:tc>
      </w:tr>
    </w:tbl>
    <w:p w14:paraId="1B74C2CD" w14:textId="77777777" w:rsidR="00193F0D" w:rsidRPr="00C60706" w:rsidRDefault="00193F0D" w:rsidP="000A7CCA"/>
    <w:p w14:paraId="696205DE" w14:textId="77777777" w:rsidR="00B86DBD" w:rsidRPr="00C60706" w:rsidRDefault="00B86DBD" w:rsidP="000A7CCA">
      <w:pPr>
        <w:sectPr w:rsidR="00B86DBD" w:rsidRPr="00C60706" w:rsidSect="00396F89">
          <w:headerReference w:type="default" r:id="rId12"/>
          <w:footerReference w:type="default" r:id="rId13"/>
          <w:pgSz w:w="16838" w:h="11906" w:orient="landscape" w:code="9"/>
          <w:pgMar w:top="720" w:right="1134" w:bottom="720" w:left="1134" w:header="432" w:footer="432" w:gutter="0"/>
          <w:cols w:space="720"/>
          <w:docGrid w:linePitch="360"/>
        </w:sectPr>
      </w:pPr>
    </w:p>
    <w:p w14:paraId="7087F5DB" w14:textId="77777777" w:rsidR="00193F0D" w:rsidRPr="00C60706" w:rsidRDefault="00000000" w:rsidP="00193F0D">
      <w:pPr>
        <w:pStyle w:val="berschrift1"/>
      </w:pPr>
      <w:sdt>
        <w:sdtPr>
          <w:id w:val="967162721"/>
          <w:placeholder>
            <w:docPart w:val="01ADAD912EBD49858786EC44ABF77498"/>
          </w:placeholder>
          <w:temporary/>
          <w:showingPlcHdr/>
          <w15:appearance w15:val="hidden"/>
          <w:text/>
        </w:sdtPr>
        <w:sdtContent>
          <w:r w:rsidR="0011677C" w:rsidRPr="00C60706">
            <w:rPr>
              <w:lang w:bidi="en-GB"/>
            </w:rPr>
            <w:t>APPENDIX</w:t>
          </w:r>
        </w:sdtContent>
      </w:sdt>
    </w:p>
    <w:tbl>
      <w:tblPr>
        <w:tblW w:w="5000" w:type="pct"/>
        <w:tblLayout w:type="fixed"/>
        <w:tblCellMar>
          <w:left w:w="115" w:type="dxa"/>
          <w:right w:w="115" w:type="dxa"/>
        </w:tblCellMar>
        <w:tblLook w:val="04A0" w:firstRow="1" w:lastRow="0" w:firstColumn="1" w:lastColumn="0" w:noHBand="0" w:noVBand="1"/>
      </w:tblPr>
      <w:tblGrid>
        <w:gridCol w:w="3685"/>
        <w:gridCol w:w="1134"/>
        <w:gridCol w:w="936"/>
        <w:gridCol w:w="900"/>
        <w:gridCol w:w="3801"/>
      </w:tblGrid>
      <w:tr w:rsidR="00193F0D" w:rsidRPr="00C60706" w14:paraId="490307CD" w14:textId="77777777" w:rsidTr="00E6596E">
        <w:trPr>
          <w:trHeight w:val="170"/>
          <w:tblHeader/>
        </w:trPr>
        <w:tc>
          <w:tcPr>
            <w:tcW w:w="1045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2AEFB517" w14:textId="77777777" w:rsidR="00193F0D" w:rsidRPr="00C60706" w:rsidRDefault="00000000" w:rsidP="00425C02">
            <w:pPr>
              <w:pStyle w:val="Tabletotal"/>
            </w:pPr>
            <w:sdt>
              <w:sdtPr>
                <w:id w:val="1197511257"/>
                <w:placeholder>
                  <w:docPart w:val="53FB322796974392A71BE51C68B649FA"/>
                </w:placeholder>
                <w:temporary/>
                <w:showingPlcHdr/>
                <w15:appearance w15:val="hidden"/>
              </w:sdtPr>
              <w:sdtContent>
                <w:r w:rsidR="00E6596E" w:rsidRPr="00C60706">
                  <w:rPr>
                    <w:lang w:bidi="en-GB"/>
                  </w:rPr>
                  <w:t>START-UP COSTS – MEDICAL OFFICE</w:t>
                </w:r>
              </w:sdtContent>
            </w:sdt>
          </w:p>
        </w:tc>
      </w:tr>
      <w:tr w:rsidR="00193F0D" w:rsidRPr="00C60706" w14:paraId="5CFEC6E0" w14:textId="77777777" w:rsidTr="00E6596E">
        <w:trPr>
          <w:trHeight w:val="283"/>
          <w:tblHeader/>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144F1226" w14:textId="77777777" w:rsidR="00193F0D" w:rsidRPr="00C60706" w:rsidRDefault="00000000" w:rsidP="00425C02">
            <w:pPr>
              <w:pStyle w:val="berschrift3"/>
            </w:pPr>
            <w:sdt>
              <w:sdtPr>
                <w:id w:val="-1911918953"/>
                <w:placeholder>
                  <w:docPart w:val="2C853CF5289048598F9F1D2C2D7DE58A"/>
                </w:placeholder>
                <w:temporary/>
                <w:showingPlcHdr/>
                <w15:appearance w15:val="hidden"/>
              </w:sdtPr>
              <w:sdtContent>
                <w:r w:rsidR="00E6596E" w:rsidRPr="00C60706">
                  <w:rPr>
                    <w:lang w:bidi="en-GB"/>
                  </w:rPr>
                  <w:t>COST ITEMS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8780B01" w14:textId="77777777" w:rsidR="00193F0D" w:rsidRPr="00C60706" w:rsidRDefault="00000000" w:rsidP="00425C02">
            <w:pPr>
              <w:pStyle w:val="berschrift3"/>
            </w:pPr>
            <w:sdt>
              <w:sdtPr>
                <w:id w:val="-1140958027"/>
                <w:placeholder>
                  <w:docPart w:val="C41AEB477B6B4F75BF76D1690AC128C5"/>
                </w:placeholder>
                <w:temporary/>
                <w:showingPlcHdr/>
                <w15:appearance w15:val="hidden"/>
              </w:sdtPr>
              <w:sdtContent>
                <w:r w:rsidR="00E6596E" w:rsidRPr="00C60706">
                  <w:rPr>
                    <w:lang w:bidi="en-GB"/>
                  </w:rPr>
                  <w:t>DATE DUE</w:t>
                </w:r>
              </w:sdtContent>
            </w:sdt>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04AFEFA" w14:textId="77777777" w:rsidR="00193F0D" w:rsidRPr="00C60706" w:rsidRDefault="00000000" w:rsidP="00425C02">
            <w:pPr>
              <w:pStyle w:val="berschrift3"/>
            </w:pPr>
            <w:sdt>
              <w:sdtPr>
                <w:id w:val="-255216697"/>
                <w:placeholder>
                  <w:docPart w:val="66933313EBE44C1CA6ECC91FE81AF732"/>
                </w:placeholder>
                <w:temporary/>
                <w:showingPlcHdr/>
                <w15:appearance w15:val="hidden"/>
              </w:sdtPr>
              <w:sdtContent>
                <w:r w:rsidR="00E6596E" w:rsidRPr="00C60706">
                  <w:rPr>
                    <w:lang w:bidi="en-GB"/>
                  </w:rPr>
                  <w:t>BUDGET</w:t>
                </w:r>
              </w:sdtContent>
            </w:sdt>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8249FF4" w14:textId="77777777" w:rsidR="00193F0D" w:rsidRPr="00C60706" w:rsidRDefault="00000000" w:rsidP="00425C02">
            <w:pPr>
              <w:pStyle w:val="berschrift3"/>
            </w:pPr>
            <w:sdt>
              <w:sdtPr>
                <w:id w:val="-1056236519"/>
                <w:placeholder>
                  <w:docPart w:val="B5605CB61A5B41B29884515E9CC7E0E9"/>
                </w:placeholder>
                <w:temporary/>
                <w:showingPlcHdr/>
                <w15:appearance w15:val="hidden"/>
              </w:sdtPr>
              <w:sdtContent>
                <w:r w:rsidR="00E6596E" w:rsidRPr="00C60706">
                  <w:rPr>
                    <w:lang w:bidi="en-GB"/>
                  </w:rPr>
                  <w:t>ACTUAL</w:t>
                </w:r>
              </w:sdtContent>
            </w:sdt>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019131C" w14:textId="77777777" w:rsidR="00193F0D" w:rsidRPr="00C60706" w:rsidRDefault="00000000" w:rsidP="00425C02">
            <w:pPr>
              <w:pStyle w:val="berschrift3"/>
            </w:pPr>
            <w:sdt>
              <w:sdtPr>
                <w:id w:val="-86394519"/>
                <w:placeholder>
                  <w:docPart w:val="1BA571BE45E244ED8A861C94218FF43E"/>
                </w:placeholder>
                <w:temporary/>
                <w:showingPlcHdr/>
                <w15:appearance w15:val="hidden"/>
              </w:sdtPr>
              <w:sdtContent>
                <w:r w:rsidR="00E6596E" w:rsidRPr="00C60706">
                  <w:rPr>
                    <w:lang w:bidi="en-GB"/>
                  </w:rPr>
                  <w:t>UNDER/UNDER</w:t>
                </w:r>
              </w:sdtContent>
            </w:sdt>
          </w:p>
        </w:tc>
      </w:tr>
      <w:tr w:rsidR="00193F0D" w:rsidRPr="00C60706" w14:paraId="39A5FD44" w14:textId="77777777" w:rsidTr="00E6596E">
        <w:trPr>
          <w:trHeight w:val="20"/>
          <w:tblHeader/>
        </w:trPr>
        <w:tc>
          <w:tcPr>
            <w:tcW w:w="1045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352077F0" w14:textId="77777777" w:rsidR="00193F0D" w:rsidRPr="00C60706" w:rsidRDefault="00193F0D" w:rsidP="00425C02">
            <w:pPr>
              <w:pStyle w:val="TableText"/>
            </w:pPr>
            <w:r w:rsidRPr="00C60706">
              <w:rPr>
                <w:lang w:bidi="en-GB"/>
              </w:rPr>
              <w:t> </w:t>
            </w:r>
          </w:p>
        </w:tc>
      </w:tr>
      <w:tr w:rsidR="00193F0D" w:rsidRPr="00C60706" w14:paraId="41C17064"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FF1F3B1" w14:textId="77777777" w:rsidR="00193F0D" w:rsidRPr="00C60706" w:rsidRDefault="00000000" w:rsidP="007237D4">
            <w:pPr>
              <w:pStyle w:val="berschrift3"/>
            </w:pPr>
            <w:sdt>
              <w:sdtPr>
                <w:id w:val="2042164817"/>
                <w:placeholder>
                  <w:docPart w:val="19D55195DD97459A8AAD6393E2B4506C"/>
                </w:placeholder>
                <w:temporary/>
                <w:showingPlcHdr/>
                <w15:appearance w15:val="hidden"/>
              </w:sdtPr>
              <w:sdtContent>
                <w:r w:rsidR="00E6596E" w:rsidRPr="00C60706">
                  <w:rPr>
                    <w:lang w:bidi="en-GB"/>
                  </w:rPr>
                  <w:t>ADMINISTRATIVE/GENERAL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01EACE8"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3DC37CA"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25535CC"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9FD9EC9" w14:textId="77777777" w:rsidR="00193F0D" w:rsidRPr="00C60706" w:rsidRDefault="00193F0D" w:rsidP="00425C02">
            <w:pPr>
              <w:pStyle w:val="TableText"/>
            </w:pPr>
          </w:p>
        </w:tc>
      </w:tr>
      <w:tr w:rsidR="00193F0D" w:rsidRPr="00C60706" w14:paraId="4E0BAFDF"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5019155" w14:textId="77777777" w:rsidR="00193F0D" w:rsidRPr="00C60706" w:rsidRDefault="00000000" w:rsidP="005235DF">
            <w:pPr>
              <w:pStyle w:val="TableText"/>
            </w:pPr>
            <w:sdt>
              <w:sdtPr>
                <w:id w:val="-1596865948"/>
                <w:placeholder>
                  <w:docPart w:val="29E16D905F38486381397CD2A354086C"/>
                </w:placeholder>
                <w:temporary/>
                <w:showingPlcHdr/>
                <w15:appearance w15:val="hidden"/>
              </w:sdtPr>
              <w:sdtContent>
                <w:r w:rsidR="00E6596E" w:rsidRPr="00C60706">
                  <w:rPr>
                    <w:lang w:bidi="en-GB"/>
                  </w:rPr>
                  <w:t>Licences/Registration</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8313E0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4254558"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4E220A8"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20B7EC9" w14:textId="77777777" w:rsidR="00193F0D" w:rsidRPr="00C60706" w:rsidRDefault="00193F0D" w:rsidP="00425C02">
            <w:pPr>
              <w:pStyle w:val="TableText"/>
            </w:pPr>
          </w:p>
        </w:tc>
      </w:tr>
      <w:tr w:rsidR="00193F0D" w:rsidRPr="00C60706" w14:paraId="26214CD7"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166E976" w14:textId="77777777" w:rsidR="00193F0D" w:rsidRPr="00C60706" w:rsidRDefault="00000000" w:rsidP="005235DF">
            <w:pPr>
              <w:pStyle w:val="TableText"/>
            </w:pPr>
            <w:sdt>
              <w:sdtPr>
                <w:id w:val="290408224"/>
                <w:placeholder>
                  <w:docPart w:val="7770ED0EA9EE494E8C2BAF0DA207E665"/>
                </w:placeholder>
                <w:temporary/>
                <w:showingPlcHdr/>
                <w15:appearance w15:val="hidden"/>
              </w:sdtPr>
              <w:sdtContent>
                <w:r w:rsidR="00E6596E" w:rsidRPr="00C60706">
                  <w:rPr>
                    <w:lang w:bidi="en-GB"/>
                  </w:rPr>
                  <w:t>Permits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417197A"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5392D59"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D8D6282"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408F163" w14:textId="77777777" w:rsidR="00193F0D" w:rsidRPr="00C60706" w:rsidRDefault="00193F0D" w:rsidP="00425C02">
            <w:pPr>
              <w:pStyle w:val="TableText"/>
            </w:pPr>
          </w:p>
        </w:tc>
      </w:tr>
      <w:tr w:rsidR="00193F0D" w:rsidRPr="00C60706" w14:paraId="08D7F96C"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68DA0D4" w14:textId="77777777" w:rsidR="00193F0D" w:rsidRPr="00C60706" w:rsidRDefault="00000000" w:rsidP="005235DF">
            <w:pPr>
              <w:pStyle w:val="TableText"/>
            </w:pPr>
            <w:sdt>
              <w:sdtPr>
                <w:id w:val="-1566478579"/>
                <w:placeholder>
                  <w:docPart w:val="48C1D55E06CD4A50B0565CDEB8A92E77"/>
                </w:placeholder>
                <w:temporary/>
                <w:showingPlcHdr/>
                <w15:appearance w15:val="hidden"/>
              </w:sdtPr>
              <w:sdtContent>
                <w:r w:rsidR="00E6596E" w:rsidRPr="00C60706">
                  <w:rPr>
                    <w:lang w:bidi="en-GB"/>
                  </w:rPr>
                  <w:t>Insurance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25FE53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3E96705"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C21DDD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A4875B2" w14:textId="77777777" w:rsidR="00193F0D" w:rsidRPr="00C60706" w:rsidRDefault="00193F0D" w:rsidP="00425C02">
            <w:pPr>
              <w:pStyle w:val="TableText"/>
            </w:pPr>
          </w:p>
        </w:tc>
      </w:tr>
      <w:tr w:rsidR="00193F0D" w:rsidRPr="00C60706" w14:paraId="5DCC76CE"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08849D9" w14:textId="77777777" w:rsidR="00193F0D" w:rsidRPr="00C60706" w:rsidRDefault="00000000" w:rsidP="005235DF">
            <w:pPr>
              <w:pStyle w:val="TableText"/>
            </w:pPr>
            <w:sdt>
              <w:sdtPr>
                <w:id w:val="1694192835"/>
                <w:placeholder>
                  <w:docPart w:val="3B4F89008A8B4ECB81A76C9F41932EC8"/>
                </w:placeholder>
                <w:temporary/>
                <w:showingPlcHdr/>
                <w15:appearance w15:val="hidden"/>
              </w:sdtPr>
              <w:sdtContent>
                <w:r w:rsidR="00E6596E" w:rsidRPr="00C60706">
                  <w:rPr>
                    <w:lang w:bidi="en-GB"/>
                  </w:rPr>
                  <w:t>Legal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785EAB6"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78A4301"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E392CA5"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2728105" w14:textId="77777777" w:rsidR="00193F0D" w:rsidRPr="00C60706" w:rsidRDefault="00193F0D" w:rsidP="00425C02">
            <w:pPr>
              <w:pStyle w:val="TableText"/>
            </w:pPr>
          </w:p>
        </w:tc>
      </w:tr>
      <w:tr w:rsidR="00193F0D" w:rsidRPr="00C60706" w14:paraId="70A49EF5"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7F69C73" w14:textId="77777777" w:rsidR="00193F0D" w:rsidRPr="00C60706" w:rsidRDefault="00000000" w:rsidP="005235DF">
            <w:pPr>
              <w:pStyle w:val="TableText"/>
            </w:pPr>
            <w:sdt>
              <w:sdtPr>
                <w:id w:val="-933819014"/>
                <w:placeholder>
                  <w:docPart w:val="2A9195FACA8A4E28B86615A98D9C2E0B"/>
                </w:placeholder>
                <w:temporary/>
                <w:showingPlcHdr/>
                <w15:appearance w15:val="hidden"/>
              </w:sdtPr>
              <w:sdtContent>
                <w:r w:rsidR="00E6596E" w:rsidRPr="00C60706">
                  <w:rPr>
                    <w:lang w:bidi="en-GB"/>
                  </w:rPr>
                  <w:t>Business Consultant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ADC9290"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AEF6D4A"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E40749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9C5B459" w14:textId="77777777" w:rsidR="00193F0D" w:rsidRPr="00C60706" w:rsidRDefault="00193F0D" w:rsidP="00425C02">
            <w:pPr>
              <w:pStyle w:val="TableText"/>
            </w:pPr>
          </w:p>
        </w:tc>
      </w:tr>
      <w:tr w:rsidR="00193F0D" w:rsidRPr="00C60706" w14:paraId="3B5F55BA"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6731B08" w14:textId="77777777" w:rsidR="00193F0D" w:rsidRPr="00C60706" w:rsidRDefault="00000000" w:rsidP="005235DF">
            <w:pPr>
              <w:pStyle w:val="TableText"/>
            </w:pPr>
            <w:sdt>
              <w:sdtPr>
                <w:id w:val="1372497872"/>
                <w:placeholder>
                  <w:docPart w:val="22A7EF32567B4465B5D53B6B4D739356"/>
                </w:placeholder>
                <w:temporary/>
                <w:showingPlcHdr/>
                <w15:appearance w15:val="hidden"/>
              </w:sdtPr>
              <w:sdtContent>
                <w:r w:rsidR="00E6596E" w:rsidRPr="00C60706">
                  <w:rPr>
                    <w:lang w:bidi="en-GB"/>
                  </w:rPr>
                  <w:t>Training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8E0EFD4"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85D5D7A"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0D7D369"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2D61E91" w14:textId="77777777" w:rsidR="00193F0D" w:rsidRPr="00C60706" w:rsidRDefault="00193F0D" w:rsidP="00425C02">
            <w:pPr>
              <w:pStyle w:val="TableText"/>
            </w:pPr>
          </w:p>
        </w:tc>
      </w:tr>
      <w:tr w:rsidR="00193F0D" w:rsidRPr="00C60706" w14:paraId="3FC1FD0F"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3688B20" w14:textId="77777777" w:rsidR="00193F0D" w:rsidRPr="00C60706" w:rsidRDefault="00000000" w:rsidP="005235DF">
            <w:pPr>
              <w:pStyle w:val="TableText"/>
            </w:pPr>
            <w:sdt>
              <w:sdtPr>
                <w:id w:val="-2137794213"/>
                <w:placeholder>
                  <w:docPart w:val="D602A1F8AB844ACAB8D3CC3A3B5AE9C2"/>
                </w:placeholder>
                <w:temporary/>
                <w:showingPlcHdr/>
                <w15:appearance w15:val="hidden"/>
              </w:sdtPr>
              <w:sdtContent>
                <w:r w:rsidR="00E6596E" w:rsidRPr="00C60706">
                  <w:rPr>
                    <w:lang w:bidi="en-GB"/>
                  </w:rPr>
                  <w:t>Software (General)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CAE1A32"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E2FEC9E"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F955E5D"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051DE17" w14:textId="77777777" w:rsidR="00193F0D" w:rsidRPr="00C60706" w:rsidRDefault="00193F0D" w:rsidP="00425C02">
            <w:pPr>
              <w:pStyle w:val="TableText"/>
            </w:pPr>
          </w:p>
        </w:tc>
      </w:tr>
      <w:tr w:rsidR="00193F0D" w:rsidRPr="00C60706" w14:paraId="5D472586"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0160716" w14:textId="77777777" w:rsidR="00193F0D" w:rsidRPr="00C60706" w:rsidRDefault="00000000" w:rsidP="005235DF">
            <w:pPr>
              <w:pStyle w:val="TableText"/>
            </w:pPr>
            <w:sdt>
              <w:sdtPr>
                <w:id w:val="-1223976829"/>
                <w:placeholder>
                  <w:docPart w:val="645D2FCDBCFB457D81BB77650BE35B89"/>
                </w:placeholder>
                <w:temporary/>
                <w:showingPlcHdr/>
                <w15:appearance w15:val="hidden"/>
              </w:sdtPr>
              <w:sdtContent>
                <w:r w:rsidR="00E6596E" w:rsidRPr="00C60706">
                  <w:rPr>
                    <w:lang w:bidi="en-GB"/>
                  </w:rPr>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81A9A4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F9D73FA"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0677240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3ADCABB" w14:textId="77777777" w:rsidR="00193F0D" w:rsidRPr="00C60706" w:rsidRDefault="00193F0D" w:rsidP="00425C02">
            <w:pPr>
              <w:pStyle w:val="TableText"/>
            </w:pPr>
          </w:p>
        </w:tc>
      </w:tr>
      <w:tr w:rsidR="00193F0D" w:rsidRPr="00C60706" w14:paraId="5F8E1A17"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D776B5C" w14:textId="77777777" w:rsidR="00193F0D" w:rsidRPr="00C60706" w:rsidRDefault="00000000" w:rsidP="007237D4">
            <w:pPr>
              <w:pStyle w:val="berschrift3"/>
            </w:pPr>
            <w:sdt>
              <w:sdtPr>
                <w:id w:val="525686430"/>
                <w:placeholder>
                  <w:docPart w:val="54B2302A8DCD4F4FABA7615DBD9C8FD5"/>
                </w:placeholder>
                <w:temporary/>
                <w:showingPlcHdr/>
                <w15:appearance w15:val="hidden"/>
              </w:sdtPr>
              <w:sdtContent>
                <w:r w:rsidR="00E6596E" w:rsidRPr="00C60706">
                  <w:rPr>
                    <w:lang w:bidi="en-GB"/>
                  </w:rPr>
                  <w:t>LOCATION/OFFICE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95E6E8E"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6C41805"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BDA813C"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89CB9BB" w14:textId="77777777" w:rsidR="00193F0D" w:rsidRPr="00C60706" w:rsidRDefault="00193F0D" w:rsidP="00425C02">
            <w:pPr>
              <w:pStyle w:val="TableText"/>
            </w:pPr>
          </w:p>
        </w:tc>
      </w:tr>
      <w:tr w:rsidR="00193F0D" w:rsidRPr="00C60706" w14:paraId="27333A8D"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98BD86B" w14:textId="77777777" w:rsidR="00193F0D" w:rsidRPr="00C60706" w:rsidRDefault="00000000" w:rsidP="005235DF">
            <w:pPr>
              <w:pStyle w:val="TableText"/>
            </w:pPr>
            <w:sdt>
              <w:sdtPr>
                <w:id w:val="1589882152"/>
                <w:placeholder>
                  <w:docPart w:val="80FE4D88D05E414CAEBF11D84B304260"/>
                </w:placeholder>
                <w:temporary/>
                <w:showingPlcHdr/>
                <w15:appearance w15:val="hidden"/>
              </w:sdtPr>
              <w:sdtContent>
                <w:r w:rsidR="00E6596E" w:rsidRPr="00C60706">
                  <w:rPr>
                    <w:lang w:bidi="en-GB"/>
                  </w:rPr>
                  <w:t>Space Rental/Lease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4FA6893"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58A91DE"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00AA98C"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41726AB" w14:textId="77777777" w:rsidR="00193F0D" w:rsidRPr="00C60706" w:rsidRDefault="00193F0D" w:rsidP="00425C02">
            <w:pPr>
              <w:pStyle w:val="TableText"/>
            </w:pPr>
          </w:p>
        </w:tc>
      </w:tr>
      <w:tr w:rsidR="00193F0D" w:rsidRPr="00C60706" w14:paraId="0C313408"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359F130" w14:textId="77777777" w:rsidR="00193F0D" w:rsidRPr="00C60706" w:rsidRDefault="00000000" w:rsidP="005235DF">
            <w:pPr>
              <w:pStyle w:val="TableText"/>
            </w:pPr>
            <w:sdt>
              <w:sdtPr>
                <w:id w:val="-1159079883"/>
                <w:placeholder>
                  <w:docPart w:val="5D019E573E694AB899E13E0D1E72A339"/>
                </w:placeholder>
                <w:temporary/>
                <w:showingPlcHdr/>
                <w15:appearance w15:val="hidden"/>
              </w:sdtPr>
              <w:sdtContent>
                <w:r w:rsidR="00E6596E" w:rsidRPr="00C60706">
                  <w:rPr>
                    <w:lang w:bidi="en-GB"/>
                  </w:rPr>
                  <w:t>Utility Costs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C86A098"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3CBBF43"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A75313A"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CEE4746" w14:textId="77777777" w:rsidR="00193F0D" w:rsidRPr="00C60706" w:rsidRDefault="00193F0D" w:rsidP="00425C02">
            <w:pPr>
              <w:pStyle w:val="TableText"/>
            </w:pPr>
          </w:p>
        </w:tc>
      </w:tr>
      <w:tr w:rsidR="00193F0D" w:rsidRPr="00C60706" w14:paraId="04865598"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6A5C416" w14:textId="77777777" w:rsidR="00193F0D" w:rsidRPr="00C60706" w:rsidRDefault="00000000" w:rsidP="005235DF">
            <w:pPr>
              <w:pStyle w:val="TableText"/>
            </w:pPr>
            <w:sdt>
              <w:sdtPr>
                <w:id w:val="-328129444"/>
                <w:placeholder>
                  <w:docPart w:val="BBABC2EF9CA64E258DED67B85A3E4E92"/>
                </w:placeholder>
                <w:temporary/>
                <w:showingPlcHdr/>
                <w15:appearance w15:val="hidden"/>
              </w:sdtPr>
              <w:sdtContent>
                <w:r w:rsidR="00E6596E" w:rsidRPr="00C60706">
                  <w:rPr>
                    <w:lang w:bidi="en-GB"/>
                  </w:rPr>
                  <w:t>Telephone Set up &amp; Annual Cost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0606E23"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E6E0F00"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F426E7B"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2954BB7" w14:textId="77777777" w:rsidR="00193F0D" w:rsidRPr="00C60706" w:rsidRDefault="00193F0D" w:rsidP="00425C02">
            <w:pPr>
              <w:pStyle w:val="TableText"/>
            </w:pPr>
          </w:p>
        </w:tc>
      </w:tr>
      <w:tr w:rsidR="00193F0D" w:rsidRPr="00C60706" w14:paraId="42408AF0"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08E5ED8" w14:textId="77777777" w:rsidR="00193F0D" w:rsidRPr="00C60706" w:rsidRDefault="00000000" w:rsidP="005235DF">
            <w:pPr>
              <w:pStyle w:val="TableText"/>
            </w:pPr>
            <w:sdt>
              <w:sdtPr>
                <w:id w:val="-1443914990"/>
                <w:placeholder>
                  <w:docPart w:val="2E503BE6E76549D8A1704934595D88C1"/>
                </w:placeholder>
                <w:temporary/>
                <w:showingPlcHdr/>
                <w15:appearance w15:val="hidden"/>
              </w:sdtPr>
              <w:sdtContent>
                <w:r w:rsidR="00E6596E" w:rsidRPr="00C60706">
                  <w:rPr>
                    <w:lang w:bidi="en-GB"/>
                  </w:rPr>
                  <w:t>Furniture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0D947E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AA8550B"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6D33E9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1151E85" w14:textId="77777777" w:rsidR="00193F0D" w:rsidRPr="00C60706" w:rsidRDefault="00193F0D" w:rsidP="00425C02">
            <w:pPr>
              <w:pStyle w:val="TableText"/>
            </w:pPr>
          </w:p>
        </w:tc>
      </w:tr>
      <w:tr w:rsidR="00193F0D" w:rsidRPr="00C60706" w14:paraId="1453C18F"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11F02FD" w14:textId="77777777" w:rsidR="00193F0D" w:rsidRPr="00C60706" w:rsidRDefault="00000000" w:rsidP="005235DF">
            <w:pPr>
              <w:pStyle w:val="TableText"/>
            </w:pPr>
            <w:sdt>
              <w:sdtPr>
                <w:id w:val="1228426209"/>
                <w:placeholder>
                  <w:docPart w:val="26D6021D481947B8BCEA538941C4BBA3"/>
                </w:placeholder>
                <w:temporary/>
                <w:showingPlcHdr/>
                <w15:appearance w15:val="hidden"/>
              </w:sdtPr>
              <w:sdtContent>
                <w:r w:rsidR="00E6596E" w:rsidRPr="00C60706">
                  <w:rPr>
                    <w:lang w:bidi="en-GB"/>
                  </w:rPr>
                  <w:t>Medical Equipment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DC269AB"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65CA316"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AE92DED"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E93BA02" w14:textId="77777777" w:rsidR="00193F0D" w:rsidRPr="00C60706" w:rsidRDefault="00193F0D" w:rsidP="00425C02">
            <w:pPr>
              <w:pStyle w:val="TableText"/>
            </w:pPr>
          </w:p>
        </w:tc>
      </w:tr>
      <w:tr w:rsidR="00193F0D" w:rsidRPr="00C60706" w14:paraId="52514138"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C3554D3" w14:textId="77777777" w:rsidR="00193F0D" w:rsidRPr="00C60706" w:rsidRDefault="00000000" w:rsidP="005235DF">
            <w:pPr>
              <w:pStyle w:val="TableText"/>
            </w:pPr>
            <w:sdt>
              <w:sdtPr>
                <w:id w:val="-228537982"/>
                <w:placeholder>
                  <w:docPart w:val="8C32AA46AF15424589A1BF1B602793BB"/>
                </w:placeholder>
                <w:temporary/>
                <w:showingPlcHdr/>
                <w15:appearance w15:val="hidden"/>
              </w:sdtPr>
              <w:sdtContent>
                <w:r w:rsidR="00E6596E" w:rsidRPr="00C60706">
                  <w:rPr>
                    <w:lang w:bidi="en-GB"/>
                  </w:rPr>
                  <w:t>Hardware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504269A"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B49B6D7"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5F82839"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C2C15E8" w14:textId="77777777" w:rsidR="00193F0D" w:rsidRPr="00C60706" w:rsidRDefault="00193F0D" w:rsidP="00425C02">
            <w:pPr>
              <w:pStyle w:val="TableText"/>
            </w:pPr>
          </w:p>
        </w:tc>
      </w:tr>
      <w:tr w:rsidR="00193F0D" w:rsidRPr="00C60706" w14:paraId="2E6B6699"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23FD651" w14:textId="77777777" w:rsidR="00193F0D" w:rsidRPr="00C60706" w:rsidRDefault="00000000" w:rsidP="005235DF">
            <w:pPr>
              <w:pStyle w:val="TableText"/>
            </w:pPr>
            <w:sdt>
              <w:sdtPr>
                <w:id w:val="-396823713"/>
                <w:placeholder>
                  <w:docPart w:val="3DF81BF7B51A45D9817D0431E6B81696"/>
                </w:placeholder>
                <w:temporary/>
                <w:showingPlcHdr/>
                <w15:appearance w15:val="hidden"/>
              </w:sdtPr>
              <w:sdtContent>
                <w:r w:rsidR="00E6596E" w:rsidRPr="00C60706">
                  <w:rPr>
                    <w:lang w:bidi="en-GB"/>
                  </w:rPr>
                  <w:t>Software (CRM, imaging 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60D942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1F974E2"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A05DE5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E2F7A15" w14:textId="77777777" w:rsidR="00193F0D" w:rsidRPr="00C60706" w:rsidRDefault="00193F0D" w:rsidP="00425C02">
            <w:pPr>
              <w:pStyle w:val="TableText"/>
            </w:pPr>
          </w:p>
        </w:tc>
      </w:tr>
      <w:tr w:rsidR="00193F0D" w:rsidRPr="00C60706" w14:paraId="371F2B2B"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94BD5DE" w14:textId="77777777" w:rsidR="00193F0D" w:rsidRPr="00C60706" w:rsidRDefault="00000000" w:rsidP="005235DF">
            <w:pPr>
              <w:pStyle w:val="TableText"/>
            </w:pPr>
            <w:sdt>
              <w:sdtPr>
                <w:id w:val="157898014"/>
                <w:placeholder>
                  <w:docPart w:val="643D8CBB65504D15A5BE2D90F8E2BE95"/>
                </w:placeholder>
                <w:temporary/>
                <w:showingPlcHdr/>
                <w15:appearance w15:val="hidden"/>
              </w:sdtPr>
              <w:sdtContent>
                <w:r w:rsidR="00E6596E" w:rsidRPr="00C60706">
                  <w:rPr>
                    <w:lang w:bidi="en-GB"/>
                  </w:rPr>
                  <w:t>Installation Fees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D58A122"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C2A5603"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F32A7ED"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5610C3C" w14:textId="77777777" w:rsidR="00193F0D" w:rsidRPr="00C60706" w:rsidRDefault="00193F0D" w:rsidP="00425C02">
            <w:pPr>
              <w:pStyle w:val="TableText"/>
            </w:pPr>
          </w:p>
        </w:tc>
      </w:tr>
      <w:tr w:rsidR="00193F0D" w:rsidRPr="00C60706" w14:paraId="4B59B1B6"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1C7F480" w14:textId="77777777" w:rsidR="00193F0D" w:rsidRPr="00C60706" w:rsidRDefault="00000000" w:rsidP="005235DF">
            <w:pPr>
              <w:pStyle w:val="TableText"/>
            </w:pPr>
            <w:sdt>
              <w:sdtPr>
                <w:id w:val="-1286500601"/>
                <w:placeholder>
                  <w:docPart w:val="CA80C9C3097145678F44CF889A28CD25"/>
                </w:placeholder>
                <w:temporary/>
                <w:showingPlcHdr/>
                <w15:appearance w15:val="hidden"/>
              </w:sdtPr>
              <w:sdtContent>
                <w:r w:rsidR="00E6596E" w:rsidRPr="00C60706">
                  <w:rPr>
                    <w:lang w:bidi="en-GB"/>
                  </w:rPr>
                  <w:t>Start Up Inventory (pharmaceuticals)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EFBB136"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8CA2EE0"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F74FB13"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55D0EE7A" w14:textId="77777777" w:rsidR="00193F0D" w:rsidRPr="00C60706" w:rsidRDefault="00193F0D" w:rsidP="00425C02">
            <w:pPr>
              <w:pStyle w:val="TableText"/>
            </w:pPr>
          </w:p>
        </w:tc>
      </w:tr>
      <w:tr w:rsidR="00193F0D" w:rsidRPr="00C60706" w14:paraId="7F2528FE"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B036277" w14:textId="77777777" w:rsidR="00193F0D" w:rsidRPr="00C60706" w:rsidRDefault="00000000" w:rsidP="005235DF">
            <w:pPr>
              <w:pStyle w:val="TableText"/>
            </w:pPr>
            <w:sdt>
              <w:sdtPr>
                <w:id w:val="-273936312"/>
                <w:placeholder>
                  <w:docPart w:val="B59DAE3756D44BA699A9C63324BF003D"/>
                </w:placeholder>
                <w:temporary/>
                <w:showingPlcHdr/>
                <w15:appearance w15:val="hidden"/>
              </w:sdtPr>
              <w:sdtContent>
                <w:r w:rsidR="00E6596E" w:rsidRPr="00C60706">
                  <w:rPr>
                    <w:lang w:bidi="en-GB"/>
                  </w:rPr>
                  <w:t>Nurse Supplies (gloves, 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BE556C8"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83F118C"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690E7FF"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0210E0F" w14:textId="77777777" w:rsidR="00193F0D" w:rsidRPr="00C60706" w:rsidRDefault="00193F0D" w:rsidP="00425C02">
            <w:pPr>
              <w:pStyle w:val="TableText"/>
            </w:pPr>
          </w:p>
        </w:tc>
      </w:tr>
      <w:tr w:rsidR="00193F0D" w:rsidRPr="00C60706" w14:paraId="00C5683D"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FA2866B" w14:textId="77777777" w:rsidR="00193F0D" w:rsidRPr="00C60706" w:rsidRDefault="00000000" w:rsidP="005235DF">
            <w:pPr>
              <w:pStyle w:val="TableText"/>
            </w:pPr>
            <w:sdt>
              <w:sdtPr>
                <w:id w:val="84431455"/>
                <w:placeholder>
                  <w:docPart w:val="C584F6B1D494405D980776E50D8DE558"/>
                </w:placeholder>
                <w:temporary/>
                <w:showingPlcHdr/>
                <w15:appearance w15:val="hidden"/>
              </w:sdtPr>
              <w:sdtContent>
                <w:r w:rsidR="00E6596E" w:rsidRPr="00C60706">
                  <w:rPr>
                    <w:lang w:bidi="en-GB"/>
                  </w:rPr>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90B9150"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BD266C1"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1BCD8E7"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4D9C0C8" w14:textId="77777777" w:rsidR="00193F0D" w:rsidRPr="00C60706" w:rsidRDefault="00193F0D" w:rsidP="00425C02">
            <w:pPr>
              <w:pStyle w:val="TableText"/>
            </w:pPr>
          </w:p>
        </w:tc>
      </w:tr>
      <w:tr w:rsidR="00193F0D" w:rsidRPr="00C60706" w14:paraId="26AB46A9"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03CACC0" w14:textId="77777777" w:rsidR="00193F0D" w:rsidRPr="00C60706" w:rsidRDefault="00000000" w:rsidP="007237D4">
            <w:pPr>
              <w:pStyle w:val="berschrift3"/>
            </w:pPr>
            <w:sdt>
              <w:sdtPr>
                <w:id w:val="-1295753711"/>
                <w:placeholder>
                  <w:docPart w:val="20A6CDF276BA4DDC9855C9EF72985B47"/>
                </w:placeholder>
                <w:temporary/>
                <w:showingPlcHdr/>
                <w15:appearance w15:val="hidden"/>
              </w:sdtPr>
              <w:sdtContent>
                <w:r w:rsidR="00E6596E" w:rsidRPr="00C60706">
                  <w:rPr>
                    <w:lang w:bidi="en-GB"/>
                  </w:rPr>
                  <w:t>MARKETING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2BC0B42"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308A939"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E50C16B"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B18EF91" w14:textId="77777777" w:rsidR="00193F0D" w:rsidRPr="00C60706" w:rsidRDefault="00193F0D" w:rsidP="00425C02">
            <w:pPr>
              <w:pStyle w:val="TableText"/>
            </w:pPr>
          </w:p>
        </w:tc>
      </w:tr>
      <w:tr w:rsidR="00193F0D" w:rsidRPr="00C60706" w14:paraId="5B34405E"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3C28D56" w14:textId="77777777" w:rsidR="00193F0D" w:rsidRPr="00C60706" w:rsidRDefault="00000000" w:rsidP="005235DF">
            <w:pPr>
              <w:pStyle w:val="TableText"/>
            </w:pPr>
            <w:sdt>
              <w:sdtPr>
                <w:id w:val="-1614199886"/>
                <w:placeholder>
                  <w:docPart w:val="9583ADE84A714BF1AF1D8F08037FD067"/>
                </w:placeholder>
                <w:temporary/>
                <w:showingPlcHdr/>
                <w15:appearance w15:val="hidden"/>
              </w:sdtPr>
              <w:sdtContent>
                <w:r w:rsidR="00E6596E" w:rsidRPr="00C60706">
                  <w:rPr>
                    <w:lang w:bidi="en-GB"/>
                  </w:rPr>
                  <w:t>Logo, branding, website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9B4E676"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BFA0045"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0E90628"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69E1FBB" w14:textId="77777777" w:rsidR="00193F0D" w:rsidRPr="00C60706" w:rsidRDefault="00193F0D" w:rsidP="00425C02">
            <w:pPr>
              <w:pStyle w:val="TableText"/>
            </w:pPr>
          </w:p>
        </w:tc>
      </w:tr>
      <w:tr w:rsidR="00193F0D" w:rsidRPr="00C60706" w14:paraId="320DCA98"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E964484" w14:textId="77777777" w:rsidR="00193F0D" w:rsidRPr="00C60706" w:rsidRDefault="00000000" w:rsidP="005235DF">
            <w:pPr>
              <w:pStyle w:val="TableText"/>
            </w:pPr>
            <w:sdt>
              <w:sdtPr>
                <w:id w:val="856163469"/>
                <w:placeholder>
                  <w:docPart w:val="9A312610F7FA4354BE7BFDF6CB111B23"/>
                </w:placeholder>
                <w:temporary/>
                <w:showingPlcHdr/>
                <w15:appearance w15:val="hidden"/>
              </w:sdtPr>
              <w:sdtContent>
                <w:r w:rsidR="00E6596E" w:rsidRPr="00C60706">
                  <w:rPr>
                    <w:lang w:bidi="en-GB"/>
                  </w:rPr>
                  <w:t>Advertising/listing fees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5CF6B25"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14E598F"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5CEAB1A"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486CA5B" w14:textId="77777777" w:rsidR="00193F0D" w:rsidRPr="00C60706" w:rsidRDefault="00193F0D" w:rsidP="00425C02">
            <w:pPr>
              <w:pStyle w:val="TableText"/>
            </w:pPr>
          </w:p>
        </w:tc>
      </w:tr>
      <w:tr w:rsidR="00193F0D" w:rsidRPr="00C60706" w14:paraId="0D15ACBE"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621F246" w14:textId="77777777" w:rsidR="00193F0D" w:rsidRPr="00C60706" w:rsidRDefault="00000000" w:rsidP="005235DF">
            <w:pPr>
              <w:pStyle w:val="TableText"/>
            </w:pPr>
            <w:sdt>
              <w:sdtPr>
                <w:id w:val="1438794758"/>
                <w:placeholder>
                  <w:docPart w:val="F17BB037D5DF49009AE1DCC34B2CF9DB"/>
                </w:placeholder>
                <w:temporary/>
                <w:showingPlcHdr/>
                <w15:appearance w15:val="hidden"/>
              </w:sdtPr>
              <w:sdtContent>
                <w:r w:rsidR="00E6596E" w:rsidRPr="00C60706">
                  <w:rPr>
                    <w:lang w:bidi="en-GB"/>
                  </w:rPr>
                  <w:t>Printed Marketing materials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F584516"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85F5F25"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DD1D58C"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5FA4429" w14:textId="77777777" w:rsidR="00193F0D" w:rsidRPr="00C60706" w:rsidRDefault="00193F0D" w:rsidP="00425C02">
            <w:pPr>
              <w:pStyle w:val="TableText"/>
            </w:pPr>
          </w:p>
        </w:tc>
      </w:tr>
      <w:tr w:rsidR="00193F0D" w:rsidRPr="00C60706" w14:paraId="495A3040"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390B251" w14:textId="77777777" w:rsidR="00193F0D" w:rsidRPr="00C60706" w:rsidRDefault="00000000" w:rsidP="005235DF">
            <w:pPr>
              <w:pStyle w:val="TableText"/>
            </w:pPr>
            <w:sdt>
              <w:sdtPr>
                <w:id w:val="-1668473234"/>
                <w:placeholder>
                  <w:docPart w:val="9D62AC6F732245CE9B895A537591498B"/>
                </w:placeholder>
                <w:temporary/>
                <w:showingPlcHdr/>
                <w15:appearance w15:val="hidden"/>
              </w:sdtPr>
              <w:sdtContent>
                <w:r w:rsidR="00E6596E" w:rsidRPr="00C60706">
                  <w:rPr>
                    <w:lang w:bidi="en-GB"/>
                  </w:rPr>
                  <w:t>Internet/Web marketing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115973B"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457890D"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D3190A9"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187948A" w14:textId="77777777" w:rsidR="00193F0D" w:rsidRPr="00C60706" w:rsidRDefault="00193F0D" w:rsidP="00425C02">
            <w:pPr>
              <w:pStyle w:val="TableText"/>
            </w:pPr>
          </w:p>
        </w:tc>
      </w:tr>
      <w:tr w:rsidR="00193F0D" w:rsidRPr="00C60706" w14:paraId="29DEC1F2"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3F9D0FC" w14:textId="77777777" w:rsidR="00193F0D" w:rsidRPr="00C60706" w:rsidRDefault="00000000" w:rsidP="005235DF">
            <w:pPr>
              <w:pStyle w:val="TableText"/>
            </w:pPr>
            <w:sdt>
              <w:sdtPr>
                <w:id w:val="-915855147"/>
                <w:placeholder>
                  <w:docPart w:val="008A6EA5F7B44F30B1C00986C30ED781"/>
                </w:placeholder>
                <w:temporary/>
                <w:showingPlcHdr/>
                <w15:appearance w15:val="hidden"/>
              </w:sdtPr>
              <w:sdtContent>
                <w:r w:rsidR="00E6596E" w:rsidRPr="00C60706">
                  <w:rPr>
                    <w:lang w:bidi="en-GB"/>
                  </w:rPr>
                  <w:t>Trade Shows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1D3084C"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7F220A7"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EDB86B9"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6CC622A" w14:textId="77777777" w:rsidR="00193F0D" w:rsidRPr="00C60706" w:rsidRDefault="00193F0D" w:rsidP="00425C02">
            <w:pPr>
              <w:pStyle w:val="TableText"/>
            </w:pPr>
          </w:p>
        </w:tc>
      </w:tr>
      <w:tr w:rsidR="00193F0D" w:rsidRPr="00C60706" w14:paraId="36E9878F"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1C32ED6" w14:textId="77777777" w:rsidR="00193F0D" w:rsidRPr="00C60706" w:rsidRDefault="00000000" w:rsidP="005235DF">
            <w:pPr>
              <w:pStyle w:val="TableText"/>
            </w:pPr>
            <w:sdt>
              <w:sdtPr>
                <w:id w:val="-1697541782"/>
                <w:placeholder>
                  <w:docPart w:val="7708CA3A825D4DDEAB3340660999C3EF"/>
                </w:placeholder>
                <w:temporary/>
                <w:showingPlcHdr/>
                <w15:appearance w15:val="hidden"/>
              </w:sdtPr>
              <w:sdtContent>
                <w:r w:rsidR="00E6596E" w:rsidRPr="00C60706">
                  <w:rPr>
                    <w:lang w:bidi="en-GB"/>
                  </w:rPr>
                  <w:t>Networking events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7E8C45A"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7C166CB"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1915922"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0152998" w14:textId="77777777" w:rsidR="00193F0D" w:rsidRPr="00C60706" w:rsidRDefault="00193F0D" w:rsidP="00425C02">
            <w:pPr>
              <w:pStyle w:val="TableText"/>
            </w:pPr>
          </w:p>
        </w:tc>
      </w:tr>
      <w:tr w:rsidR="00193F0D" w:rsidRPr="00C60706" w14:paraId="7CF752CC"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8023C89" w14:textId="77777777" w:rsidR="00193F0D" w:rsidRPr="00C60706" w:rsidRDefault="00000000" w:rsidP="005235DF">
            <w:pPr>
              <w:pStyle w:val="TableText"/>
            </w:pPr>
            <w:sdt>
              <w:sdtPr>
                <w:id w:val="-1532329746"/>
                <w:placeholder>
                  <w:docPart w:val="A79EF0ED4D1F4A5290D50EF24093F047"/>
                </w:placeholder>
                <w:temporary/>
                <w:showingPlcHdr/>
                <w15:appearance w15:val="hidden"/>
              </w:sdtPr>
              <w:sdtContent>
                <w:r w:rsidR="00E6596E" w:rsidRPr="00C60706">
                  <w:rPr>
                    <w:lang w:bidi="en-GB"/>
                  </w:rPr>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8D92777"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DCBD5F3"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FDB9D53"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72F4F05" w14:textId="77777777" w:rsidR="00193F0D" w:rsidRPr="00C60706" w:rsidRDefault="00193F0D" w:rsidP="00425C02">
            <w:pPr>
              <w:pStyle w:val="TableText"/>
            </w:pPr>
          </w:p>
        </w:tc>
      </w:tr>
      <w:tr w:rsidR="00193F0D" w:rsidRPr="00C60706" w14:paraId="6E2F9151"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7305019" w14:textId="77777777" w:rsidR="00193F0D" w:rsidRPr="00C60706" w:rsidRDefault="00000000" w:rsidP="007237D4">
            <w:pPr>
              <w:pStyle w:val="berschrift3"/>
            </w:pPr>
            <w:sdt>
              <w:sdtPr>
                <w:id w:val="-1939897184"/>
                <w:placeholder>
                  <w:docPart w:val="9A77CAFBDFA249A48D0E2C96BC67DF94"/>
                </w:placeholder>
                <w:temporary/>
                <w:showingPlcHdr/>
                <w15:appearance w15:val="hidden"/>
              </w:sdtPr>
              <w:sdtContent>
                <w:r w:rsidR="00E6596E" w:rsidRPr="00C60706">
                  <w:rPr>
                    <w:lang w:bidi="en-GB"/>
                  </w:rPr>
                  <w:t>LABOUR EXPENSES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37DAFD0"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7CEAB83"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E96781C"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D8ABADE" w14:textId="77777777" w:rsidR="00193F0D" w:rsidRPr="00C60706" w:rsidRDefault="00193F0D" w:rsidP="00425C02">
            <w:pPr>
              <w:pStyle w:val="TableText"/>
            </w:pPr>
          </w:p>
        </w:tc>
      </w:tr>
      <w:tr w:rsidR="00193F0D" w:rsidRPr="00C60706" w14:paraId="62E816B7"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1E6B2E2" w14:textId="77777777" w:rsidR="00193F0D" w:rsidRPr="00C60706" w:rsidRDefault="00000000" w:rsidP="005235DF">
            <w:pPr>
              <w:pStyle w:val="TableText"/>
            </w:pPr>
            <w:sdt>
              <w:sdtPr>
                <w:id w:val="-1891025452"/>
                <w:placeholder>
                  <w:docPart w:val="A6A30AFADCC54128B06B239FC7EF6CA2"/>
                </w:placeholder>
                <w:temporary/>
                <w:showingPlcHdr/>
                <w15:appearance w15:val="hidden"/>
              </w:sdtPr>
              <w:sdtContent>
                <w:r w:rsidR="00E6596E" w:rsidRPr="00C60706">
                  <w:rPr>
                    <w:lang w:bidi="en-GB"/>
                  </w:rPr>
                  <w:t>Payroll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A6955A6"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607C16F"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2948A2D"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785CBCB" w14:textId="77777777" w:rsidR="00193F0D" w:rsidRPr="00C60706" w:rsidRDefault="00193F0D" w:rsidP="00425C02">
            <w:pPr>
              <w:pStyle w:val="TableText"/>
            </w:pPr>
          </w:p>
        </w:tc>
      </w:tr>
      <w:tr w:rsidR="00193F0D" w:rsidRPr="00C60706" w14:paraId="64274341"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CBC60F0" w14:textId="77777777" w:rsidR="00193F0D" w:rsidRPr="00C60706" w:rsidRDefault="00000000" w:rsidP="005235DF">
            <w:pPr>
              <w:pStyle w:val="TableText"/>
            </w:pPr>
            <w:sdt>
              <w:sdtPr>
                <w:id w:val="-2118431097"/>
                <w:placeholder>
                  <w:docPart w:val="4B46186E15AC408BB05EF4A312F6B85A"/>
                </w:placeholder>
                <w:temporary/>
                <w:showingPlcHdr/>
                <w15:appearance w15:val="hidden"/>
              </w:sdtPr>
              <w:sdtContent>
                <w:r w:rsidR="00E6596E" w:rsidRPr="00C60706">
                  <w:rPr>
                    <w:lang w:bidi="en-GB"/>
                  </w:rPr>
                  <w:t>Training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1DFDE0F"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456BD7D"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EB04EA8"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CC67299" w14:textId="77777777" w:rsidR="00193F0D" w:rsidRPr="00C60706" w:rsidRDefault="00193F0D" w:rsidP="00425C02">
            <w:pPr>
              <w:pStyle w:val="TableText"/>
            </w:pPr>
          </w:p>
        </w:tc>
      </w:tr>
      <w:tr w:rsidR="00193F0D" w:rsidRPr="00C60706" w14:paraId="3E9B8376"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14BEF33" w14:textId="77777777" w:rsidR="00193F0D" w:rsidRPr="00C60706" w:rsidRDefault="00000000" w:rsidP="005235DF">
            <w:pPr>
              <w:pStyle w:val="TableText"/>
            </w:pPr>
            <w:sdt>
              <w:sdtPr>
                <w:id w:val="12660038"/>
                <w:placeholder>
                  <w:docPart w:val="F94B99A1883B41FDB7B04EC31ABA5329"/>
                </w:placeholder>
                <w:temporary/>
                <w:showingPlcHdr/>
                <w15:appearance w15:val="hidden"/>
              </w:sdtPr>
              <w:sdtContent>
                <w:r w:rsidR="00E6596E" w:rsidRPr="00C60706">
                  <w:rPr>
                    <w:lang w:bidi="en-GB"/>
                  </w:rPr>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9246884" w14:textId="77777777" w:rsidR="00193F0D" w:rsidRPr="00C60706" w:rsidRDefault="00193F0D" w:rsidP="00425C02">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4CA8CDC"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98AA5E4"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70B1117" w14:textId="77777777" w:rsidR="00193F0D" w:rsidRPr="00C60706" w:rsidRDefault="00193F0D" w:rsidP="00425C02">
            <w:pPr>
              <w:pStyle w:val="TableText"/>
            </w:pPr>
          </w:p>
        </w:tc>
      </w:tr>
      <w:tr w:rsidR="00193F0D" w:rsidRPr="00C60706" w14:paraId="4F27F3B2"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6F0F131E" w14:textId="77777777" w:rsidR="00193F0D" w:rsidRPr="00C60706" w:rsidRDefault="00000000" w:rsidP="007237D4">
            <w:pPr>
              <w:pStyle w:val="berschrift3"/>
            </w:pPr>
            <w:sdt>
              <w:sdtPr>
                <w:id w:val="570616399"/>
                <w:placeholder>
                  <w:docPart w:val="69053D716C244542BE1999FFC90A13F1"/>
                </w:placeholder>
                <w:temporary/>
                <w:showingPlcHdr/>
                <w15:appearance w15:val="hidden"/>
              </w:sdtPr>
              <w:sdtContent>
                <w:r w:rsidR="00E6596E" w:rsidRPr="00C60706">
                  <w:rPr>
                    <w:lang w:bidi="en-GB"/>
                  </w:rPr>
                  <w:t>OTHER</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05D4A27" w14:textId="77777777" w:rsidR="00193F0D" w:rsidRPr="00C60706" w:rsidRDefault="00193F0D" w:rsidP="00425C02">
            <w:pPr>
              <w:pStyle w:val="TableText"/>
            </w:pPr>
            <w:r w:rsidRPr="00C60706">
              <w:rPr>
                <w:lang w:bidi="en-GB"/>
              </w:rPr>
              <w:t> </w:t>
            </w: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5F29582"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65E5FD0"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D8E8242" w14:textId="77777777" w:rsidR="00193F0D" w:rsidRPr="00C60706" w:rsidRDefault="00193F0D" w:rsidP="00425C02">
            <w:pPr>
              <w:pStyle w:val="TableText"/>
            </w:pPr>
          </w:p>
        </w:tc>
      </w:tr>
      <w:tr w:rsidR="00193F0D" w:rsidRPr="00C60706" w14:paraId="3A33C329" w14:textId="77777777" w:rsidTr="00425C02">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4ABCC5B6" w14:textId="77777777" w:rsidR="00193F0D" w:rsidRPr="00C60706" w:rsidRDefault="00000000" w:rsidP="007237D4">
            <w:pPr>
              <w:pStyle w:val="TableText"/>
            </w:pPr>
            <w:sdt>
              <w:sdtPr>
                <w:id w:val="-615053372"/>
                <w:placeholder>
                  <w:docPart w:val="AC4705941B564CB484542FB3396D3510"/>
                </w:placeholder>
                <w:temporary/>
                <w:showingPlcHdr/>
                <w15:appearance w15:val="hidden"/>
              </w:sdtPr>
              <w:sdtContent>
                <w:r w:rsidR="00E6596E" w:rsidRPr="00C60706">
                  <w:rPr>
                    <w:lang w:bidi="en-GB"/>
                  </w:rPr>
                  <w:t>Miscellaneous (Contingency reserve/launch party/etc.)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6F9ACFC" w14:textId="77777777" w:rsidR="00193F0D" w:rsidRPr="00C60706" w:rsidRDefault="00193F0D" w:rsidP="00425C02">
            <w:pPr>
              <w:pStyle w:val="TableText"/>
            </w:pPr>
            <w:r w:rsidRPr="00C60706">
              <w:rPr>
                <w:lang w:bidi="en-GB"/>
              </w:rPr>
              <w:t> </w:t>
            </w: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36E1F87" w14:textId="77777777" w:rsidR="00193F0D" w:rsidRPr="00C60706" w:rsidRDefault="00193F0D" w:rsidP="00425C02">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2BC7208" w14:textId="77777777" w:rsidR="00193F0D" w:rsidRPr="00C60706" w:rsidRDefault="00193F0D" w:rsidP="00425C02">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26F7DA3" w14:textId="77777777" w:rsidR="00193F0D" w:rsidRPr="00C60706" w:rsidRDefault="00193F0D" w:rsidP="00425C02">
            <w:pPr>
              <w:pStyle w:val="TableText"/>
            </w:pPr>
          </w:p>
        </w:tc>
      </w:tr>
      <w:tr w:rsidR="00193F0D" w:rsidRPr="00C60706" w14:paraId="2A412738" w14:textId="77777777" w:rsidTr="00425C02">
        <w:trPr>
          <w:trHeight w:val="20"/>
        </w:trPr>
        <w:tc>
          <w:tcPr>
            <w:tcW w:w="3685"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6ED2D9ED" w14:textId="77777777" w:rsidR="00193F0D" w:rsidRPr="00C60706" w:rsidRDefault="00000000" w:rsidP="00425C02">
            <w:pPr>
              <w:pStyle w:val="Tabletotal"/>
            </w:pPr>
            <w:sdt>
              <w:sdtPr>
                <w:rPr>
                  <w:rStyle w:val="Fett"/>
                  <w:b/>
                  <w:bCs w:val="0"/>
                  <w:color w:val="FFFFFF" w:themeColor="background1"/>
                </w:rPr>
                <w:id w:val="94916908"/>
                <w:placeholder>
                  <w:docPart w:val="D2B5E83573F2480A8E7350DB231E6544"/>
                </w:placeholder>
                <w:temporary/>
                <w:showingPlcHdr/>
                <w15:appearance w15:val="hidden"/>
              </w:sdtPr>
              <w:sdtContent>
                <w:r w:rsidR="005C6747" w:rsidRPr="00C60706">
                  <w:rPr>
                    <w:lang w:bidi="en-GB"/>
                  </w:rPr>
                  <w:t>ESTIMATED START-UP BUDGET</w:t>
                </w:r>
              </w:sdtContent>
            </w:sdt>
          </w:p>
        </w:tc>
        <w:tc>
          <w:tcPr>
            <w:tcW w:w="1134" w:type="dxa"/>
            <w:tcBorders>
              <w:top w:val="nil"/>
              <w:left w:val="nil"/>
              <w:bottom w:val="single" w:sz="4" w:space="0" w:color="404040"/>
              <w:right w:val="single" w:sz="4" w:space="0" w:color="404040"/>
            </w:tcBorders>
            <w:shd w:val="clear" w:color="auto" w:fill="264D2B" w:themeFill="accent1"/>
            <w:noWrap/>
            <w:vAlign w:val="center"/>
            <w:hideMark/>
          </w:tcPr>
          <w:p w14:paraId="29FF57BA" w14:textId="77777777" w:rsidR="00193F0D" w:rsidRPr="00C60706" w:rsidRDefault="00193F0D" w:rsidP="00425C02">
            <w:pPr>
              <w:pStyle w:val="Tabletotal"/>
            </w:pPr>
            <w:r w:rsidRPr="00C60706">
              <w:rPr>
                <w:lang w:bidi="en-GB"/>
              </w:rPr>
              <w:t> </w:t>
            </w:r>
          </w:p>
        </w:tc>
        <w:tc>
          <w:tcPr>
            <w:tcW w:w="936" w:type="dxa"/>
            <w:tcBorders>
              <w:top w:val="nil"/>
              <w:left w:val="nil"/>
              <w:bottom w:val="single" w:sz="4" w:space="0" w:color="404040"/>
              <w:right w:val="single" w:sz="4" w:space="0" w:color="404040"/>
            </w:tcBorders>
            <w:shd w:val="clear" w:color="auto" w:fill="264D2B" w:themeFill="accent1"/>
            <w:noWrap/>
            <w:vAlign w:val="center"/>
            <w:hideMark/>
          </w:tcPr>
          <w:p w14:paraId="43D55383" w14:textId="77777777" w:rsidR="00193F0D" w:rsidRPr="00C60706" w:rsidRDefault="00193F0D" w:rsidP="00425C02">
            <w:pPr>
              <w:pStyle w:val="Tabletotal"/>
            </w:pPr>
          </w:p>
        </w:tc>
        <w:tc>
          <w:tcPr>
            <w:tcW w:w="900" w:type="dxa"/>
            <w:tcBorders>
              <w:top w:val="nil"/>
              <w:left w:val="nil"/>
              <w:bottom w:val="single" w:sz="4" w:space="0" w:color="404040"/>
              <w:right w:val="single" w:sz="4" w:space="0" w:color="404040"/>
            </w:tcBorders>
            <w:shd w:val="clear" w:color="auto" w:fill="264D2B" w:themeFill="accent1"/>
            <w:noWrap/>
            <w:vAlign w:val="center"/>
            <w:hideMark/>
          </w:tcPr>
          <w:p w14:paraId="69F1935E" w14:textId="77777777" w:rsidR="00193F0D" w:rsidRPr="00C60706" w:rsidRDefault="00193F0D" w:rsidP="00425C02">
            <w:pPr>
              <w:pStyle w:val="Tabletotal"/>
            </w:pPr>
            <w:r w:rsidRPr="00C60706">
              <w:rPr>
                <w:lang w:bidi="en-GB"/>
              </w:rPr>
              <w:t> </w:t>
            </w:r>
          </w:p>
        </w:tc>
        <w:tc>
          <w:tcPr>
            <w:tcW w:w="3801" w:type="dxa"/>
            <w:tcBorders>
              <w:top w:val="nil"/>
              <w:left w:val="nil"/>
              <w:bottom w:val="single" w:sz="4" w:space="0" w:color="404040"/>
              <w:right w:val="single" w:sz="4" w:space="0" w:color="404040"/>
            </w:tcBorders>
            <w:shd w:val="clear" w:color="auto" w:fill="264D2B" w:themeFill="accent1"/>
            <w:noWrap/>
            <w:vAlign w:val="center"/>
            <w:hideMark/>
          </w:tcPr>
          <w:p w14:paraId="73AF61A0" w14:textId="77777777" w:rsidR="00193F0D" w:rsidRPr="00C60706" w:rsidRDefault="00193F0D" w:rsidP="00425C02">
            <w:pPr>
              <w:pStyle w:val="Tabletotal"/>
            </w:pPr>
          </w:p>
        </w:tc>
      </w:tr>
    </w:tbl>
    <w:p w14:paraId="208A5EFF" w14:textId="77777777" w:rsidR="00B86DBD" w:rsidRPr="00C60706" w:rsidRDefault="00B86DBD">
      <w:pPr>
        <w:spacing w:after="160" w:line="259" w:lineRule="auto"/>
      </w:pPr>
      <w:r w:rsidRPr="00C60706">
        <w:rPr>
          <w:lang w:bidi="en-GB"/>
        </w:rPr>
        <w:br w:type="page"/>
      </w:r>
    </w:p>
    <w:p w14:paraId="776B1355" w14:textId="77777777" w:rsidR="00193F0D" w:rsidRPr="00C60706" w:rsidRDefault="00000000" w:rsidP="00193F0D">
      <w:pPr>
        <w:pStyle w:val="berschrift1"/>
      </w:pPr>
      <w:sdt>
        <w:sdtPr>
          <w:id w:val="1611937469"/>
          <w:placeholder>
            <w:docPart w:val="071654DC2961414C8FAC24AFF210C7C0"/>
          </w:placeholder>
          <w:temporary/>
          <w:showingPlcHdr/>
          <w15:appearance w15:val="hidden"/>
          <w:text/>
        </w:sdtPr>
        <w:sdtContent>
          <w:r w:rsidR="0011677C" w:rsidRPr="00C60706">
            <w:rPr>
              <w:lang w:bidi="en-GB"/>
            </w:rPr>
            <w:t>INSTRUCTIONS FOR GETTING STARTED WITH ESTIMATED START-UP COSTS</w:t>
          </w:r>
        </w:sdtContent>
      </w:sdt>
    </w:p>
    <w:sdt>
      <w:sdtPr>
        <w:id w:val="505099515"/>
        <w:placeholder>
          <w:docPart w:val="6DFA41D364384C57A7DF006B0C1B54C5"/>
        </w:placeholder>
        <w:temporary/>
        <w:showingPlcHdr/>
        <w15:appearance w15:val="hidden"/>
        <w:text/>
      </w:sdtPr>
      <w:sdtContent>
        <w:p w14:paraId="61D194A5" w14:textId="77777777" w:rsidR="00792405" w:rsidRPr="00C60706" w:rsidRDefault="0011677C" w:rsidP="000A7CCA">
          <w:r w:rsidRPr="00C60706">
            <w:rPr>
              <w:lang w:bidi="en-GB"/>
            </w:rPr>
            <w:t>Determining a business's start-up costs is critical to ensure enough cash is available to begin business operations within the budgeted time frame as well as within the cost budget. Start-up costs typically autumn within two categories, monthly costs and one-time costs. Monthly costs cover costs that occur each month during the start-up period and one-time costs are costs that will be incurred once during the start-up period.</w:t>
          </w:r>
        </w:p>
      </w:sdtContent>
    </w:sdt>
    <w:sdt>
      <w:sdtPr>
        <w:rPr>
          <w:rStyle w:val="Fett"/>
        </w:rPr>
        <w:id w:val="1067225000"/>
        <w:placeholder>
          <w:docPart w:val="9EE4B3FD65CC4F458C255E14D9CE48CC"/>
        </w:placeholder>
        <w:temporary/>
        <w:showingPlcHdr/>
        <w15:appearance w15:val="hidden"/>
        <w:text/>
      </w:sdtPr>
      <w:sdtContent>
        <w:p w14:paraId="40406604" w14:textId="77777777" w:rsidR="00B86DBD" w:rsidRPr="00C60706" w:rsidRDefault="00B86DBD" w:rsidP="00B86DBD">
          <w:pPr>
            <w:rPr>
              <w:rStyle w:val="Fett"/>
            </w:rPr>
          </w:pPr>
          <w:r w:rsidRPr="00C60706">
            <w:rPr>
              <w:rStyle w:val="Fett"/>
              <w:lang w:bidi="en-GB"/>
            </w:rPr>
            <w:t>Steps for Preparation:</w:t>
          </w:r>
        </w:p>
      </w:sdtContent>
    </w:sdt>
    <w:p w14:paraId="01968CC3" w14:textId="77777777" w:rsidR="006A4307" w:rsidRPr="00C60706" w:rsidRDefault="00000000" w:rsidP="00B86DBD">
      <w:sdt>
        <w:sdtPr>
          <w:rPr>
            <w:rStyle w:val="Fett"/>
          </w:rPr>
          <w:id w:val="176096032"/>
          <w:placeholder>
            <w:docPart w:val="8D4707C5600C4F729F51E4A6B4E20CC0"/>
          </w:placeholder>
          <w:temporary/>
          <w:showingPlcHdr/>
          <w15:appearance w15:val="hidden"/>
        </w:sdtPr>
        <w:sdtContent>
          <w:r w:rsidR="00B86DBD" w:rsidRPr="00C60706">
            <w:rPr>
              <w:rStyle w:val="Fett"/>
              <w:lang w:bidi="en-GB"/>
            </w:rPr>
            <w:t>Step 1:</w:t>
          </w:r>
        </w:sdtContent>
      </w:sdt>
      <w:r w:rsidR="006A4307" w:rsidRPr="00C60706">
        <w:rPr>
          <w:b/>
          <w:color w:val="264D2B" w:themeColor="accent1"/>
          <w:lang w:bidi="en-GB"/>
        </w:rPr>
        <w:t xml:space="preserve"> </w:t>
      </w:r>
      <w:sdt>
        <w:sdtPr>
          <w:id w:val="506714170"/>
          <w:placeholder>
            <w:docPart w:val="E042F9BA989643928EBE501DEAC8E6B8"/>
          </w:placeholder>
          <w:temporary/>
          <w:showingPlcHdr/>
          <w15:appearance w15:val="hidden"/>
        </w:sdtPr>
        <w:sdtContent>
          <w:r w:rsidR="00B86DBD" w:rsidRPr="00C60706">
            <w:rPr>
              <w:lang w:bidi="en-GB"/>
            </w:rPr>
            <w:t>Enter your Company Name and the Date you are preparing this estimate.</w:t>
          </w:r>
        </w:sdtContent>
      </w:sdt>
    </w:p>
    <w:p w14:paraId="07A2B823" w14:textId="77777777" w:rsidR="006A4307" w:rsidRPr="00C60706" w:rsidRDefault="00000000" w:rsidP="00B86DBD">
      <w:sdt>
        <w:sdtPr>
          <w:rPr>
            <w:rStyle w:val="Fett"/>
          </w:rPr>
          <w:id w:val="-1543427770"/>
          <w:placeholder>
            <w:docPart w:val="99F53A063AB745CD96419FA10F61374B"/>
          </w:placeholder>
          <w:temporary/>
          <w:showingPlcHdr/>
          <w15:appearance w15:val="hidden"/>
        </w:sdtPr>
        <w:sdtContent>
          <w:r w:rsidR="00B86DBD" w:rsidRPr="00C60706">
            <w:rPr>
              <w:rStyle w:val="Fett"/>
              <w:lang w:bidi="en-GB"/>
            </w:rPr>
            <w:t>Step 2:</w:t>
          </w:r>
        </w:sdtContent>
      </w:sdt>
      <w:r w:rsidR="006A4307" w:rsidRPr="00C60706">
        <w:rPr>
          <w:rStyle w:val="Fett"/>
          <w:lang w:bidi="en-GB"/>
        </w:rPr>
        <w:t xml:space="preserve"> </w:t>
      </w:r>
      <w:sdt>
        <w:sdtPr>
          <w:id w:val="-1232919359"/>
          <w:placeholder>
            <w:docPart w:val="5A09B3089D5E4A4C845DF5756DCE0334"/>
          </w:placeholder>
          <w:temporary/>
          <w:showingPlcHdr/>
          <w15:appearance w15:val="hidden"/>
        </w:sdtPr>
        <w:sdtContent>
          <w:r w:rsidR="00B86DBD" w:rsidRPr="00C60706">
            <w:rPr>
              <w:lang w:bidi="en-GB"/>
            </w:rPr>
            <w:t>Enter the number of months and the monthly cost for each cost item that is recurring. For one-time costs only, skip the monthly costs.</w:t>
          </w:r>
          <w:r w:rsidR="0050308A" w:rsidRPr="00C60706">
            <w:rPr>
              <w:lang w:bidi="en-GB"/>
            </w:rPr>
            <w:t xml:space="preserve"> </w:t>
          </w:r>
          <w:r w:rsidR="00B86DBD" w:rsidRPr="00C60706">
            <w:rPr>
              <w:lang w:bidi="en-GB"/>
            </w:rPr>
            <w:t>If there are cost items that have both recurring and one-time amounts, you can enter those as well.</w:t>
          </w:r>
          <w:r w:rsidR="0050308A" w:rsidRPr="00C60706">
            <w:rPr>
              <w:lang w:bidi="en-GB"/>
            </w:rPr>
            <w:t xml:space="preserve"> </w:t>
          </w:r>
          <w:r w:rsidR="00B86DBD" w:rsidRPr="00C60706">
            <w:rPr>
              <w:lang w:bidi="en-GB"/>
            </w:rPr>
            <w:t xml:space="preserve">The total cost will </w:t>
          </w:r>
          <w:r w:rsidR="0050308A" w:rsidRPr="00C60706">
            <w:rPr>
              <w:lang w:bidi="en-GB"/>
            </w:rPr>
            <w:t xml:space="preserve">be </w:t>
          </w:r>
          <w:r w:rsidR="00B86DBD" w:rsidRPr="00C60706">
            <w:rPr>
              <w:lang w:bidi="en-GB"/>
            </w:rPr>
            <w:t>calculate</w:t>
          </w:r>
          <w:r w:rsidR="0050308A" w:rsidRPr="00C60706">
            <w:rPr>
              <w:lang w:bidi="en-GB"/>
            </w:rPr>
            <w:t>d</w:t>
          </w:r>
          <w:r w:rsidR="00B86DBD" w:rsidRPr="00C60706">
            <w:rPr>
              <w:lang w:bidi="en-GB"/>
            </w:rPr>
            <w:t xml:space="preserve"> automatically in the far right column.</w:t>
          </w:r>
        </w:sdtContent>
      </w:sdt>
    </w:p>
    <w:p w14:paraId="087EB909" w14:textId="77777777" w:rsidR="006A4307" w:rsidRPr="00C60706" w:rsidRDefault="00000000" w:rsidP="00B86DBD">
      <w:sdt>
        <w:sdtPr>
          <w:rPr>
            <w:rStyle w:val="Fett"/>
          </w:rPr>
          <w:id w:val="1452902186"/>
          <w:placeholder>
            <w:docPart w:val="DBACE4113E11454A9D4218BFB4177D92"/>
          </w:placeholder>
          <w:temporary/>
          <w:showingPlcHdr/>
          <w15:appearance w15:val="hidden"/>
        </w:sdtPr>
        <w:sdtContent>
          <w:r w:rsidR="00B86DBD" w:rsidRPr="00C60706">
            <w:rPr>
              <w:rStyle w:val="Fett"/>
              <w:lang w:bidi="en-GB"/>
            </w:rPr>
            <w:t>Step 3:</w:t>
          </w:r>
        </w:sdtContent>
      </w:sdt>
      <w:r w:rsidR="006A4307" w:rsidRPr="00C60706">
        <w:rPr>
          <w:b/>
          <w:color w:val="264D2B" w:themeColor="accent1"/>
          <w:lang w:bidi="en-GB"/>
        </w:rPr>
        <w:t xml:space="preserve"> </w:t>
      </w:r>
      <w:sdt>
        <w:sdtPr>
          <w:id w:val="-1111121618"/>
          <w:placeholder>
            <w:docPart w:val="26358A3A3A6342C1A70EF537274642D8"/>
          </w:placeholder>
          <w:temporary/>
          <w:showingPlcHdr/>
          <w15:appearance w15:val="hidden"/>
        </w:sdtPr>
        <w:sdtContent>
          <w:r w:rsidR="00B86DBD" w:rsidRPr="00C60706">
            <w:rPr>
              <w:lang w:bidi="en-GB"/>
            </w:rPr>
            <w:t>Once you have completed entering all of the costs, review the individual items and total amount to see where you might fine tune it or move something out into the future when you have more revenue coming in.</w:t>
          </w:r>
        </w:sdtContent>
      </w:sdt>
    </w:p>
    <w:p w14:paraId="008D5498" w14:textId="77777777" w:rsidR="00193F0D" w:rsidRPr="00C60706" w:rsidRDefault="00193F0D" w:rsidP="000A7CCA"/>
    <w:p w14:paraId="48F2FD88" w14:textId="77777777" w:rsidR="00193F0D" w:rsidRPr="00C60706" w:rsidRDefault="00193F0D" w:rsidP="000A7CCA"/>
    <w:p w14:paraId="2CF53658" w14:textId="77777777" w:rsidR="00193F0D" w:rsidRPr="00C60706" w:rsidRDefault="00193F0D" w:rsidP="000A7CCA">
      <w:pPr>
        <w:sectPr w:rsidR="00193F0D" w:rsidRPr="00C60706" w:rsidSect="00396F89">
          <w:headerReference w:type="default" r:id="rId14"/>
          <w:footerReference w:type="default" r:id="rId15"/>
          <w:pgSz w:w="11906" w:h="16838" w:code="9"/>
          <w:pgMar w:top="1701" w:right="720" w:bottom="1673" w:left="720" w:header="432" w:footer="432" w:gutter="0"/>
          <w:cols w:space="720"/>
          <w:docGrid w:linePitch="360"/>
        </w:sectPr>
      </w:pPr>
    </w:p>
    <w:tbl>
      <w:tblPr>
        <w:tblW w:w="5000" w:type="pct"/>
        <w:tblLook w:val="04A0" w:firstRow="1" w:lastRow="0" w:firstColumn="1" w:lastColumn="0" w:noHBand="0" w:noVBand="1"/>
      </w:tblPr>
      <w:tblGrid>
        <w:gridCol w:w="5192"/>
        <w:gridCol w:w="672"/>
        <w:gridCol w:w="670"/>
        <w:gridCol w:w="727"/>
        <w:gridCol w:w="694"/>
        <w:gridCol w:w="716"/>
        <w:gridCol w:w="673"/>
        <w:gridCol w:w="649"/>
        <w:gridCol w:w="716"/>
        <w:gridCol w:w="673"/>
        <w:gridCol w:w="694"/>
        <w:gridCol w:w="705"/>
        <w:gridCol w:w="694"/>
        <w:gridCol w:w="1085"/>
      </w:tblGrid>
      <w:tr w:rsidR="00003B75" w:rsidRPr="00C60706" w14:paraId="3582CFAA" w14:textId="77777777" w:rsidTr="00003B75">
        <w:trPr>
          <w:trHeight w:val="398"/>
          <w:tblHeader/>
        </w:trPr>
        <w:tc>
          <w:tcPr>
            <w:tcW w:w="0" w:type="auto"/>
            <w:tcBorders>
              <w:top w:val="single" w:sz="4" w:space="0" w:color="auto"/>
              <w:left w:val="single" w:sz="4" w:space="0" w:color="auto"/>
              <w:bottom w:val="nil"/>
              <w:right w:val="nil"/>
            </w:tcBorders>
            <w:shd w:val="clear" w:color="auto" w:fill="264D2B" w:themeFill="accent1"/>
            <w:noWrap/>
            <w:vAlign w:val="center"/>
            <w:hideMark/>
          </w:tcPr>
          <w:bookmarkStart w:id="2" w:name="RANGE!B1:O24"/>
          <w:p w14:paraId="563292D4" w14:textId="77777777" w:rsidR="00193F0D" w:rsidRPr="00C60706" w:rsidRDefault="00000000" w:rsidP="00425C02">
            <w:pPr>
              <w:pStyle w:val="Tabletotal"/>
            </w:pPr>
            <w:sdt>
              <w:sdtPr>
                <w:id w:val="-1492705523"/>
                <w:placeholder>
                  <w:docPart w:val="5FFB1BF07774498D9A8EF7C9B9A5C83C"/>
                </w:placeholder>
                <w:temporary/>
                <w:showingPlcHdr/>
                <w15:appearance w15:val="hidden"/>
              </w:sdtPr>
              <w:sdtContent>
                <w:r w:rsidR="00945B9D" w:rsidRPr="00C60706">
                  <w:rPr>
                    <w:lang w:bidi="en-GB"/>
                  </w:rPr>
                  <w:t>PROFIT AND LOSS SHEET TEMPLATE</w:t>
                </w:r>
              </w:sdtContent>
            </w:sdt>
            <w:bookmarkEnd w:id="2"/>
          </w:p>
        </w:tc>
        <w:tc>
          <w:tcPr>
            <w:tcW w:w="0" w:type="auto"/>
            <w:tcBorders>
              <w:top w:val="single" w:sz="4" w:space="0" w:color="auto"/>
              <w:left w:val="nil"/>
              <w:bottom w:val="nil"/>
              <w:right w:val="nil"/>
            </w:tcBorders>
            <w:shd w:val="clear" w:color="auto" w:fill="264D2B" w:themeFill="accent1"/>
            <w:noWrap/>
            <w:vAlign w:val="center"/>
            <w:hideMark/>
          </w:tcPr>
          <w:p w14:paraId="6D37A614"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0AEB5005"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006981F3"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6AAAE83E"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399C8FBB"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4642CECD"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0C046E76"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210E4C22"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3C8B6EB9"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4C2375CA"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076AA446" w14:textId="77777777" w:rsidR="00193F0D" w:rsidRPr="00C60706" w:rsidRDefault="00193F0D" w:rsidP="00425C02">
            <w:pPr>
              <w:pStyle w:val="Tabletotal"/>
            </w:pPr>
            <w:r w:rsidRPr="00C60706">
              <w:rPr>
                <w:lang w:bidi="en-GB"/>
              </w:rPr>
              <w:t> </w:t>
            </w:r>
          </w:p>
        </w:tc>
        <w:tc>
          <w:tcPr>
            <w:tcW w:w="0" w:type="auto"/>
            <w:tcBorders>
              <w:top w:val="single" w:sz="4" w:space="0" w:color="auto"/>
              <w:left w:val="nil"/>
              <w:bottom w:val="nil"/>
              <w:right w:val="nil"/>
            </w:tcBorders>
            <w:shd w:val="clear" w:color="auto" w:fill="264D2B" w:themeFill="accent1"/>
            <w:noWrap/>
            <w:vAlign w:val="center"/>
            <w:hideMark/>
          </w:tcPr>
          <w:p w14:paraId="212CB566" w14:textId="77777777" w:rsidR="00193F0D" w:rsidRPr="00C60706" w:rsidRDefault="00193F0D" w:rsidP="00425C02">
            <w:pPr>
              <w:pStyle w:val="Tabletotal"/>
            </w:pPr>
            <w:r w:rsidRPr="00C60706">
              <w:rPr>
                <w:lang w:bidi="en-GB"/>
              </w:rPr>
              <w:t> </w:t>
            </w:r>
          </w:p>
        </w:tc>
        <w:tc>
          <w:tcPr>
            <w:tcW w:w="1072" w:type="dxa"/>
            <w:tcBorders>
              <w:top w:val="single" w:sz="4" w:space="0" w:color="auto"/>
              <w:left w:val="nil"/>
              <w:bottom w:val="nil"/>
              <w:right w:val="single" w:sz="4" w:space="0" w:color="auto"/>
            </w:tcBorders>
            <w:shd w:val="clear" w:color="auto" w:fill="264D2B" w:themeFill="accent1"/>
            <w:noWrap/>
            <w:vAlign w:val="center"/>
            <w:hideMark/>
          </w:tcPr>
          <w:p w14:paraId="4B37C4B9" w14:textId="77777777" w:rsidR="00193F0D" w:rsidRPr="00C60706" w:rsidRDefault="00193F0D" w:rsidP="00425C02">
            <w:pPr>
              <w:pStyle w:val="Tabletotal"/>
            </w:pPr>
            <w:r w:rsidRPr="00C60706">
              <w:rPr>
                <w:lang w:bidi="en-GB"/>
              </w:rPr>
              <w:t> </w:t>
            </w:r>
          </w:p>
        </w:tc>
      </w:tr>
      <w:tr w:rsidR="00003B75" w:rsidRPr="00C60706" w14:paraId="27688628" w14:textId="77777777" w:rsidTr="00003B75">
        <w:trPr>
          <w:trHeight w:val="398"/>
          <w:tblHeader/>
        </w:trPr>
        <w:tc>
          <w:tcPr>
            <w:tcW w:w="0" w:type="auto"/>
            <w:tcBorders>
              <w:top w:val="single" w:sz="4" w:space="0" w:color="404040"/>
              <w:left w:val="single" w:sz="4" w:space="0" w:color="auto"/>
              <w:bottom w:val="single" w:sz="4" w:space="0" w:color="404040"/>
              <w:right w:val="single" w:sz="4" w:space="0" w:color="404040"/>
            </w:tcBorders>
            <w:shd w:val="clear" w:color="000000" w:fill="000000"/>
            <w:noWrap/>
            <w:vAlign w:val="center"/>
            <w:hideMark/>
          </w:tcPr>
          <w:p w14:paraId="76657A28" w14:textId="77777777" w:rsidR="00193F0D" w:rsidRPr="00C60706" w:rsidRDefault="00000000" w:rsidP="00945B9D">
            <w:pPr>
              <w:pStyle w:val="Tabletotal"/>
            </w:pPr>
            <w:sdt>
              <w:sdtPr>
                <w:id w:val="1738283022"/>
                <w:placeholder>
                  <w:docPart w:val="E670D565DD2B4EAD847FC797DC252248"/>
                </w:placeholder>
                <w:temporary/>
                <w:showingPlcHdr/>
                <w15:appearance w15:val="hidden"/>
              </w:sdtPr>
              <w:sdtContent>
                <w:r w:rsidR="00945B9D" w:rsidRPr="00C60706">
                  <w:rPr>
                    <w:lang w:bidi="en-GB"/>
                  </w:rPr>
                  <w:t>MEDICAL OFFICE</w:t>
                </w:r>
              </w:sdtContent>
            </w:sdt>
          </w:p>
        </w:tc>
        <w:tc>
          <w:tcPr>
            <w:tcW w:w="7783" w:type="dxa"/>
            <w:gridSpan w:val="13"/>
            <w:tcBorders>
              <w:top w:val="nil"/>
              <w:left w:val="nil"/>
              <w:bottom w:val="nil"/>
              <w:right w:val="single" w:sz="4" w:space="0" w:color="000000"/>
            </w:tcBorders>
            <w:shd w:val="clear" w:color="auto" w:fill="F2F2F2" w:themeFill="background1" w:themeFillShade="F2"/>
            <w:noWrap/>
            <w:vAlign w:val="center"/>
            <w:hideMark/>
          </w:tcPr>
          <w:p w14:paraId="2E0C42B9" w14:textId="77777777" w:rsidR="00193F0D" w:rsidRPr="00C60706" w:rsidRDefault="00000000" w:rsidP="00945B9D">
            <w:pPr>
              <w:pStyle w:val="berschrift3"/>
            </w:pPr>
            <w:sdt>
              <w:sdtPr>
                <w:id w:val="-1652364318"/>
                <w:placeholder>
                  <w:docPart w:val="2C89C5D0AF5F4782AFC4D0B5FC5A3BEC"/>
                </w:placeholder>
                <w:temporary/>
                <w:showingPlcHdr/>
                <w15:appearance w15:val="hidden"/>
              </w:sdtPr>
              <w:sdtContent>
                <w:r w:rsidR="00945B9D" w:rsidRPr="00C60706">
                  <w:rPr>
                    <w:lang w:bidi="en-GB"/>
                  </w:rPr>
                  <w:t>November 6, 2018</w:t>
                </w:r>
              </w:sdtContent>
            </w:sdt>
          </w:p>
        </w:tc>
      </w:tr>
      <w:tr w:rsidR="00193F0D" w:rsidRPr="00C60706" w14:paraId="4DB3195B" w14:textId="77777777" w:rsidTr="00003B75">
        <w:trPr>
          <w:trHeight w:val="180"/>
          <w:tblHeader/>
        </w:trPr>
        <w:tc>
          <w:tcPr>
            <w:tcW w:w="11965" w:type="dxa"/>
            <w:gridSpan w:val="14"/>
            <w:tcBorders>
              <w:top w:val="nil"/>
              <w:left w:val="single" w:sz="4" w:space="0" w:color="auto"/>
              <w:bottom w:val="single" w:sz="4" w:space="0" w:color="404040"/>
              <w:right w:val="single" w:sz="4" w:space="0" w:color="000000"/>
            </w:tcBorders>
            <w:shd w:val="clear" w:color="auto" w:fill="264D2B" w:themeFill="accent1"/>
            <w:vAlign w:val="center"/>
            <w:hideMark/>
          </w:tcPr>
          <w:p w14:paraId="6FEF62ED" w14:textId="77777777" w:rsidR="00193F0D" w:rsidRPr="00C60706" w:rsidRDefault="00193F0D" w:rsidP="00193F0D">
            <w:pPr>
              <w:pStyle w:val="TableText"/>
              <w:rPr>
                <w:color w:val="F2F2F2"/>
                <w:sz w:val="10"/>
                <w:szCs w:val="10"/>
              </w:rPr>
            </w:pPr>
            <w:r w:rsidRPr="00C60706">
              <w:rPr>
                <w:color w:val="F2F2F2"/>
                <w:sz w:val="10"/>
                <w:szCs w:val="10"/>
                <w:lang w:bidi="en-GB"/>
              </w:rPr>
              <w:t> </w:t>
            </w:r>
          </w:p>
        </w:tc>
      </w:tr>
      <w:tr w:rsidR="00003B75" w:rsidRPr="00C60706" w14:paraId="1F368047" w14:textId="77777777" w:rsidTr="00585480">
        <w:trPr>
          <w:trHeight w:val="398"/>
        </w:trPr>
        <w:tc>
          <w:tcPr>
            <w:tcW w:w="0" w:type="auto"/>
            <w:tcBorders>
              <w:top w:val="single" w:sz="4" w:space="0" w:color="404040"/>
              <w:left w:val="single" w:sz="4" w:space="0" w:color="000000"/>
              <w:bottom w:val="single" w:sz="4" w:space="0" w:color="auto"/>
              <w:right w:val="single" w:sz="4" w:space="0" w:color="404040"/>
            </w:tcBorders>
            <w:shd w:val="clear" w:color="000000" w:fill="E6E6E6"/>
            <w:vAlign w:val="center"/>
            <w:hideMark/>
          </w:tcPr>
          <w:p w14:paraId="6AE08A41" w14:textId="77777777" w:rsidR="00193F0D" w:rsidRPr="00C60706" w:rsidRDefault="00000000" w:rsidP="00425C02">
            <w:pPr>
              <w:pStyle w:val="berschrift3"/>
            </w:pPr>
            <w:sdt>
              <w:sdtPr>
                <w:id w:val="2146234108"/>
                <w:placeholder>
                  <w:docPart w:val="6CCA6AE0DF324BFAA9131264344CF8E0"/>
                </w:placeholder>
                <w:temporary/>
                <w:showingPlcHdr/>
                <w15:appearance w15:val="hidden"/>
              </w:sdtPr>
              <w:sdtContent>
                <w:r w:rsidR="00945B9D" w:rsidRPr="00C60706">
                  <w:rPr>
                    <w:lang w:bidi="en-GB"/>
                  </w:rPr>
                  <w:t>REVENUE</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324C36B" w14:textId="77777777" w:rsidR="00193F0D" w:rsidRPr="00C60706" w:rsidRDefault="00000000" w:rsidP="00425C02">
            <w:pPr>
              <w:pStyle w:val="berschrift3"/>
            </w:pPr>
            <w:sdt>
              <w:sdtPr>
                <w:id w:val="-1131171333"/>
                <w:placeholder>
                  <w:docPart w:val="836986B64C5F41DFBDC90376B43B95D2"/>
                </w:placeholder>
                <w:temporary/>
                <w:showingPlcHdr/>
                <w15:appearance w15:val="hidden"/>
              </w:sdtPr>
              <w:sdtContent>
                <w:r w:rsidR="00945B9D" w:rsidRPr="00C60706">
                  <w:rPr>
                    <w:lang w:bidi="en-GB"/>
                  </w:rPr>
                  <w:t>JAN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469B79C" w14:textId="77777777" w:rsidR="00193F0D" w:rsidRPr="00C60706" w:rsidRDefault="00000000" w:rsidP="00425C02">
            <w:pPr>
              <w:pStyle w:val="berschrift3"/>
            </w:pPr>
            <w:sdt>
              <w:sdtPr>
                <w:id w:val="-1373145849"/>
                <w:placeholder>
                  <w:docPart w:val="7D6500E5DA1043BD905DCA1CEB061AA6"/>
                </w:placeholder>
                <w:temporary/>
                <w:showingPlcHdr/>
                <w15:appearance w15:val="hidden"/>
              </w:sdtPr>
              <w:sdtContent>
                <w:r w:rsidR="00945B9D" w:rsidRPr="00C60706">
                  <w:rPr>
                    <w:lang w:bidi="en-GB"/>
                  </w:rPr>
                  <w:t>FEB</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16B5D06A" w14:textId="77777777" w:rsidR="00193F0D" w:rsidRPr="00C60706" w:rsidRDefault="00000000" w:rsidP="00425C02">
            <w:pPr>
              <w:pStyle w:val="berschrift3"/>
            </w:pPr>
            <w:sdt>
              <w:sdtPr>
                <w:id w:val="-78293877"/>
                <w:placeholder>
                  <w:docPart w:val="0FD20B0F69A74FE3A407670D56C4A77E"/>
                </w:placeholder>
                <w:temporary/>
                <w:showingPlcHdr/>
                <w15:appearance w15:val="hidden"/>
              </w:sdtPr>
              <w:sdtContent>
                <w:r w:rsidR="00945B9D" w:rsidRPr="00C60706">
                  <w:rPr>
                    <w:lang w:bidi="en-GB"/>
                  </w:rPr>
                  <w:t>MAR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80925FB" w14:textId="77777777" w:rsidR="00193F0D" w:rsidRPr="00C60706" w:rsidRDefault="00000000" w:rsidP="00425C02">
            <w:pPr>
              <w:pStyle w:val="berschrift3"/>
            </w:pPr>
            <w:sdt>
              <w:sdtPr>
                <w:id w:val="1069533008"/>
                <w:placeholder>
                  <w:docPart w:val="E5AFB48CEF8844EFA03B557919A3CD34"/>
                </w:placeholder>
                <w:temporary/>
                <w:showingPlcHdr/>
                <w15:appearance w15:val="hidden"/>
              </w:sdtPr>
              <w:sdtContent>
                <w:r w:rsidR="00945B9D" w:rsidRPr="00C60706">
                  <w:rPr>
                    <w:lang w:bidi="en-GB"/>
                  </w:rPr>
                  <w:t>APR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2030637" w14:textId="77777777" w:rsidR="00193F0D" w:rsidRPr="00C60706" w:rsidRDefault="00000000" w:rsidP="00425C02">
            <w:pPr>
              <w:pStyle w:val="berschrift3"/>
            </w:pPr>
            <w:sdt>
              <w:sdtPr>
                <w:id w:val="365490324"/>
                <w:placeholder>
                  <w:docPart w:val="7ABB965953434247BC1D641BDA5F4729"/>
                </w:placeholder>
                <w:temporary/>
                <w:showingPlcHdr/>
                <w15:appearance w15:val="hidden"/>
              </w:sdtPr>
              <w:sdtContent>
                <w:r w:rsidR="00945B9D" w:rsidRPr="00C60706">
                  <w:rPr>
                    <w:lang w:bidi="en-GB"/>
                  </w:rPr>
                  <w:t>MAY</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9126BBB" w14:textId="77777777" w:rsidR="00193F0D" w:rsidRPr="00C60706" w:rsidRDefault="00000000" w:rsidP="00425C02">
            <w:pPr>
              <w:pStyle w:val="berschrift3"/>
            </w:pPr>
            <w:sdt>
              <w:sdtPr>
                <w:id w:val="-1279944688"/>
                <w:placeholder>
                  <w:docPart w:val="E31C871873C842A397E13178784E2D7D"/>
                </w:placeholder>
                <w:temporary/>
                <w:showingPlcHdr/>
                <w15:appearance w15:val="hidden"/>
              </w:sdtPr>
              <w:sdtContent>
                <w:r w:rsidR="00945B9D" w:rsidRPr="00C60706">
                  <w:rPr>
                    <w:lang w:bidi="en-GB"/>
                  </w:rPr>
                  <w:t>JUN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2BBD999" w14:textId="77777777" w:rsidR="00193F0D" w:rsidRPr="00C60706" w:rsidRDefault="00000000" w:rsidP="00425C02">
            <w:pPr>
              <w:pStyle w:val="berschrift3"/>
            </w:pPr>
            <w:sdt>
              <w:sdtPr>
                <w:id w:val="368181132"/>
                <w:placeholder>
                  <w:docPart w:val="CBE2CCBDD9E0404582713DBF2915A5EA"/>
                </w:placeholder>
                <w:temporary/>
                <w:showingPlcHdr/>
                <w15:appearance w15:val="hidden"/>
              </w:sdtPr>
              <w:sdtContent>
                <w:r w:rsidR="00945B9D" w:rsidRPr="00C60706">
                  <w:rPr>
                    <w:lang w:bidi="en-GB"/>
                  </w:rPr>
                  <w:t>JUL</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B979562" w14:textId="77777777" w:rsidR="00193F0D" w:rsidRPr="00C60706" w:rsidRDefault="00000000" w:rsidP="00425C02">
            <w:pPr>
              <w:pStyle w:val="berschrift3"/>
            </w:pPr>
            <w:sdt>
              <w:sdtPr>
                <w:id w:val="-1092542450"/>
                <w:placeholder>
                  <w:docPart w:val="43AB48C728CA4EB6B3DA984C1B7E21A6"/>
                </w:placeholder>
                <w:temporary/>
                <w:showingPlcHdr/>
                <w15:appearance w15:val="hidden"/>
              </w:sdtPr>
              <w:sdtContent>
                <w:r w:rsidR="00945B9D" w:rsidRPr="00C60706">
                  <w:rPr>
                    <w:lang w:bidi="en-GB"/>
                  </w:rPr>
                  <w:t>AUG</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14A7910" w14:textId="77777777" w:rsidR="00193F0D" w:rsidRPr="00C60706" w:rsidRDefault="00000000" w:rsidP="00425C02">
            <w:pPr>
              <w:pStyle w:val="berschrift3"/>
            </w:pPr>
            <w:sdt>
              <w:sdtPr>
                <w:id w:val="1250470485"/>
                <w:placeholder>
                  <w:docPart w:val="0711717C0D1A4203986C497E74791B1C"/>
                </w:placeholder>
                <w:temporary/>
                <w:showingPlcHdr/>
                <w15:appearance w15:val="hidden"/>
              </w:sdtPr>
              <w:sdtContent>
                <w:r w:rsidR="00945B9D" w:rsidRPr="00C60706">
                  <w:rPr>
                    <w:lang w:bidi="en-GB"/>
                  </w:rPr>
                  <w:t>SEP</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11337F3" w14:textId="77777777" w:rsidR="00193F0D" w:rsidRPr="00C60706" w:rsidRDefault="00000000" w:rsidP="00425C02">
            <w:pPr>
              <w:pStyle w:val="berschrift3"/>
            </w:pPr>
            <w:sdt>
              <w:sdtPr>
                <w:id w:val="1103686335"/>
                <w:placeholder>
                  <w:docPart w:val="F74371914E0D4CD1BC71515667AD0E50"/>
                </w:placeholder>
                <w:temporary/>
                <w:showingPlcHdr/>
                <w15:appearance w15:val="hidden"/>
              </w:sdtPr>
              <w:sdtContent>
                <w:r w:rsidR="00945B9D" w:rsidRPr="00C60706">
                  <w:rPr>
                    <w:lang w:bidi="en-GB"/>
                  </w:rPr>
                  <w:t>OCT</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95636A6" w14:textId="77777777" w:rsidR="00193F0D" w:rsidRPr="00C60706" w:rsidRDefault="00000000" w:rsidP="00425C02">
            <w:pPr>
              <w:pStyle w:val="berschrift3"/>
            </w:pPr>
            <w:sdt>
              <w:sdtPr>
                <w:id w:val="-551310032"/>
                <w:placeholder>
                  <w:docPart w:val="FFC7C5955F5E4718809925FC703F8966"/>
                </w:placeholder>
                <w:temporary/>
                <w:showingPlcHdr/>
                <w15:appearance w15:val="hidden"/>
              </w:sdtPr>
              <w:sdtContent>
                <w:r w:rsidR="00945B9D" w:rsidRPr="00C60706">
                  <w:rPr>
                    <w:lang w:bidi="en-GB"/>
                  </w:rPr>
                  <w:t>NOV</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B7B6230" w14:textId="77777777" w:rsidR="00193F0D" w:rsidRPr="00C60706" w:rsidRDefault="00000000" w:rsidP="00425C02">
            <w:pPr>
              <w:pStyle w:val="berschrift3"/>
            </w:pPr>
            <w:sdt>
              <w:sdtPr>
                <w:id w:val="1249855801"/>
                <w:placeholder>
                  <w:docPart w:val="23CC95AE7D294508AB39EA27E5AB3F45"/>
                </w:placeholder>
                <w:temporary/>
                <w:showingPlcHdr/>
                <w15:appearance w15:val="hidden"/>
              </w:sdtPr>
              <w:sdtContent>
                <w:r w:rsidR="00945B9D" w:rsidRPr="00C60706">
                  <w:rPr>
                    <w:lang w:bidi="en-GB"/>
                  </w:rPr>
                  <w:t>DEC</w:t>
                </w:r>
              </w:sdtContent>
            </w:sdt>
          </w:p>
        </w:tc>
        <w:tc>
          <w:tcPr>
            <w:tcW w:w="1072" w:type="dxa"/>
            <w:tcBorders>
              <w:top w:val="single" w:sz="4" w:space="0" w:color="404040"/>
              <w:left w:val="single" w:sz="4" w:space="0" w:color="404040"/>
              <w:bottom w:val="single" w:sz="4" w:space="0" w:color="auto"/>
              <w:right w:val="single" w:sz="4" w:space="0" w:color="000000"/>
            </w:tcBorders>
            <w:shd w:val="clear" w:color="000000" w:fill="E6E6E6"/>
            <w:vAlign w:val="center"/>
            <w:hideMark/>
          </w:tcPr>
          <w:p w14:paraId="177283C9" w14:textId="77777777" w:rsidR="00193F0D" w:rsidRPr="00C60706" w:rsidRDefault="00000000" w:rsidP="00425C02">
            <w:pPr>
              <w:pStyle w:val="berschrift3"/>
            </w:pPr>
            <w:sdt>
              <w:sdtPr>
                <w:id w:val="768049017"/>
                <w:placeholder>
                  <w:docPart w:val="588D504F7EFB4ADF8FCD1CBC72A40A58"/>
                </w:placeholder>
                <w:temporary/>
                <w:showingPlcHdr/>
                <w15:appearance w15:val="hidden"/>
              </w:sdtPr>
              <w:sdtContent>
                <w:r w:rsidR="00945B9D" w:rsidRPr="00C60706">
                  <w:rPr>
                    <w:lang w:bidi="en-GB"/>
                  </w:rPr>
                  <w:t>YTD</w:t>
                </w:r>
              </w:sdtContent>
            </w:sdt>
          </w:p>
        </w:tc>
      </w:tr>
      <w:tr w:rsidR="00003B75" w:rsidRPr="00C60706" w14:paraId="1A4182BB" w14:textId="77777777" w:rsidTr="00585480">
        <w:trPr>
          <w:trHeight w:val="327"/>
        </w:trPr>
        <w:tc>
          <w:tcPr>
            <w:tcW w:w="0" w:type="auto"/>
            <w:tcBorders>
              <w:top w:val="single" w:sz="4" w:space="0" w:color="auto"/>
              <w:left w:val="single" w:sz="4" w:space="0" w:color="000000"/>
              <w:bottom w:val="single" w:sz="4" w:space="0" w:color="404040"/>
              <w:right w:val="single" w:sz="4" w:space="0" w:color="404040"/>
            </w:tcBorders>
            <w:shd w:val="clear" w:color="auto" w:fill="F2F2F2" w:themeFill="background1" w:themeFillShade="F2"/>
            <w:vAlign w:val="center"/>
            <w:hideMark/>
          </w:tcPr>
          <w:p w14:paraId="08E3D77F" w14:textId="77777777" w:rsidR="00193F0D" w:rsidRPr="00C60706" w:rsidRDefault="00000000" w:rsidP="00425C02">
            <w:pPr>
              <w:pStyle w:val="TableText"/>
            </w:pPr>
            <w:sdt>
              <w:sdtPr>
                <w:id w:val="-623852399"/>
                <w:placeholder>
                  <w:docPart w:val="A0F5FDF5553147818625E8F8FBB89825"/>
                </w:placeholder>
                <w:temporary/>
                <w:showingPlcHdr/>
                <w15:appearance w15:val="hidden"/>
              </w:sdtPr>
              <w:sdtContent>
                <w:r w:rsidR="00945B9D" w:rsidRPr="00C60706">
                  <w:rPr>
                    <w:lang w:bidi="en-GB"/>
                  </w:rPr>
                  <w:t>Estimated Sales</w:t>
                </w:r>
              </w:sdtContent>
            </w:sdt>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7CEE35A"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6F4C0B9"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692488F"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4F65724"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979B49B"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D125E72"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74BE27D5"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E0B104A"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97CAEBD"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F4869EB"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8142D5F"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91D568D" w14:textId="77777777" w:rsidR="00193F0D" w:rsidRPr="00C60706" w:rsidRDefault="00193F0D" w:rsidP="00425C02">
            <w:pPr>
              <w:pStyle w:val="TableText"/>
            </w:pPr>
            <w:r w:rsidRPr="00C60706">
              <w:rPr>
                <w:lang w:bidi="en-GB"/>
              </w:rPr>
              <w:t> </w:t>
            </w:r>
          </w:p>
        </w:tc>
        <w:tc>
          <w:tcPr>
            <w:tcW w:w="1072" w:type="dxa"/>
            <w:tcBorders>
              <w:top w:val="single" w:sz="4" w:space="0" w:color="auto"/>
              <w:left w:val="single" w:sz="4" w:space="0" w:color="404040"/>
              <w:bottom w:val="single" w:sz="4" w:space="0" w:color="404040"/>
              <w:right w:val="single" w:sz="4" w:space="0" w:color="000000"/>
            </w:tcBorders>
            <w:shd w:val="clear" w:color="auto" w:fill="F2F2F2" w:themeFill="background1" w:themeFillShade="F2"/>
            <w:noWrap/>
            <w:vAlign w:val="center"/>
            <w:hideMark/>
          </w:tcPr>
          <w:p w14:paraId="658E2C2C" w14:textId="77777777" w:rsidR="00193F0D" w:rsidRPr="00C60706" w:rsidRDefault="00000000" w:rsidP="00425C02">
            <w:pPr>
              <w:pStyle w:val="TableText"/>
            </w:pPr>
            <w:sdt>
              <w:sdtPr>
                <w:id w:val="-12922381"/>
                <w:placeholder>
                  <w:docPart w:val="E0D13B3CFCF84E1694CADB6F83E2D9FA"/>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6B785223"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5E41053E" w14:textId="77777777" w:rsidR="00193F0D" w:rsidRPr="00C60706" w:rsidRDefault="00000000" w:rsidP="00425C02">
            <w:pPr>
              <w:pStyle w:val="TableText"/>
            </w:pPr>
            <w:sdt>
              <w:sdtPr>
                <w:id w:val="-273945304"/>
                <w:placeholder>
                  <w:docPart w:val="E3A554DA77844AFA94625711039721C8"/>
                </w:placeholder>
                <w:temporary/>
                <w:showingPlcHdr/>
                <w15:appearance w15:val="hidden"/>
              </w:sdtPr>
              <w:sdtContent>
                <w:r w:rsidR="00003B75" w:rsidRPr="00C60706">
                  <w:rPr>
                    <w:lang w:bidi="en-GB"/>
                  </w:rPr>
                  <w:t>Less (Discounts, Billing Errors, Declined insurance, etc.)</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F72F609"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855A14A"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81994F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875603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9F7E6B5"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65A7C5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8617749"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E2A2F9E"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371A33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98FD84F"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E6A52A6"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FF17F32"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1EA999A7" w14:textId="77777777" w:rsidR="00193F0D" w:rsidRPr="00C60706" w:rsidRDefault="00000000" w:rsidP="00425C02">
            <w:pPr>
              <w:pStyle w:val="TableText"/>
            </w:pPr>
            <w:sdt>
              <w:sdtPr>
                <w:id w:val="1932620434"/>
                <w:placeholder>
                  <w:docPart w:val="0C9A765D66D64BB88F9D24DB0877B5AC"/>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50319BD3"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01F40AF2" w14:textId="77777777" w:rsidR="00193F0D" w:rsidRPr="00C60706" w:rsidRDefault="00000000" w:rsidP="00425C02">
            <w:pPr>
              <w:pStyle w:val="TableText"/>
            </w:pPr>
            <w:sdt>
              <w:sdtPr>
                <w:id w:val="-1258440071"/>
                <w:placeholder>
                  <w:docPart w:val="004188B30EB44E78A917524BB5BA11E7"/>
                </w:placeholder>
                <w:temporary/>
                <w:showingPlcHdr/>
                <w15:appearance w15:val="hidden"/>
              </w:sdtPr>
              <w:sdtContent>
                <w:r w:rsidR="00003B75" w:rsidRPr="00C60706">
                  <w:rPr>
                    <w:lang w:bidi="en-GB"/>
                  </w:rPr>
                  <w:t>Service Revenue</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A548DB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8CCF72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A33607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0079735"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E40A30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0BADDB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BD7B846"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DC541A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3737C0E"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06AF24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1DCD1A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F62C66F"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1B636BF7" w14:textId="77777777" w:rsidR="00193F0D" w:rsidRPr="00C60706" w:rsidRDefault="00000000" w:rsidP="00425C02">
            <w:pPr>
              <w:pStyle w:val="TableText"/>
            </w:pPr>
            <w:sdt>
              <w:sdtPr>
                <w:id w:val="2475587"/>
                <w:placeholder>
                  <w:docPart w:val="A13B071E60144FE09F5E0989F8339657"/>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50E3D7A3"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1A33D73B" w14:textId="77777777" w:rsidR="00193F0D" w:rsidRPr="00C60706" w:rsidRDefault="00000000" w:rsidP="00425C02">
            <w:pPr>
              <w:pStyle w:val="TableText"/>
            </w:pPr>
            <w:sdt>
              <w:sdtPr>
                <w:id w:val="-1091690217"/>
                <w:placeholder>
                  <w:docPart w:val="C4BF6E65A253452FB0A5A66565308EE4"/>
                </w:placeholder>
                <w:temporary/>
                <w:showingPlcHdr/>
                <w15:appearance w15:val="hidden"/>
              </w:sdtPr>
              <w:sdtContent>
                <w:r w:rsidR="00003B75" w:rsidRPr="00C60706">
                  <w:rPr>
                    <w:lang w:bidi="en-GB"/>
                  </w:rPr>
                  <w:t>Other Revenue</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1D4A349"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58911D7"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67E5BA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88E8A0E"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F530F0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07383FC"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A9B4697"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1F00C36"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111491C"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F2E9AA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9F0C11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42BFB33"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3650B2B0" w14:textId="77777777" w:rsidR="00193F0D" w:rsidRPr="00C60706" w:rsidRDefault="00000000" w:rsidP="00425C02">
            <w:pPr>
              <w:pStyle w:val="TableText"/>
            </w:pPr>
            <w:sdt>
              <w:sdtPr>
                <w:id w:val="-1396051424"/>
                <w:placeholder>
                  <w:docPart w:val="0A65E09E4A4B4D029200E2555E329720"/>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135E26BD"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4FD46FEA" w14:textId="77777777" w:rsidR="00193F0D" w:rsidRPr="00C60706" w:rsidRDefault="00000000" w:rsidP="00425C02">
            <w:pPr>
              <w:pStyle w:val="TableText"/>
            </w:pPr>
            <w:sdt>
              <w:sdtPr>
                <w:id w:val="-141509235"/>
                <w:placeholder>
                  <w:docPart w:val="4694AA12199E42E1AFFA7A56B36EBD1A"/>
                </w:placeholder>
                <w:temporary/>
                <w:showingPlcHdr/>
                <w15:appearance w15:val="hidden"/>
              </w:sdtPr>
              <w:sdtContent>
                <w:r w:rsidR="00003B75" w:rsidRPr="00C60706">
                  <w:rPr>
                    <w:lang w:bidi="en-GB"/>
                  </w:rPr>
                  <w:t>Net Sales</w:t>
                </w:r>
              </w:sdtContent>
            </w:sdt>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3D64CD6"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F4E65A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D9E0B6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327A178"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26A3D87"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00C74215"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73ED187"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FF9273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46197FB"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F106AD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3DEF70B"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BB84B65"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783138D4" w14:textId="77777777" w:rsidR="00193F0D" w:rsidRPr="00C60706" w:rsidRDefault="00000000" w:rsidP="00425C02">
            <w:pPr>
              <w:pStyle w:val="TableText"/>
            </w:pPr>
            <w:sdt>
              <w:sdtPr>
                <w:id w:val="-1622523892"/>
                <w:placeholder>
                  <w:docPart w:val="0AB14C0B95D14B948B837ADBEEBB2C22"/>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233D38F7" w14:textId="77777777" w:rsidTr="00585480">
        <w:trPr>
          <w:trHeight w:val="323"/>
        </w:trPr>
        <w:tc>
          <w:tcPr>
            <w:tcW w:w="0" w:type="auto"/>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1E00CEBE" w14:textId="77777777" w:rsidR="00193F0D" w:rsidRPr="00C60706" w:rsidRDefault="00000000" w:rsidP="00425C02">
            <w:pPr>
              <w:pStyle w:val="TableText"/>
            </w:pPr>
            <w:sdt>
              <w:sdtPr>
                <w:id w:val="-987244040"/>
                <w:placeholder>
                  <w:docPart w:val="D3129146DBA44A06829834180176A7B9"/>
                </w:placeholder>
                <w:temporary/>
                <w:showingPlcHdr/>
                <w15:appearance w15:val="hidden"/>
              </w:sdtPr>
              <w:sdtContent>
                <w:r w:rsidR="00003B75" w:rsidRPr="00C60706">
                  <w:rPr>
                    <w:lang w:bidi="en-GB"/>
                  </w:rPr>
                  <w:t>Cost of Goods Sold</w:t>
                </w:r>
              </w:sdtContent>
            </w:sdt>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0081DB3"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2682B39"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14F29B0"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4FF01B4"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5F13C24"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29D24B1"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21957EA2"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F27C8A4"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44939D5"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83C7CC3"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438B439E"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0ADEB20" w14:textId="77777777" w:rsidR="00193F0D" w:rsidRPr="00C60706" w:rsidRDefault="00193F0D" w:rsidP="00425C02">
            <w:pPr>
              <w:pStyle w:val="TableText"/>
            </w:pPr>
            <w:r w:rsidRPr="00C60706">
              <w:rPr>
                <w:lang w:bidi="en-GB"/>
              </w:rPr>
              <w:t> </w:t>
            </w:r>
          </w:p>
        </w:tc>
        <w:tc>
          <w:tcPr>
            <w:tcW w:w="1072"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3B220597" w14:textId="77777777" w:rsidR="00193F0D" w:rsidRPr="00C60706" w:rsidRDefault="00000000" w:rsidP="00425C02">
            <w:pPr>
              <w:pStyle w:val="TableText"/>
            </w:pPr>
            <w:sdt>
              <w:sdtPr>
                <w:id w:val="-755055648"/>
                <w:placeholder>
                  <w:docPart w:val="9E807F9E9DBA45A8A41F17C0AAE3D302"/>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16D508BF" w14:textId="77777777" w:rsidTr="00585480">
        <w:trPr>
          <w:trHeight w:val="323"/>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7EBF1DAA" w14:textId="77777777" w:rsidR="00193F0D" w:rsidRPr="00C60706" w:rsidRDefault="00000000" w:rsidP="00425C02">
            <w:pPr>
              <w:pStyle w:val="TableText"/>
            </w:pPr>
            <w:sdt>
              <w:sdtPr>
                <w:id w:val="-1630938430"/>
                <w:placeholder>
                  <w:docPart w:val="B2EFE069A30047649D5D2D102E31C7BD"/>
                </w:placeholder>
                <w:temporary/>
                <w:showingPlcHdr/>
                <w15:appearance w15:val="hidden"/>
              </w:sdtPr>
              <w:sdtContent>
                <w:r w:rsidR="00003B75" w:rsidRPr="00C60706">
                  <w:rPr>
                    <w:lang w:bidi="en-GB"/>
                  </w:rPr>
                  <w:t>Gross Profit</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04E1FCF8" w14:textId="77777777" w:rsidR="00193F0D" w:rsidRPr="00C60706" w:rsidRDefault="00000000" w:rsidP="00425C02">
            <w:pPr>
              <w:pStyle w:val="TableText"/>
            </w:pPr>
            <w:sdt>
              <w:sdtPr>
                <w:id w:val="-998658751"/>
                <w:placeholder>
                  <w:docPart w:val="EB65F62E75144CBCBB31E5F20DB2202A"/>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6CB27375" w14:textId="77777777" w:rsidR="00193F0D" w:rsidRPr="00C60706" w:rsidRDefault="00000000" w:rsidP="00425C02">
            <w:pPr>
              <w:pStyle w:val="TableText"/>
            </w:pPr>
            <w:sdt>
              <w:sdtPr>
                <w:id w:val="1742609044"/>
                <w:placeholder>
                  <w:docPart w:val="929B0CB130C34E3E8A8F5B126C8CC405"/>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150446A5" w14:textId="77777777" w:rsidR="00193F0D" w:rsidRPr="00C60706" w:rsidRDefault="00000000" w:rsidP="00425C02">
            <w:pPr>
              <w:pStyle w:val="TableText"/>
            </w:pPr>
            <w:sdt>
              <w:sdtPr>
                <w:id w:val="-1862655518"/>
                <w:placeholder>
                  <w:docPart w:val="AC78A619AF884D0095E33C9FED7BF088"/>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6016D439" w14:textId="77777777" w:rsidR="00193F0D" w:rsidRPr="00C60706" w:rsidRDefault="00000000" w:rsidP="00425C02">
            <w:pPr>
              <w:pStyle w:val="TableText"/>
            </w:pPr>
            <w:sdt>
              <w:sdtPr>
                <w:id w:val="42341281"/>
                <w:placeholder>
                  <w:docPart w:val="E4B9E70D44A149D89309036113E48B77"/>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66D875F5" w14:textId="77777777" w:rsidR="00193F0D" w:rsidRPr="00C60706" w:rsidRDefault="00000000" w:rsidP="00425C02">
            <w:pPr>
              <w:pStyle w:val="TableText"/>
            </w:pPr>
            <w:sdt>
              <w:sdtPr>
                <w:id w:val="-563182787"/>
                <w:placeholder>
                  <w:docPart w:val="B696388B4FAB488A9876962CFAE63939"/>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19321D62" w14:textId="77777777" w:rsidR="00193F0D" w:rsidRPr="00C60706" w:rsidRDefault="00000000" w:rsidP="00425C02">
            <w:pPr>
              <w:pStyle w:val="TableText"/>
            </w:pPr>
            <w:sdt>
              <w:sdtPr>
                <w:id w:val="-420185991"/>
                <w:placeholder>
                  <w:docPart w:val="2C1937A2902741DC9DC77A902F4E3ADC"/>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329E093A" w14:textId="77777777" w:rsidR="00193F0D" w:rsidRPr="00C60706" w:rsidRDefault="00000000" w:rsidP="00425C02">
            <w:pPr>
              <w:pStyle w:val="TableText"/>
            </w:pPr>
            <w:sdt>
              <w:sdtPr>
                <w:id w:val="1151711677"/>
                <w:placeholder>
                  <w:docPart w:val="EB0FEE7D04384A459AB8F97193D96A3C"/>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73D4BAA0" w14:textId="77777777" w:rsidR="00193F0D" w:rsidRPr="00C60706" w:rsidRDefault="00000000" w:rsidP="00425C02">
            <w:pPr>
              <w:pStyle w:val="TableText"/>
            </w:pPr>
            <w:sdt>
              <w:sdtPr>
                <w:id w:val="1080493473"/>
                <w:placeholder>
                  <w:docPart w:val="7B864F5DFA174EF2865FC8BBA6F643BA"/>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4308940C" w14:textId="77777777" w:rsidR="00193F0D" w:rsidRPr="00C60706" w:rsidRDefault="00000000" w:rsidP="00425C02">
            <w:pPr>
              <w:pStyle w:val="TableText"/>
            </w:pPr>
            <w:sdt>
              <w:sdtPr>
                <w:id w:val="818386795"/>
                <w:placeholder>
                  <w:docPart w:val="C1AB0DB7A54F494DB0BBBD3861B5BEA1"/>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3B245704" w14:textId="77777777" w:rsidR="00193F0D" w:rsidRPr="00C60706" w:rsidRDefault="00000000" w:rsidP="00425C02">
            <w:pPr>
              <w:pStyle w:val="TableText"/>
            </w:pPr>
            <w:sdt>
              <w:sdtPr>
                <w:id w:val="927776073"/>
                <w:placeholder>
                  <w:docPart w:val="DC7E82835A5F428AA0CF63C860BBFB2D"/>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7C2B194E" w14:textId="77777777" w:rsidR="00193F0D" w:rsidRPr="00C60706" w:rsidRDefault="00000000" w:rsidP="00425C02">
            <w:pPr>
              <w:pStyle w:val="TableText"/>
            </w:pPr>
            <w:sdt>
              <w:sdtPr>
                <w:id w:val="-55553486"/>
                <w:placeholder>
                  <w:docPart w:val="07C5FFF51CF74EA58924B2581AF3E8ED"/>
                </w:placeholder>
                <w:temporary/>
                <w:showingPlcHdr/>
                <w15:appearance w15:val="hidden"/>
              </w:sdtPr>
              <w:sdtContent>
                <w:r w:rsidR="00EC5250" w:rsidRPr="00C60706">
                  <w:rPr>
                    <w:lang w:bidi="en-GB"/>
                  </w:rPr>
                  <w:t>£</w:t>
                </w:r>
                <w:r w:rsidR="00003B75" w:rsidRPr="00C60706">
                  <w:rPr>
                    <w:lang w:bidi="en-GB"/>
                  </w:rPr>
                  <w:t>0</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1C76B1E9" w14:textId="77777777" w:rsidR="00193F0D" w:rsidRPr="00C60706" w:rsidRDefault="00000000" w:rsidP="00425C02">
            <w:pPr>
              <w:pStyle w:val="TableText"/>
            </w:pPr>
            <w:sdt>
              <w:sdtPr>
                <w:id w:val="1238516767"/>
                <w:placeholder>
                  <w:docPart w:val="A83E3565B9A04DE0BCBA4458FF50EEF8"/>
                </w:placeholder>
                <w:temporary/>
                <w:showingPlcHdr/>
                <w15:appearance w15:val="hidden"/>
              </w:sdtPr>
              <w:sdtContent>
                <w:r w:rsidR="00EC5250" w:rsidRPr="00C60706">
                  <w:rPr>
                    <w:lang w:bidi="en-GB"/>
                  </w:rPr>
                  <w:t>£</w:t>
                </w:r>
                <w:r w:rsidR="00003B75" w:rsidRPr="00C60706">
                  <w:rPr>
                    <w:lang w:bidi="en-GB"/>
                  </w:rPr>
                  <w:t>0</w:t>
                </w:r>
              </w:sdtContent>
            </w:sdt>
          </w:p>
        </w:tc>
        <w:tc>
          <w:tcPr>
            <w:tcW w:w="1072" w:type="dxa"/>
            <w:tcBorders>
              <w:top w:val="nil"/>
              <w:left w:val="nil"/>
              <w:bottom w:val="single" w:sz="4" w:space="0" w:color="404040"/>
              <w:right w:val="single" w:sz="4" w:space="0" w:color="auto"/>
            </w:tcBorders>
            <w:shd w:val="clear" w:color="000000" w:fill="E6E6E6"/>
            <w:noWrap/>
            <w:vAlign w:val="center"/>
            <w:hideMark/>
          </w:tcPr>
          <w:p w14:paraId="1093F2C4" w14:textId="77777777" w:rsidR="00193F0D" w:rsidRPr="00C60706" w:rsidRDefault="00000000" w:rsidP="00425C02">
            <w:pPr>
              <w:pStyle w:val="TableText"/>
            </w:pPr>
            <w:sdt>
              <w:sdtPr>
                <w:id w:val="-598638292"/>
                <w:placeholder>
                  <w:docPart w:val="F60AE6EA8630444DAE4372D9012EFE6D"/>
                </w:placeholder>
                <w:temporary/>
                <w:showingPlcHdr/>
                <w15:appearance w15:val="hidden"/>
              </w:sdtPr>
              <w:sdtContent>
                <w:r w:rsidR="00EC5250" w:rsidRPr="00C60706">
                  <w:rPr>
                    <w:lang w:bidi="en-GB"/>
                  </w:rPr>
                  <w:t>£</w:t>
                </w:r>
                <w:r w:rsidR="00003B75" w:rsidRPr="00C60706">
                  <w:rPr>
                    <w:lang w:bidi="en-GB"/>
                  </w:rPr>
                  <w:t>0</w:t>
                </w:r>
              </w:sdtContent>
            </w:sdt>
          </w:p>
        </w:tc>
      </w:tr>
      <w:tr w:rsidR="00193F0D" w:rsidRPr="00C60706" w14:paraId="47B5FFE3" w14:textId="77777777" w:rsidTr="00585480">
        <w:trPr>
          <w:trHeight w:val="180"/>
        </w:trPr>
        <w:tc>
          <w:tcPr>
            <w:tcW w:w="11965"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05BD3C11" w14:textId="77777777" w:rsidR="00193F0D" w:rsidRPr="00C60706" w:rsidRDefault="00193F0D" w:rsidP="00425C02">
            <w:pPr>
              <w:pStyle w:val="TableText"/>
            </w:pPr>
            <w:r w:rsidRPr="00C60706">
              <w:rPr>
                <w:lang w:bidi="en-GB"/>
              </w:rPr>
              <w:t> </w:t>
            </w:r>
          </w:p>
        </w:tc>
      </w:tr>
      <w:tr w:rsidR="00003B75" w:rsidRPr="00C60706" w14:paraId="5DB8F507" w14:textId="77777777" w:rsidTr="00585480">
        <w:trPr>
          <w:trHeight w:val="402"/>
        </w:trPr>
        <w:tc>
          <w:tcPr>
            <w:tcW w:w="0" w:type="auto"/>
            <w:tcBorders>
              <w:top w:val="single" w:sz="4" w:space="0" w:color="404040"/>
              <w:left w:val="single" w:sz="4" w:space="0" w:color="000000"/>
              <w:bottom w:val="single" w:sz="4" w:space="0" w:color="auto"/>
              <w:right w:val="single" w:sz="4" w:space="0" w:color="404040"/>
            </w:tcBorders>
            <w:shd w:val="clear" w:color="000000" w:fill="E6E6E6"/>
            <w:vAlign w:val="center"/>
            <w:hideMark/>
          </w:tcPr>
          <w:p w14:paraId="2C268BA5" w14:textId="77777777" w:rsidR="00193F0D" w:rsidRPr="00C60706" w:rsidRDefault="00000000" w:rsidP="00D073F1">
            <w:pPr>
              <w:pStyle w:val="berschrift3"/>
            </w:pPr>
            <w:sdt>
              <w:sdtPr>
                <w:id w:val="-1148581827"/>
                <w:placeholder>
                  <w:docPart w:val="7323405791A74D9E9464AABF42B7D69E"/>
                </w:placeholder>
                <w:temporary/>
                <w:showingPlcHdr/>
                <w15:appearance w15:val="hidden"/>
              </w:sdtPr>
              <w:sdtContent>
                <w:r w:rsidR="00003B75" w:rsidRPr="00C60706">
                  <w:rPr>
                    <w:lang w:bidi="en-GB"/>
                  </w:rPr>
                  <w:t>EXPENSES</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DC80D29" w14:textId="77777777" w:rsidR="00193F0D" w:rsidRPr="00C60706" w:rsidRDefault="00000000" w:rsidP="00D073F1">
            <w:pPr>
              <w:pStyle w:val="berschrift3"/>
            </w:pPr>
            <w:sdt>
              <w:sdtPr>
                <w:id w:val="1524591103"/>
                <w:placeholder>
                  <w:docPart w:val="A4187075A93846E0A9162D12DB8915CA"/>
                </w:placeholder>
                <w:temporary/>
                <w:showingPlcHdr/>
                <w15:appearance w15:val="hidden"/>
              </w:sdtPr>
              <w:sdtContent>
                <w:r w:rsidR="00945B9D" w:rsidRPr="00C60706">
                  <w:rPr>
                    <w:lang w:bidi="en-GB"/>
                  </w:rPr>
                  <w:t>JAN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EADBE07" w14:textId="77777777" w:rsidR="00193F0D" w:rsidRPr="00C60706" w:rsidRDefault="00000000" w:rsidP="00D073F1">
            <w:pPr>
              <w:pStyle w:val="berschrift3"/>
            </w:pPr>
            <w:sdt>
              <w:sdtPr>
                <w:id w:val="836193650"/>
                <w:placeholder>
                  <w:docPart w:val="3422BF5AA9EF4AAABD2BC2035FA4584A"/>
                </w:placeholder>
                <w:temporary/>
                <w:showingPlcHdr/>
                <w15:appearance w15:val="hidden"/>
              </w:sdtPr>
              <w:sdtContent>
                <w:r w:rsidR="00945B9D" w:rsidRPr="00C60706">
                  <w:rPr>
                    <w:lang w:bidi="en-GB"/>
                  </w:rPr>
                  <w:t>FEB</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4A5FEE1B" w14:textId="77777777" w:rsidR="00193F0D" w:rsidRPr="00C60706" w:rsidRDefault="00000000" w:rsidP="00D073F1">
            <w:pPr>
              <w:pStyle w:val="berschrift3"/>
            </w:pPr>
            <w:sdt>
              <w:sdtPr>
                <w:id w:val="930472121"/>
                <w:placeholder>
                  <w:docPart w:val="714563B5BEA246ADB676F90D09AB920C"/>
                </w:placeholder>
                <w:temporary/>
                <w:showingPlcHdr/>
                <w15:appearance w15:val="hidden"/>
              </w:sdtPr>
              <w:sdtContent>
                <w:r w:rsidR="00945B9D" w:rsidRPr="00C60706">
                  <w:rPr>
                    <w:lang w:bidi="en-GB"/>
                  </w:rPr>
                  <w:t>MAR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D3E5A4C" w14:textId="77777777" w:rsidR="00193F0D" w:rsidRPr="00C60706" w:rsidRDefault="00000000" w:rsidP="00D073F1">
            <w:pPr>
              <w:pStyle w:val="berschrift3"/>
            </w:pPr>
            <w:sdt>
              <w:sdtPr>
                <w:id w:val="219028950"/>
                <w:placeholder>
                  <w:docPart w:val="31EDFAB76C674BC194D112B8E03F18AC"/>
                </w:placeholder>
                <w:temporary/>
                <w:showingPlcHdr/>
                <w15:appearance w15:val="hidden"/>
              </w:sdtPr>
              <w:sdtContent>
                <w:r w:rsidR="00945B9D" w:rsidRPr="00C60706">
                  <w:rPr>
                    <w:lang w:bidi="en-GB"/>
                  </w:rPr>
                  <w:t>APR</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C1B034E" w14:textId="77777777" w:rsidR="00193F0D" w:rsidRPr="00C60706" w:rsidRDefault="00000000" w:rsidP="00D073F1">
            <w:pPr>
              <w:pStyle w:val="berschrift3"/>
            </w:pPr>
            <w:sdt>
              <w:sdtPr>
                <w:id w:val="-1492794766"/>
                <w:placeholder>
                  <w:docPart w:val="55D483A467B948919CF593D707528A33"/>
                </w:placeholder>
                <w:temporary/>
                <w:showingPlcHdr/>
                <w15:appearance w15:val="hidden"/>
              </w:sdtPr>
              <w:sdtContent>
                <w:r w:rsidR="00945B9D" w:rsidRPr="00C60706">
                  <w:rPr>
                    <w:lang w:bidi="en-GB"/>
                  </w:rPr>
                  <w:t>MAY</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35A9E2D" w14:textId="77777777" w:rsidR="00193F0D" w:rsidRPr="00C60706" w:rsidRDefault="00000000" w:rsidP="00D073F1">
            <w:pPr>
              <w:pStyle w:val="berschrift3"/>
            </w:pPr>
            <w:sdt>
              <w:sdtPr>
                <w:id w:val="583114326"/>
                <w:placeholder>
                  <w:docPart w:val="D49F7765EBA9444D97E2A97DB41272C6"/>
                </w:placeholder>
                <w:temporary/>
                <w:showingPlcHdr/>
                <w15:appearance w15:val="hidden"/>
              </w:sdtPr>
              <w:sdtContent>
                <w:r w:rsidR="00945B9D" w:rsidRPr="00C60706">
                  <w:rPr>
                    <w:lang w:bidi="en-GB"/>
                  </w:rPr>
                  <w:t>JUN</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76731231" w14:textId="77777777" w:rsidR="00193F0D" w:rsidRPr="00C60706" w:rsidRDefault="00000000" w:rsidP="00D073F1">
            <w:pPr>
              <w:pStyle w:val="berschrift3"/>
            </w:pPr>
            <w:sdt>
              <w:sdtPr>
                <w:id w:val="1127359569"/>
                <w:placeholder>
                  <w:docPart w:val="7272D29324F94A3EB941F4C88C777437"/>
                </w:placeholder>
                <w:temporary/>
                <w:showingPlcHdr/>
                <w15:appearance w15:val="hidden"/>
              </w:sdtPr>
              <w:sdtContent>
                <w:r w:rsidR="00945B9D" w:rsidRPr="00C60706">
                  <w:rPr>
                    <w:lang w:bidi="en-GB"/>
                  </w:rPr>
                  <w:t>JUL</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378DC6BB" w14:textId="77777777" w:rsidR="00193F0D" w:rsidRPr="00C60706" w:rsidRDefault="00000000" w:rsidP="00D073F1">
            <w:pPr>
              <w:pStyle w:val="berschrift3"/>
            </w:pPr>
            <w:sdt>
              <w:sdtPr>
                <w:id w:val="-1222430497"/>
                <w:placeholder>
                  <w:docPart w:val="9788D21534104BD1A3B4D9936C19DCEA"/>
                </w:placeholder>
                <w:temporary/>
                <w:showingPlcHdr/>
                <w15:appearance w15:val="hidden"/>
              </w:sdtPr>
              <w:sdtContent>
                <w:r w:rsidR="00945B9D" w:rsidRPr="00C60706">
                  <w:rPr>
                    <w:lang w:bidi="en-GB"/>
                  </w:rPr>
                  <w:t>AUG</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50DC12F" w14:textId="77777777" w:rsidR="00193F0D" w:rsidRPr="00C60706" w:rsidRDefault="00000000" w:rsidP="00D073F1">
            <w:pPr>
              <w:pStyle w:val="berschrift3"/>
            </w:pPr>
            <w:sdt>
              <w:sdtPr>
                <w:id w:val="2138289635"/>
                <w:placeholder>
                  <w:docPart w:val="859D2C8B675B44029B7A24A76F893FCB"/>
                </w:placeholder>
                <w:temporary/>
                <w:showingPlcHdr/>
                <w15:appearance w15:val="hidden"/>
              </w:sdtPr>
              <w:sdtContent>
                <w:r w:rsidR="00945B9D" w:rsidRPr="00C60706">
                  <w:rPr>
                    <w:lang w:bidi="en-GB"/>
                  </w:rPr>
                  <w:t>SEP</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BB90C55" w14:textId="77777777" w:rsidR="00193F0D" w:rsidRPr="00C60706" w:rsidRDefault="00000000" w:rsidP="00D073F1">
            <w:pPr>
              <w:pStyle w:val="berschrift3"/>
            </w:pPr>
            <w:sdt>
              <w:sdtPr>
                <w:id w:val="1550415732"/>
                <w:placeholder>
                  <w:docPart w:val="D67FD4B0371D46A694E3D7760A7652B7"/>
                </w:placeholder>
                <w:temporary/>
                <w:showingPlcHdr/>
                <w15:appearance w15:val="hidden"/>
              </w:sdtPr>
              <w:sdtContent>
                <w:r w:rsidR="00945B9D" w:rsidRPr="00C60706">
                  <w:rPr>
                    <w:lang w:bidi="en-GB"/>
                  </w:rPr>
                  <w:t>OCT</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551ACDB4" w14:textId="77777777" w:rsidR="00193F0D" w:rsidRPr="00C60706" w:rsidRDefault="00000000" w:rsidP="00D073F1">
            <w:pPr>
              <w:pStyle w:val="berschrift3"/>
            </w:pPr>
            <w:sdt>
              <w:sdtPr>
                <w:id w:val="1080952710"/>
                <w:placeholder>
                  <w:docPart w:val="D0045F29B1C048E7B1B835ACAD6C9721"/>
                </w:placeholder>
                <w:temporary/>
                <w:showingPlcHdr/>
                <w15:appearance w15:val="hidden"/>
              </w:sdtPr>
              <w:sdtContent>
                <w:r w:rsidR="00945B9D" w:rsidRPr="00C60706">
                  <w:rPr>
                    <w:lang w:bidi="en-GB"/>
                  </w:rPr>
                  <w:t>NOV</w:t>
                </w:r>
              </w:sdtContent>
            </w:sdt>
          </w:p>
        </w:tc>
        <w:tc>
          <w:tcPr>
            <w:tcW w:w="0" w:type="auto"/>
            <w:tcBorders>
              <w:top w:val="single" w:sz="4" w:space="0" w:color="404040"/>
              <w:left w:val="single" w:sz="4" w:space="0" w:color="404040"/>
              <w:bottom w:val="single" w:sz="4" w:space="0" w:color="auto"/>
              <w:right w:val="single" w:sz="4" w:space="0" w:color="404040"/>
            </w:tcBorders>
            <w:shd w:val="clear" w:color="000000" w:fill="E6E6E6"/>
            <w:vAlign w:val="center"/>
            <w:hideMark/>
          </w:tcPr>
          <w:p w14:paraId="00524E68" w14:textId="77777777" w:rsidR="00193F0D" w:rsidRPr="00C60706" w:rsidRDefault="00000000" w:rsidP="00D073F1">
            <w:pPr>
              <w:pStyle w:val="berschrift3"/>
            </w:pPr>
            <w:sdt>
              <w:sdtPr>
                <w:id w:val="675313683"/>
                <w:placeholder>
                  <w:docPart w:val="F66B01EE926644B5B2C1592DD262DA15"/>
                </w:placeholder>
                <w:temporary/>
                <w:showingPlcHdr/>
                <w15:appearance w15:val="hidden"/>
              </w:sdtPr>
              <w:sdtContent>
                <w:r w:rsidR="00945B9D" w:rsidRPr="00C60706">
                  <w:rPr>
                    <w:lang w:bidi="en-GB"/>
                  </w:rPr>
                  <w:t>DEC</w:t>
                </w:r>
              </w:sdtContent>
            </w:sdt>
          </w:p>
        </w:tc>
        <w:tc>
          <w:tcPr>
            <w:tcW w:w="1072" w:type="dxa"/>
            <w:tcBorders>
              <w:top w:val="single" w:sz="4" w:space="0" w:color="404040"/>
              <w:left w:val="single" w:sz="4" w:space="0" w:color="404040"/>
              <w:bottom w:val="single" w:sz="4" w:space="0" w:color="auto"/>
              <w:right w:val="single" w:sz="4" w:space="0" w:color="000000"/>
            </w:tcBorders>
            <w:shd w:val="clear" w:color="000000" w:fill="E6E6E6"/>
            <w:vAlign w:val="center"/>
            <w:hideMark/>
          </w:tcPr>
          <w:p w14:paraId="7096A15A" w14:textId="77777777" w:rsidR="00193F0D" w:rsidRPr="00C60706" w:rsidRDefault="00000000" w:rsidP="00D073F1">
            <w:pPr>
              <w:pStyle w:val="berschrift3"/>
            </w:pPr>
            <w:sdt>
              <w:sdtPr>
                <w:id w:val="1327324722"/>
                <w:placeholder>
                  <w:docPart w:val="880F5874771145AFA2E7D57AF789A4A1"/>
                </w:placeholder>
                <w:temporary/>
                <w:showingPlcHdr/>
                <w15:appearance w15:val="hidden"/>
              </w:sdtPr>
              <w:sdtContent>
                <w:r w:rsidR="00945B9D" w:rsidRPr="00C60706">
                  <w:rPr>
                    <w:lang w:bidi="en-GB"/>
                  </w:rPr>
                  <w:t>YTD</w:t>
                </w:r>
              </w:sdtContent>
            </w:sdt>
          </w:p>
        </w:tc>
      </w:tr>
      <w:tr w:rsidR="00003B75" w:rsidRPr="00C60706" w14:paraId="4655AD92" w14:textId="77777777" w:rsidTr="00585480">
        <w:trPr>
          <w:trHeight w:val="327"/>
        </w:trPr>
        <w:tc>
          <w:tcPr>
            <w:tcW w:w="0" w:type="auto"/>
            <w:tcBorders>
              <w:top w:val="single" w:sz="4" w:space="0" w:color="auto"/>
              <w:left w:val="single" w:sz="4" w:space="0" w:color="000000"/>
              <w:bottom w:val="single" w:sz="4" w:space="0" w:color="404040"/>
              <w:right w:val="single" w:sz="4" w:space="0" w:color="404040"/>
            </w:tcBorders>
            <w:shd w:val="clear" w:color="auto" w:fill="F2F2F2" w:themeFill="background1" w:themeFillShade="F2"/>
            <w:vAlign w:val="center"/>
            <w:hideMark/>
          </w:tcPr>
          <w:p w14:paraId="1B9CF506" w14:textId="77777777" w:rsidR="00193F0D" w:rsidRPr="00C60706" w:rsidRDefault="00000000" w:rsidP="00425C02">
            <w:pPr>
              <w:pStyle w:val="TableText"/>
            </w:pPr>
            <w:sdt>
              <w:sdtPr>
                <w:id w:val="1167751407"/>
                <w:placeholder>
                  <w:docPart w:val="4962DFD597AE40B4ABD97D66F0B97325"/>
                </w:placeholder>
                <w:temporary/>
                <w:showingPlcHdr/>
                <w15:appearance w15:val="hidden"/>
              </w:sdtPr>
              <w:sdtContent>
                <w:r w:rsidR="00003B75" w:rsidRPr="00C60706">
                  <w:rPr>
                    <w:lang w:bidi="en-GB"/>
                  </w:rPr>
                  <w:t>Administrative General</w:t>
                </w:r>
              </w:sdtContent>
            </w:sdt>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F7094BC"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D06DAEB"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B09557F"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021A0BC"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5201D98"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2C1C2D22"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4FFC2DD1"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8769B2C"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192B9E36"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39612C13"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5FE4A00E" w14:textId="77777777" w:rsidR="00193F0D" w:rsidRPr="00C60706" w:rsidRDefault="00193F0D" w:rsidP="00425C02">
            <w:pPr>
              <w:pStyle w:val="TableText"/>
            </w:pPr>
            <w:r w:rsidRPr="00C60706">
              <w:rPr>
                <w:lang w:bidi="en-GB"/>
              </w:rPr>
              <w:t> </w:t>
            </w:r>
          </w:p>
        </w:tc>
        <w:tc>
          <w:tcPr>
            <w:tcW w:w="0" w:type="auto"/>
            <w:tcBorders>
              <w:top w:val="single" w:sz="4" w:space="0" w:color="auto"/>
              <w:left w:val="nil"/>
              <w:bottom w:val="single" w:sz="4" w:space="0" w:color="404040"/>
              <w:right w:val="single" w:sz="4" w:space="0" w:color="404040"/>
            </w:tcBorders>
            <w:shd w:val="clear" w:color="auto" w:fill="F2F2F2" w:themeFill="background1" w:themeFillShade="F2"/>
            <w:noWrap/>
            <w:vAlign w:val="center"/>
            <w:hideMark/>
          </w:tcPr>
          <w:p w14:paraId="60DD1A0B" w14:textId="77777777" w:rsidR="00193F0D" w:rsidRPr="00C60706" w:rsidRDefault="00193F0D" w:rsidP="00425C02">
            <w:pPr>
              <w:pStyle w:val="TableText"/>
            </w:pPr>
            <w:r w:rsidRPr="00C60706">
              <w:rPr>
                <w:lang w:bidi="en-GB"/>
              </w:rPr>
              <w:t> </w:t>
            </w:r>
          </w:p>
        </w:tc>
        <w:tc>
          <w:tcPr>
            <w:tcW w:w="1072" w:type="dxa"/>
            <w:tcBorders>
              <w:top w:val="single" w:sz="4" w:space="0" w:color="auto"/>
              <w:left w:val="single" w:sz="4" w:space="0" w:color="404040"/>
              <w:bottom w:val="single" w:sz="4" w:space="0" w:color="404040"/>
              <w:right w:val="single" w:sz="4" w:space="0" w:color="000000"/>
            </w:tcBorders>
            <w:shd w:val="clear" w:color="auto" w:fill="F2F2F2" w:themeFill="background1" w:themeFillShade="F2"/>
            <w:noWrap/>
            <w:vAlign w:val="center"/>
            <w:hideMark/>
          </w:tcPr>
          <w:p w14:paraId="1D3CF37C" w14:textId="77777777" w:rsidR="00193F0D" w:rsidRPr="00C60706" w:rsidRDefault="00000000" w:rsidP="00425C02">
            <w:pPr>
              <w:pStyle w:val="TableText"/>
            </w:pPr>
            <w:sdt>
              <w:sdtPr>
                <w:id w:val="-165404909"/>
                <w:placeholder>
                  <w:docPart w:val="DF8ECFB01ADC4960A612D1BA9EBF5D8C"/>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1B239BA6" w14:textId="77777777" w:rsidTr="00585480">
        <w:trPr>
          <w:trHeight w:val="327"/>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5FF0857D" w14:textId="77777777" w:rsidR="00193F0D" w:rsidRPr="00C60706" w:rsidRDefault="00000000" w:rsidP="00425C02">
            <w:pPr>
              <w:pStyle w:val="TableText"/>
            </w:pPr>
            <w:sdt>
              <w:sdtPr>
                <w:id w:val="2004077413"/>
                <w:placeholder>
                  <w:docPart w:val="371ACCCDC426410AB624235B6B360262"/>
                </w:placeholder>
                <w:temporary/>
                <w:showingPlcHdr/>
                <w15:appearance w15:val="hidden"/>
              </w:sdtPr>
              <w:sdtContent>
                <w:r w:rsidR="00003B75" w:rsidRPr="00C60706">
                  <w:rPr>
                    <w:lang w:bidi="en-GB"/>
                  </w:rPr>
                  <w:t>Location/Office</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93E093E"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BF55A87"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E9EC01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B3B098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2E9EA45"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2CD2B9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40D0CA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3AA43BF"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5F5C64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0C3C3F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140D8F5"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FCFF1C4"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577ABFF9" w14:textId="77777777" w:rsidR="00193F0D" w:rsidRPr="00C60706" w:rsidRDefault="00000000" w:rsidP="00425C02">
            <w:pPr>
              <w:pStyle w:val="TableText"/>
            </w:pPr>
            <w:sdt>
              <w:sdtPr>
                <w:id w:val="1872491813"/>
                <w:placeholder>
                  <w:docPart w:val="F818F60A9E82469089E6DF110F20BA88"/>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1955F53D"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4016E58E" w14:textId="77777777" w:rsidR="00193F0D" w:rsidRPr="00C60706" w:rsidRDefault="00000000" w:rsidP="00425C02">
            <w:pPr>
              <w:pStyle w:val="TableText"/>
            </w:pPr>
            <w:sdt>
              <w:sdtPr>
                <w:id w:val="-614829237"/>
                <w:placeholder>
                  <w:docPart w:val="7F0F0CFF0CF34A97B59C52014F79C5CA"/>
                </w:placeholder>
                <w:temporary/>
                <w:showingPlcHdr/>
                <w15:appearance w15:val="hidden"/>
              </w:sdtPr>
              <w:sdtContent>
                <w:r w:rsidR="00003B75" w:rsidRPr="00C60706">
                  <w:rPr>
                    <w:lang w:bidi="en-GB"/>
                  </w:rPr>
                  <w:t>Marketing</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9713F8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89F91D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CAB810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A810CA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3CE73B3"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239737F"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1107DF7"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0BD5AB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B4E750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BEB5C4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F3F595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C52769B"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429CEDA7" w14:textId="77777777" w:rsidR="00193F0D" w:rsidRPr="00C60706" w:rsidRDefault="00000000" w:rsidP="00425C02">
            <w:pPr>
              <w:pStyle w:val="TableText"/>
            </w:pPr>
            <w:sdt>
              <w:sdtPr>
                <w:id w:val="-639657078"/>
                <w:placeholder>
                  <w:docPart w:val="2431FBDBA4074732A54C052A70E94744"/>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690EB00D"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11ADE946" w14:textId="77777777" w:rsidR="00193F0D" w:rsidRPr="00C60706" w:rsidRDefault="00000000" w:rsidP="00425C02">
            <w:pPr>
              <w:pStyle w:val="TableText"/>
            </w:pPr>
            <w:sdt>
              <w:sdtPr>
                <w:id w:val="-746572970"/>
                <w:placeholder>
                  <w:docPart w:val="3995E1C5FC9242A0842575123461468D"/>
                </w:placeholder>
                <w:temporary/>
                <w:showingPlcHdr/>
                <w15:appearance w15:val="hidden"/>
              </w:sdtPr>
              <w:sdtContent>
                <w:r w:rsidR="00003B75" w:rsidRPr="00C60706">
                  <w:rPr>
                    <w:lang w:bidi="en-GB"/>
                  </w:rPr>
                  <w:t>Labour</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7DADA2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1F0CF96"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E585BCD"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EC684B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0DD542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5F1BAD3"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5991103"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C2E6A3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BACCC4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F2621B4"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4E7C2AC"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A23F084"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6FCEBBFC" w14:textId="77777777" w:rsidR="00193F0D" w:rsidRPr="00C60706" w:rsidRDefault="00000000" w:rsidP="00425C02">
            <w:pPr>
              <w:pStyle w:val="TableText"/>
            </w:pPr>
            <w:sdt>
              <w:sdtPr>
                <w:id w:val="1883280825"/>
                <w:placeholder>
                  <w:docPart w:val="D5F5DF03566B4A0193AF9990D35AE657"/>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524AC5C6"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7384C626" w14:textId="77777777" w:rsidR="00193F0D" w:rsidRPr="00C60706" w:rsidRDefault="00000000" w:rsidP="00425C02">
            <w:pPr>
              <w:pStyle w:val="TableText"/>
            </w:pPr>
            <w:sdt>
              <w:sdtPr>
                <w:id w:val="-2019691439"/>
                <w:placeholder>
                  <w:docPart w:val="2BD3E7032D6346808EBA92BE991B0CF1"/>
                </w:placeholder>
                <w:temporary/>
                <w:showingPlcHdr/>
                <w15:appearance w15:val="hidden"/>
              </w:sdtPr>
              <w:sdtContent>
                <w:r w:rsidR="00003B75" w:rsidRPr="00C60706">
                  <w:rPr>
                    <w:lang w:bidi="en-GB"/>
                  </w:rPr>
                  <w:t>Other</w:t>
                </w:r>
              </w:sdtContent>
            </w:sdt>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47B2A16E"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2AE7DC18"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BF3441C"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5E88B346"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D525ABF"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1B7034D2"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AA71130"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64B416B"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00197DB1"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6CF79E47"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728005B9" w14:textId="77777777" w:rsidR="00193F0D" w:rsidRPr="00C60706" w:rsidRDefault="00193F0D" w:rsidP="00425C02">
            <w:pPr>
              <w:pStyle w:val="TableText"/>
            </w:pPr>
            <w:r w:rsidRPr="00C60706">
              <w:rPr>
                <w:lang w:bidi="en-GB"/>
              </w:rPr>
              <w:t> </w:t>
            </w:r>
          </w:p>
        </w:tc>
        <w:tc>
          <w:tcPr>
            <w:tcW w:w="0" w:type="auto"/>
            <w:tcBorders>
              <w:top w:val="nil"/>
              <w:left w:val="nil"/>
              <w:bottom w:val="single" w:sz="4" w:space="0" w:color="404040"/>
              <w:right w:val="single" w:sz="4" w:space="0" w:color="404040"/>
            </w:tcBorders>
            <w:shd w:val="clear" w:color="auto" w:fill="F2F2F2" w:themeFill="background1" w:themeFillShade="F2"/>
            <w:noWrap/>
            <w:vAlign w:val="center"/>
            <w:hideMark/>
          </w:tcPr>
          <w:p w14:paraId="34688278"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2861FD9A" w14:textId="77777777" w:rsidR="00193F0D" w:rsidRPr="00C60706" w:rsidRDefault="00000000" w:rsidP="00425C02">
            <w:pPr>
              <w:pStyle w:val="TableText"/>
            </w:pPr>
            <w:sdt>
              <w:sdtPr>
                <w:id w:val="2110001526"/>
                <w:placeholder>
                  <w:docPart w:val="E2489EB8E81649D99A1BAAE52941BA11"/>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39CA9EF2" w14:textId="77777777" w:rsidTr="00585480">
        <w:trPr>
          <w:trHeight w:val="323"/>
        </w:trPr>
        <w:tc>
          <w:tcPr>
            <w:tcW w:w="0" w:type="auto"/>
            <w:tcBorders>
              <w:top w:val="single" w:sz="4" w:space="0" w:color="404040"/>
              <w:left w:val="single" w:sz="4" w:space="0" w:color="000000"/>
              <w:bottom w:val="single" w:sz="4" w:space="0" w:color="404040"/>
              <w:right w:val="single" w:sz="4" w:space="0" w:color="404040"/>
            </w:tcBorders>
            <w:shd w:val="clear" w:color="auto" w:fill="F2F2F2" w:themeFill="background1" w:themeFillShade="F2"/>
            <w:vAlign w:val="center"/>
            <w:hideMark/>
          </w:tcPr>
          <w:p w14:paraId="19922C0D" w14:textId="77777777" w:rsidR="00193F0D" w:rsidRPr="00C60706" w:rsidRDefault="00000000" w:rsidP="00425C02">
            <w:pPr>
              <w:pStyle w:val="TableText"/>
            </w:pPr>
            <w:sdt>
              <w:sdtPr>
                <w:id w:val="1821465542"/>
                <w:placeholder>
                  <w:docPart w:val="F18D3BD078C949958473F0CA868456C7"/>
                </w:placeholder>
                <w:temporary/>
                <w:showingPlcHdr/>
                <w15:appearance w15:val="hidden"/>
              </w:sdtPr>
              <w:sdtContent>
                <w:r w:rsidR="00003B75" w:rsidRPr="00C60706">
                  <w:rPr>
                    <w:lang w:bidi="en-GB"/>
                  </w:rPr>
                  <w:t>Total Expenses</w:t>
                </w:r>
              </w:sdtContent>
            </w:sdt>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7B0B08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7070577F"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0D98F09"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551155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22ABEED1"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8F57D5A"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3CD6ACBA"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2AD3CE8"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1B0641E3"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5A1A5E61"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40A3A2EE" w14:textId="77777777" w:rsidR="00193F0D" w:rsidRPr="00C60706" w:rsidRDefault="00193F0D" w:rsidP="00425C02">
            <w:pPr>
              <w:pStyle w:val="TableText"/>
            </w:pPr>
            <w:r w:rsidRPr="00C60706">
              <w:rPr>
                <w:lang w:bidi="en-GB"/>
              </w:rPr>
              <w:t> </w:t>
            </w:r>
          </w:p>
        </w:tc>
        <w:tc>
          <w:tcPr>
            <w:tcW w:w="0" w:type="auto"/>
            <w:tcBorders>
              <w:top w:val="single" w:sz="4" w:space="0" w:color="404040"/>
              <w:left w:val="single" w:sz="4" w:space="0" w:color="404040"/>
              <w:bottom w:val="single" w:sz="4" w:space="0" w:color="404040"/>
              <w:right w:val="single" w:sz="4" w:space="0" w:color="404040"/>
            </w:tcBorders>
            <w:shd w:val="clear" w:color="auto" w:fill="F2F2F2" w:themeFill="background1" w:themeFillShade="F2"/>
            <w:noWrap/>
            <w:vAlign w:val="center"/>
            <w:hideMark/>
          </w:tcPr>
          <w:p w14:paraId="60AE4952" w14:textId="77777777" w:rsidR="00193F0D" w:rsidRPr="00C60706" w:rsidRDefault="00193F0D" w:rsidP="00425C02">
            <w:pPr>
              <w:pStyle w:val="TableText"/>
            </w:pPr>
            <w:r w:rsidRPr="00C60706">
              <w:rPr>
                <w:lang w:bidi="en-GB"/>
              </w:rPr>
              <w:t> </w:t>
            </w:r>
          </w:p>
        </w:tc>
        <w:tc>
          <w:tcPr>
            <w:tcW w:w="1072" w:type="dxa"/>
            <w:tcBorders>
              <w:top w:val="single" w:sz="4" w:space="0" w:color="404040"/>
              <w:left w:val="single" w:sz="4" w:space="0" w:color="404040"/>
              <w:bottom w:val="single" w:sz="4" w:space="0" w:color="404040"/>
              <w:right w:val="single" w:sz="4" w:space="0" w:color="000000"/>
            </w:tcBorders>
            <w:shd w:val="clear" w:color="auto" w:fill="F2F2F2" w:themeFill="background1" w:themeFillShade="F2"/>
            <w:noWrap/>
            <w:vAlign w:val="center"/>
            <w:hideMark/>
          </w:tcPr>
          <w:p w14:paraId="193FA5DC" w14:textId="77777777" w:rsidR="00193F0D" w:rsidRPr="00C60706" w:rsidRDefault="00000000" w:rsidP="00425C02">
            <w:pPr>
              <w:pStyle w:val="TableText"/>
            </w:pPr>
            <w:sdt>
              <w:sdtPr>
                <w:id w:val="-1039747198"/>
                <w:placeholder>
                  <w:docPart w:val="B794AA1944BE408E8B80DFABDDFAD009"/>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528195DD" w14:textId="77777777" w:rsidTr="00585480">
        <w:trPr>
          <w:trHeight w:val="323"/>
        </w:trPr>
        <w:tc>
          <w:tcPr>
            <w:tcW w:w="0" w:type="auto"/>
            <w:tcBorders>
              <w:top w:val="single" w:sz="4" w:space="0" w:color="404040"/>
              <w:left w:val="single" w:sz="4" w:space="0" w:color="auto"/>
              <w:bottom w:val="single" w:sz="4" w:space="0" w:color="404040"/>
              <w:right w:val="single" w:sz="4" w:space="0" w:color="404040"/>
            </w:tcBorders>
            <w:shd w:val="clear" w:color="auto" w:fill="F2F2F2" w:themeFill="background1" w:themeFillShade="F2"/>
            <w:vAlign w:val="center"/>
            <w:hideMark/>
          </w:tcPr>
          <w:p w14:paraId="2D408255" w14:textId="77777777" w:rsidR="00193F0D" w:rsidRPr="00C60706" w:rsidRDefault="00000000" w:rsidP="00425C02">
            <w:pPr>
              <w:pStyle w:val="TableText"/>
            </w:pPr>
            <w:sdt>
              <w:sdtPr>
                <w:id w:val="-167406938"/>
                <w:placeholder>
                  <w:docPart w:val="92DE7DEFAA594A55B29967602920B343"/>
                </w:placeholder>
                <w:temporary/>
                <w:showingPlcHdr/>
                <w15:appearance w15:val="hidden"/>
              </w:sdtPr>
              <w:sdtContent>
                <w:r w:rsidR="00003B75" w:rsidRPr="00C60706">
                  <w:rPr>
                    <w:lang w:bidi="en-GB"/>
                  </w:rPr>
                  <w:t>Income Before Taxes</w:t>
                </w:r>
              </w:sdtContent>
            </w:sdt>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ED4B73F"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186A07C"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4C7A285"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9B28A40"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516EB375"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EE7733C"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03C9592"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1F42D48A"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61E06515"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7892C43F"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317F9B20" w14:textId="77777777" w:rsidR="00193F0D" w:rsidRPr="00C60706" w:rsidRDefault="00193F0D" w:rsidP="00425C02">
            <w:pPr>
              <w:pStyle w:val="TableText"/>
            </w:pPr>
            <w:r w:rsidRPr="00C60706">
              <w:rPr>
                <w:lang w:bidi="en-GB"/>
              </w:rPr>
              <w:t> </w:t>
            </w:r>
          </w:p>
        </w:tc>
        <w:tc>
          <w:tcPr>
            <w:tcW w:w="0" w:type="auto"/>
            <w:tcBorders>
              <w:top w:val="single" w:sz="4" w:space="0" w:color="404040"/>
              <w:left w:val="nil"/>
              <w:bottom w:val="single" w:sz="4" w:space="0" w:color="404040"/>
              <w:right w:val="single" w:sz="4" w:space="0" w:color="404040"/>
            </w:tcBorders>
            <w:shd w:val="clear" w:color="auto" w:fill="F2F2F2" w:themeFill="background1" w:themeFillShade="F2"/>
            <w:noWrap/>
            <w:vAlign w:val="center"/>
            <w:hideMark/>
          </w:tcPr>
          <w:p w14:paraId="076EE662" w14:textId="77777777" w:rsidR="00193F0D" w:rsidRPr="00C60706" w:rsidRDefault="00193F0D" w:rsidP="00425C02">
            <w:pPr>
              <w:pStyle w:val="TableText"/>
            </w:pPr>
            <w:r w:rsidRPr="00C60706">
              <w:rPr>
                <w:lang w:bidi="en-GB"/>
              </w:rPr>
              <w:t> </w:t>
            </w:r>
          </w:p>
        </w:tc>
        <w:tc>
          <w:tcPr>
            <w:tcW w:w="1072" w:type="dxa"/>
            <w:tcBorders>
              <w:top w:val="single" w:sz="4" w:space="0" w:color="404040"/>
              <w:left w:val="nil"/>
              <w:bottom w:val="single" w:sz="4" w:space="0" w:color="404040"/>
              <w:right w:val="single" w:sz="4" w:space="0" w:color="auto"/>
            </w:tcBorders>
            <w:shd w:val="clear" w:color="auto" w:fill="F2F2F2" w:themeFill="background1" w:themeFillShade="F2"/>
            <w:noWrap/>
            <w:vAlign w:val="center"/>
            <w:hideMark/>
          </w:tcPr>
          <w:p w14:paraId="4488E337" w14:textId="77777777" w:rsidR="00193F0D" w:rsidRPr="00C60706" w:rsidRDefault="00000000" w:rsidP="00425C02">
            <w:pPr>
              <w:pStyle w:val="TableText"/>
            </w:pPr>
            <w:sdt>
              <w:sdtPr>
                <w:id w:val="318314936"/>
                <w:placeholder>
                  <w:docPart w:val="FDA31BFF10F04648996155EC668FC8C8"/>
                </w:placeholder>
                <w:temporary/>
                <w:showingPlcHdr/>
                <w15:appearance w15:val="hidden"/>
              </w:sdtPr>
              <w:sdtContent>
                <w:r w:rsidR="00EC5250" w:rsidRPr="00C60706">
                  <w:rPr>
                    <w:lang w:bidi="en-GB"/>
                  </w:rPr>
                  <w:t>£</w:t>
                </w:r>
                <w:r w:rsidR="00003B75" w:rsidRPr="00C60706">
                  <w:rPr>
                    <w:lang w:bidi="en-GB"/>
                  </w:rPr>
                  <w:t>0</w:t>
                </w:r>
              </w:sdtContent>
            </w:sdt>
          </w:p>
        </w:tc>
      </w:tr>
      <w:tr w:rsidR="00003B75" w:rsidRPr="00C60706" w14:paraId="1A03A05D" w14:textId="77777777" w:rsidTr="00585480">
        <w:trPr>
          <w:trHeight w:val="323"/>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505F13CE" w14:textId="77777777" w:rsidR="00193F0D" w:rsidRPr="00C60706" w:rsidRDefault="00000000" w:rsidP="00425C02">
            <w:pPr>
              <w:pStyle w:val="TableText"/>
            </w:pPr>
            <w:sdt>
              <w:sdtPr>
                <w:id w:val="-1512367034"/>
                <w:placeholder>
                  <w:docPart w:val="E5840506D09143A69C5B227458E3C3E8"/>
                </w:placeholder>
                <w:temporary/>
                <w:showingPlcHdr/>
                <w15:appearance w15:val="hidden"/>
              </w:sdtPr>
              <w:sdtContent>
                <w:r w:rsidR="00003B75" w:rsidRPr="00C60706">
                  <w:rPr>
                    <w:lang w:bidi="en-GB"/>
                  </w:rPr>
                  <w:t>Income Tax Expense</w:t>
                </w:r>
              </w:sdtContent>
            </w:sdt>
          </w:p>
        </w:tc>
        <w:tc>
          <w:tcPr>
            <w:tcW w:w="0" w:type="auto"/>
            <w:tcBorders>
              <w:top w:val="nil"/>
              <w:left w:val="nil"/>
              <w:bottom w:val="single" w:sz="4" w:space="0" w:color="404040"/>
              <w:right w:val="single" w:sz="4" w:space="0" w:color="404040"/>
            </w:tcBorders>
            <w:shd w:val="clear" w:color="000000" w:fill="E6E6E6"/>
            <w:noWrap/>
            <w:vAlign w:val="center"/>
            <w:hideMark/>
          </w:tcPr>
          <w:p w14:paraId="6A879B7A"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6F6488C2"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7EDF7AD3"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5E77F6B3"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3B400938"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22AE7B2B"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1AB7E196"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1B55FD7A"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4CE9FDD2"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47BB4C96"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7775F486" w14:textId="77777777" w:rsidR="00193F0D" w:rsidRPr="00C60706" w:rsidRDefault="00193F0D" w:rsidP="00425C02">
            <w:pPr>
              <w:pStyle w:val="TableText"/>
            </w:pPr>
            <w:r w:rsidRPr="00C60706">
              <w:rPr>
                <w:lang w:bidi="en-GB"/>
              </w:rPr>
              <w:t xml:space="preserve"> </w:t>
            </w:r>
          </w:p>
        </w:tc>
        <w:tc>
          <w:tcPr>
            <w:tcW w:w="0" w:type="auto"/>
            <w:tcBorders>
              <w:top w:val="nil"/>
              <w:left w:val="nil"/>
              <w:bottom w:val="single" w:sz="4" w:space="0" w:color="404040"/>
              <w:right w:val="single" w:sz="4" w:space="0" w:color="404040"/>
            </w:tcBorders>
            <w:shd w:val="clear" w:color="000000" w:fill="E6E6E6"/>
            <w:noWrap/>
            <w:vAlign w:val="center"/>
            <w:hideMark/>
          </w:tcPr>
          <w:p w14:paraId="0332B750" w14:textId="77777777" w:rsidR="00193F0D" w:rsidRPr="00C60706" w:rsidRDefault="00193F0D" w:rsidP="00425C02">
            <w:pPr>
              <w:pStyle w:val="TableText"/>
            </w:pPr>
            <w:r w:rsidRPr="00C60706">
              <w:rPr>
                <w:lang w:bidi="en-GB"/>
              </w:rPr>
              <w:t xml:space="preserve"> </w:t>
            </w:r>
          </w:p>
        </w:tc>
        <w:tc>
          <w:tcPr>
            <w:tcW w:w="1072" w:type="dxa"/>
            <w:tcBorders>
              <w:top w:val="nil"/>
              <w:left w:val="nil"/>
              <w:bottom w:val="single" w:sz="4" w:space="0" w:color="404040"/>
              <w:right w:val="single" w:sz="4" w:space="0" w:color="auto"/>
            </w:tcBorders>
            <w:shd w:val="clear" w:color="000000" w:fill="E6E6E6"/>
            <w:noWrap/>
            <w:vAlign w:val="center"/>
            <w:hideMark/>
          </w:tcPr>
          <w:p w14:paraId="4BAF2AA4" w14:textId="77777777" w:rsidR="00193F0D" w:rsidRPr="00C60706" w:rsidRDefault="00000000" w:rsidP="00425C02">
            <w:pPr>
              <w:pStyle w:val="TableText"/>
            </w:pPr>
            <w:sdt>
              <w:sdtPr>
                <w:id w:val="1832869840"/>
                <w:placeholder>
                  <w:docPart w:val="E3310E44C8864C80BB9F7B4C5D48E8B2"/>
                </w:placeholder>
                <w:temporary/>
                <w:showingPlcHdr/>
                <w15:appearance w15:val="hidden"/>
              </w:sdtPr>
              <w:sdtContent>
                <w:r w:rsidR="00EC5250" w:rsidRPr="00C60706">
                  <w:rPr>
                    <w:lang w:bidi="en-GB"/>
                  </w:rPr>
                  <w:t>£</w:t>
                </w:r>
                <w:r w:rsidR="00003B75" w:rsidRPr="00C60706">
                  <w:rPr>
                    <w:lang w:bidi="en-GB"/>
                  </w:rPr>
                  <w:t>0</w:t>
                </w:r>
              </w:sdtContent>
            </w:sdt>
          </w:p>
        </w:tc>
      </w:tr>
      <w:tr w:rsidR="00193F0D" w:rsidRPr="00C60706" w14:paraId="61399B28" w14:textId="77777777" w:rsidTr="00585480">
        <w:trPr>
          <w:trHeight w:val="180"/>
        </w:trPr>
        <w:tc>
          <w:tcPr>
            <w:tcW w:w="11965" w:type="dxa"/>
            <w:gridSpan w:val="14"/>
            <w:tcBorders>
              <w:top w:val="single" w:sz="4" w:space="0" w:color="404040"/>
              <w:left w:val="single" w:sz="4" w:space="0" w:color="auto"/>
              <w:bottom w:val="single" w:sz="4" w:space="0" w:color="404040"/>
              <w:right w:val="single" w:sz="4" w:space="0" w:color="000000"/>
            </w:tcBorders>
            <w:shd w:val="clear" w:color="auto" w:fill="264D2B" w:themeFill="accent1"/>
            <w:vAlign w:val="center"/>
            <w:hideMark/>
          </w:tcPr>
          <w:p w14:paraId="182BBE8B" w14:textId="77777777" w:rsidR="00193F0D" w:rsidRPr="00C60706" w:rsidRDefault="00193F0D" w:rsidP="00425C02">
            <w:pPr>
              <w:pStyle w:val="TableText"/>
            </w:pPr>
            <w:r w:rsidRPr="00C60706">
              <w:rPr>
                <w:lang w:bidi="en-GB"/>
              </w:rPr>
              <w:t> </w:t>
            </w:r>
          </w:p>
        </w:tc>
      </w:tr>
      <w:tr w:rsidR="00003B75" w:rsidRPr="00C60706" w14:paraId="1FA5573F" w14:textId="77777777" w:rsidTr="00585480">
        <w:trPr>
          <w:trHeight w:val="402"/>
        </w:trPr>
        <w:tc>
          <w:tcPr>
            <w:tcW w:w="0" w:type="auto"/>
            <w:tcBorders>
              <w:top w:val="nil"/>
              <w:left w:val="single" w:sz="4" w:space="0" w:color="auto"/>
              <w:bottom w:val="single" w:sz="4" w:space="0" w:color="404040"/>
              <w:right w:val="single" w:sz="4" w:space="0" w:color="404040"/>
            </w:tcBorders>
            <w:shd w:val="clear" w:color="000000" w:fill="E6E6E6"/>
            <w:vAlign w:val="center"/>
            <w:hideMark/>
          </w:tcPr>
          <w:p w14:paraId="7A02445D" w14:textId="77777777" w:rsidR="00193F0D" w:rsidRPr="00C60706" w:rsidRDefault="00000000" w:rsidP="00D073F1">
            <w:pPr>
              <w:pStyle w:val="berschrift3"/>
            </w:pPr>
            <w:sdt>
              <w:sdtPr>
                <w:id w:val="1959521979"/>
                <w:placeholder>
                  <w:docPart w:val="64E98C2AEB11451AA751BCBC72DF2737"/>
                </w:placeholder>
                <w:temporary/>
                <w:showingPlcHdr/>
                <w15:appearance w15:val="hidden"/>
              </w:sdtPr>
              <w:sdtContent>
                <w:r w:rsidR="00003B75" w:rsidRPr="00C60706">
                  <w:rPr>
                    <w:lang w:bidi="en-GB"/>
                  </w:rPr>
                  <w:t>NET INCOME</w:t>
                </w:r>
              </w:sdtContent>
            </w:sdt>
          </w:p>
        </w:tc>
        <w:tc>
          <w:tcPr>
            <w:tcW w:w="0" w:type="auto"/>
            <w:tcBorders>
              <w:top w:val="nil"/>
              <w:left w:val="nil"/>
              <w:bottom w:val="single" w:sz="4" w:space="0" w:color="404040"/>
              <w:right w:val="single" w:sz="4" w:space="0" w:color="404040"/>
            </w:tcBorders>
            <w:shd w:val="clear" w:color="000000" w:fill="E6E6E6"/>
            <w:vAlign w:val="center"/>
            <w:hideMark/>
          </w:tcPr>
          <w:p w14:paraId="4405A722"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27E9AD3A"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4AA756CC"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10B9A9F4"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3DB9A0F3"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156063AB"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2DDC6559"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7B28D315"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6836BEF8"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17491121"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6922DB14" w14:textId="77777777" w:rsidR="00193F0D" w:rsidRPr="00C60706" w:rsidRDefault="00193F0D" w:rsidP="00D073F1">
            <w:pPr>
              <w:pStyle w:val="berschrift3"/>
            </w:pPr>
            <w:r w:rsidRPr="00C60706">
              <w:rPr>
                <w:lang w:bidi="en-GB"/>
              </w:rPr>
              <w:t> </w:t>
            </w:r>
          </w:p>
        </w:tc>
        <w:tc>
          <w:tcPr>
            <w:tcW w:w="0" w:type="auto"/>
            <w:tcBorders>
              <w:top w:val="nil"/>
              <w:left w:val="nil"/>
              <w:bottom w:val="single" w:sz="4" w:space="0" w:color="404040"/>
              <w:right w:val="single" w:sz="4" w:space="0" w:color="404040"/>
            </w:tcBorders>
            <w:shd w:val="clear" w:color="000000" w:fill="E6E6E6"/>
            <w:vAlign w:val="center"/>
            <w:hideMark/>
          </w:tcPr>
          <w:p w14:paraId="793B8207" w14:textId="77777777" w:rsidR="00193F0D" w:rsidRPr="00C60706" w:rsidRDefault="00193F0D" w:rsidP="00D073F1">
            <w:pPr>
              <w:pStyle w:val="berschrift3"/>
            </w:pPr>
            <w:r w:rsidRPr="00C60706">
              <w:rPr>
                <w:lang w:bidi="en-GB"/>
              </w:rPr>
              <w:t> </w:t>
            </w:r>
          </w:p>
        </w:tc>
        <w:tc>
          <w:tcPr>
            <w:tcW w:w="1072" w:type="dxa"/>
            <w:tcBorders>
              <w:top w:val="nil"/>
              <w:left w:val="nil"/>
              <w:bottom w:val="single" w:sz="4" w:space="0" w:color="404040"/>
              <w:right w:val="single" w:sz="4" w:space="0" w:color="auto"/>
            </w:tcBorders>
            <w:shd w:val="clear" w:color="000000" w:fill="E6E6E6"/>
            <w:vAlign w:val="center"/>
            <w:hideMark/>
          </w:tcPr>
          <w:p w14:paraId="7AF838BB" w14:textId="77777777" w:rsidR="00193F0D" w:rsidRPr="00C60706" w:rsidRDefault="00000000" w:rsidP="00D073F1">
            <w:pPr>
              <w:pStyle w:val="berschrift3"/>
            </w:pPr>
            <w:sdt>
              <w:sdtPr>
                <w:id w:val="-1650508049"/>
                <w:placeholder>
                  <w:docPart w:val="FFDF82FF5DA14272938471E619BEF761"/>
                </w:placeholder>
                <w:temporary/>
                <w:showingPlcHdr/>
                <w15:appearance w15:val="hidden"/>
              </w:sdtPr>
              <w:sdtContent>
                <w:r w:rsidR="00EC5250" w:rsidRPr="00C60706">
                  <w:rPr>
                    <w:lang w:bidi="en-GB"/>
                  </w:rPr>
                  <w:t>£</w:t>
                </w:r>
                <w:r w:rsidR="00003B75" w:rsidRPr="00C60706">
                  <w:rPr>
                    <w:lang w:bidi="en-GB"/>
                  </w:rPr>
                  <w:t>0</w:t>
                </w:r>
              </w:sdtContent>
            </w:sdt>
          </w:p>
        </w:tc>
      </w:tr>
      <w:tr w:rsidR="00193F0D" w:rsidRPr="00C60706" w14:paraId="0EFD1F4A" w14:textId="77777777" w:rsidTr="00585480">
        <w:trPr>
          <w:trHeight w:val="180"/>
        </w:trPr>
        <w:tc>
          <w:tcPr>
            <w:tcW w:w="11965" w:type="dxa"/>
            <w:gridSpan w:val="14"/>
            <w:tcBorders>
              <w:top w:val="single" w:sz="4" w:space="0" w:color="404040"/>
              <w:left w:val="single" w:sz="4" w:space="0" w:color="auto"/>
              <w:bottom w:val="single" w:sz="4" w:space="0" w:color="auto"/>
              <w:right w:val="single" w:sz="4" w:space="0" w:color="000000"/>
            </w:tcBorders>
            <w:shd w:val="clear" w:color="auto" w:fill="264D2B" w:themeFill="accent1"/>
            <w:vAlign w:val="center"/>
            <w:hideMark/>
          </w:tcPr>
          <w:p w14:paraId="2510C25D" w14:textId="77777777" w:rsidR="00193F0D" w:rsidRPr="00C60706" w:rsidRDefault="00193F0D" w:rsidP="00425C02">
            <w:pPr>
              <w:pStyle w:val="TableText"/>
            </w:pPr>
            <w:r w:rsidRPr="00C60706">
              <w:rPr>
                <w:lang w:bidi="en-GB"/>
              </w:rPr>
              <w:t> </w:t>
            </w:r>
          </w:p>
        </w:tc>
      </w:tr>
    </w:tbl>
    <w:p w14:paraId="1FA60186" w14:textId="77777777" w:rsidR="00123565" w:rsidRPr="00C60706" w:rsidRDefault="00123565" w:rsidP="000A7CCA"/>
    <w:p w14:paraId="3E952887" w14:textId="77777777" w:rsidR="00123565" w:rsidRPr="00C60706" w:rsidRDefault="00123565" w:rsidP="000A7CCA">
      <w:pPr>
        <w:sectPr w:rsidR="00123565" w:rsidRPr="00C60706" w:rsidSect="00396F89">
          <w:headerReference w:type="default" r:id="rId16"/>
          <w:footerReference w:type="default" r:id="rId17"/>
          <w:pgSz w:w="16838" w:h="11906" w:orient="landscape" w:code="9"/>
          <w:pgMar w:top="1701" w:right="1134" w:bottom="1673" w:left="1134" w:header="432" w:footer="432" w:gutter="0"/>
          <w:cols w:space="720"/>
          <w:docGrid w:linePitch="360"/>
        </w:sectPr>
      </w:pPr>
    </w:p>
    <w:p w14:paraId="7B409B61" w14:textId="77777777" w:rsidR="00123565" w:rsidRPr="00C60706" w:rsidRDefault="00000000" w:rsidP="00123565">
      <w:pPr>
        <w:pStyle w:val="berschrift1"/>
      </w:pPr>
      <w:sdt>
        <w:sdtPr>
          <w:id w:val="714624727"/>
          <w:placeholder>
            <w:docPart w:val="A3C443B425B146CBBD01FFD3FBD5DF70"/>
          </w:placeholder>
          <w:temporary/>
          <w:showingPlcHdr/>
          <w15:appearance w15:val="hidden"/>
          <w:text/>
        </w:sdtPr>
        <w:sdtContent>
          <w:r w:rsidR="0011677C" w:rsidRPr="00C60706">
            <w:rPr>
              <w:lang w:bidi="en-GB"/>
            </w:rPr>
            <w:t>INSTRUCTIONS FOR GETTING STARTED ON PROFIT &amp; LOSS PROJECTIONS</w:t>
          </w:r>
        </w:sdtContent>
      </w:sdt>
    </w:p>
    <w:sdt>
      <w:sdtPr>
        <w:id w:val="-1392414934"/>
        <w:placeholder>
          <w:docPart w:val="46B427FF2A874ED99E149EFA75E8E1D4"/>
        </w:placeholder>
        <w:temporary/>
        <w:showingPlcHdr/>
        <w15:appearance w15:val="hidden"/>
        <w:text/>
      </w:sdtPr>
      <w:sdtContent>
        <w:p w14:paraId="7895DE5B" w14:textId="77777777" w:rsidR="0011677C" w:rsidRPr="00C60706" w:rsidRDefault="0011677C" w:rsidP="00B86DBD">
          <w:pPr>
            <w:rPr>
              <w:b/>
              <w:bCs/>
              <w:color w:val="264D2B" w:themeColor="accent1"/>
            </w:rPr>
          </w:pPr>
          <w:r w:rsidRPr="00C60706">
            <w:rPr>
              <w:lang w:bidi="en-GB"/>
            </w:rPr>
            <w:t>Completing projections for Profit and Loss of a new company is a good exercise to understand and communicate when the company will begin to break-even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Fett"/>
        </w:rPr>
        <w:id w:val="-145517288"/>
        <w:placeholder>
          <w:docPart w:val="8A269F38C7454330B5D26023A84421C4"/>
        </w:placeholder>
        <w:temporary/>
        <w:showingPlcHdr/>
        <w15:appearance w15:val="hidden"/>
        <w:text/>
      </w:sdtPr>
      <w:sdtContent>
        <w:p w14:paraId="28804EA8" w14:textId="77777777" w:rsidR="00B86DBD" w:rsidRPr="00C60706" w:rsidRDefault="00B86DBD" w:rsidP="00B86DBD">
          <w:pPr>
            <w:rPr>
              <w:rStyle w:val="Fett"/>
            </w:rPr>
          </w:pPr>
          <w:r w:rsidRPr="00C60706">
            <w:rPr>
              <w:rStyle w:val="Fett"/>
              <w:lang w:bidi="en-GB"/>
            </w:rPr>
            <w:t>Steps for Preparation:</w:t>
          </w:r>
        </w:p>
      </w:sdtContent>
    </w:sdt>
    <w:p w14:paraId="5D5657C6" w14:textId="77777777" w:rsidR="006A4307" w:rsidRPr="00C60706" w:rsidRDefault="00000000" w:rsidP="00B86DBD">
      <w:sdt>
        <w:sdtPr>
          <w:rPr>
            <w:rStyle w:val="Fett"/>
          </w:rPr>
          <w:id w:val="713538813"/>
          <w:placeholder>
            <w:docPart w:val="3B5BFDCC4D1E42C8B3F79AE9C7F14E8B"/>
          </w:placeholder>
          <w:temporary/>
          <w:showingPlcHdr/>
          <w15:appearance w15:val="hidden"/>
        </w:sdtPr>
        <w:sdtContent>
          <w:r w:rsidR="00B86DBD" w:rsidRPr="00C60706">
            <w:rPr>
              <w:rStyle w:val="Fett"/>
              <w:lang w:bidi="en-GB"/>
            </w:rPr>
            <w:t>Step 1:</w:t>
          </w:r>
        </w:sdtContent>
      </w:sdt>
      <w:r w:rsidR="006A4307" w:rsidRPr="00C60706">
        <w:rPr>
          <w:rStyle w:val="Fett"/>
          <w:lang w:bidi="en-GB"/>
        </w:rPr>
        <w:t xml:space="preserve"> </w:t>
      </w:r>
      <w:sdt>
        <w:sdtPr>
          <w:id w:val="-1566871245"/>
          <w:placeholder>
            <w:docPart w:val="26A813BFD9B24EDDB6428A455ED4820F"/>
          </w:placeholder>
          <w:temporary/>
          <w:showingPlcHdr/>
          <w15:appearance w15:val="hidden"/>
        </w:sdtPr>
        <w:sdtContent>
          <w:r w:rsidR="00B86DBD" w:rsidRPr="00C60706">
            <w:rPr>
              <w:lang w:bidi="en-GB"/>
            </w:rPr>
            <w:t>Enter your Company Name and the Date you are preparing this projection.</w:t>
          </w:r>
        </w:sdtContent>
      </w:sdt>
    </w:p>
    <w:p w14:paraId="5472317A" w14:textId="77777777" w:rsidR="006A4307" w:rsidRPr="00C60706" w:rsidRDefault="00000000" w:rsidP="00B86DBD">
      <w:sdt>
        <w:sdtPr>
          <w:rPr>
            <w:rStyle w:val="Fett"/>
          </w:rPr>
          <w:id w:val="215399801"/>
          <w:placeholder>
            <w:docPart w:val="C8600E3D5EB6478998E449FF63A1C094"/>
          </w:placeholder>
          <w:temporary/>
          <w:showingPlcHdr/>
          <w15:appearance w15:val="hidden"/>
        </w:sdtPr>
        <w:sdtContent>
          <w:r w:rsidR="00B86DBD" w:rsidRPr="00C60706">
            <w:rPr>
              <w:rStyle w:val="Fett"/>
              <w:lang w:bidi="en-GB"/>
            </w:rPr>
            <w:t>Step 2:</w:t>
          </w:r>
        </w:sdtContent>
      </w:sdt>
      <w:r w:rsidR="006A4307" w:rsidRPr="00C60706">
        <w:rPr>
          <w:lang w:bidi="en-GB"/>
        </w:rPr>
        <w:t xml:space="preserve"> </w:t>
      </w:r>
      <w:sdt>
        <w:sdtPr>
          <w:id w:val="962001901"/>
          <w:placeholder>
            <w:docPart w:val="9D49B32DB3924C92995389F84CAA1565"/>
          </w:placeholder>
          <w:temporary/>
          <w:showingPlcHdr/>
          <w15:appearance w15:val="hidden"/>
        </w:sdtPr>
        <w:sdtContent>
          <w:r w:rsidR="00B86DBD" w:rsidRPr="00C60706">
            <w:rPr>
              <w:lang w:bidi="en-GB"/>
            </w:rPr>
            <w:t>Enter for each month, beginning in January or whenever your estimate starts, what you expect sales to be. This could be for products or services or multiple products. You can add lines to this model for additional offerings. From this you should subtract any product returns or discounts that you want to track (these should be shown as negative numbers, for instance -10). Below Net Sales, you would enter the Cost</w:t>
          </w:r>
          <w:r w:rsidR="00892A9E" w:rsidRPr="00C60706">
            <w:rPr>
              <w:lang w:bidi="en-GB"/>
            </w:rPr>
            <w:t> </w:t>
          </w:r>
          <w:r w:rsidR="00B86DBD" w:rsidRPr="00C60706">
            <w:rPr>
              <w:lang w:bidi="en-GB"/>
            </w:rPr>
            <w:t>of Goods Sold. These are the direct costs in selling a particular product, for instance the materials costs, assembly labour, or if you purchased the product and resold it, it would be the wholesale cost.</w:t>
          </w:r>
        </w:sdtContent>
      </w:sdt>
    </w:p>
    <w:p w14:paraId="3BE0FA66" w14:textId="77777777" w:rsidR="006A4307" w:rsidRPr="00C60706" w:rsidRDefault="00000000" w:rsidP="00B86DBD">
      <w:sdt>
        <w:sdtPr>
          <w:rPr>
            <w:rStyle w:val="Fett"/>
          </w:rPr>
          <w:id w:val="750324207"/>
          <w:placeholder>
            <w:docPart w:val="B9D5577F95D04B3BA05A72FD09452154"/>
          </w:placeholder>
          <w:temporary/>
          <w:showingPlcHdr/>
          <w15:appearance w15:val="hidden"/>
        </w:sdtPr>
        <w:sdtContent>
          <w:r w:rsidR="00B86DBD" w:rsidRPr="00C60706">
            <w:rPr>
              <w:rStyle w:val="Fett"/>
              <w:lang w:bidi="en-GB"/>
            </w:rPr>
            <w:t>Step 3:</w:t>
          </w:r>
        </w:sdtContent>
      </w:sdt>
      <w:r w:rsidR="006A4307" w:rsidRPr="00C60706">
        <w:rPr>
          <w:rStyle w:val="Fett"/>
          <w:lang w:bidi="en-GB"/>
        </w:rPr>
        <w:t xml:space="preserve"> </w:t>
      </w:r>
      <w:sdt>
        <w:sdtPr>
          <w:id w:val="1784452798"/>
          <w:placeholder>
            <w:docPart w:val="37E5EC5CB0AD4F069BD838D02CCA93FE"/>
          </w:placeholder>
          <w:temporary/>
          <w:showingPlcHdr/>
          <w15:appearance w15:val="hidden"/>
        </w:sdtPr>
        <w:sdtContent>
          <w:r w:rsidR="00B86DBD" w:rsidRPr="00C60706">
            <w:rPr>
              <w:lang w:bidi="en-GB"/>
            </w:rPr>
            <w:t>Enter for each month, the estimated salaries, marketing, utilities and other items you are projecting.</w:t>
          </w:r>
        </w:sdtContent>
      </w:sdt>
    </w:p>
    <w:p w14:paraId="40F2F62B" w14:textId="77777777" w:rsidR="006A4307" w:rsidRPr="00C60706" w:rsidRDefault="00000000" w:rsidP="0011677C">
      <w:sdt>
        <w:sdtPr>
          <w:rPr>
            <w:rStyle w:val="Fett"/>
          </w:rPr>
          <w:id w:val="1266432568"/>
          <w:placeholder>
            <w:docPart w:val="DC7AECA947534527A2831D8DE4557408"/>
          </w:placeholder>
          <w:temporary/>
          <w:showingPlcHdr/>
          <w15:appearance w15:val="hidden"/>
        </w:sdtPr>
        <w:sdtContent>
          <w:r w:rsidR="00B86DBD" w:rsidRPr="00C60706">
            <w:rPr>
              <w:rStyle w:val="Fett"/>
              <w:lang w:bidi="en-GB"/>
            </w:rPr>
            <w:t>Step 4:</w:t>
          </w:r>
        </w:sdtContent>
      </w:sdt>
      <w:r w:rsidR="006A4307" w:rsidRPr="00C60706">
        <w:rPr>
          <w:rStyle w:val="Fett"/>
          <w:lang w:bidi="en-GB"/>
        </w:rPr>
        <w:t xml:space="preserve"> </w:t>
      </w:r>
      <w:sdt>
        <w:sdtPr>
          <w:id w:val="-837159454"/>
          <w:placeholder>
            <w:docPart w:val="4C5FD43A6D33453C85F83EC2F118BFA1"/>
          </w:placeholder>
          <w:temporary/>
          <w:showingPlcHdr/>
          <w15:appearance w15:val="hidden"/>
        </w:sdtPr>
        <w:sdtContent>
          <w:r w:rsidR="00B86DBD" w:rsidRPr="00C60706">
            <w:rPr>
              <w:lang w:bidi="en-GB"/>
            </w:rPr>
            <w:t>Once you have completed entering all of the costs, review the individual items and total amount to see where you might fine tune it or move something out into the future when you have more revenue coming in. The objective is to get to profitability and positive cash flow as quickly as possible.</w:t>
          </w:r>
        </w:sdtContent>
      </w:sdt>
    </w:p>
    <w:sectPr w:rsidR="006A4307" w:rsidRPr="00C60706" w:rsidSect="00396F89">
      <w:headerReference w:type="default" r:id="rId18"/>
      <w:footerReference w:type="default" r:id="rId19"/>
      <w:pgSz w:w="11906" w:h="16838" w:code="9"/>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A1E8D" w14:textId="77777777" w:rsidR="003F44BE" w:rsidRDefault="003F44BE" w:rsidP="008F1194">
      <w:pPr>
        <w:spacing w:after="0" w:line="240" w:lineRule="auto"/>
      </w:pPr>
      <w:r>
        <w:separator/>
      </w:r>
    </w:p>
  </w:endnote>
  <w:endnote w:type="continuationSeparator" w:id="0">
    <w:p w14:paraId="15E492F4" w14:textId="77777777" w:rsidR="003F44BE" w:rsidRDefault="003F44BE"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Microsoft YaHei">
    <w:altName w:val="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077175"/>
      <w:docPartObj>
        <w:docPartGallery w:val="Page Numbers (Bottom of Page)"/>
        <w:docPartUnique/>
      </w:docPartObj>
    </w:sdtPr>
    <w:sdtEndPr>
      <w:rPr>
        <w:noProof/>
      </w:rPr>
    </w:sdtEndPr>
    <w:sdtContent>
      <w:p w14:paraId="0F4A946C" w14:textId="77777777" w:rsidR="005235DF" w:rsidRDefault="005235DF" w:rsidP="009544F4">
        <w:pPr>
          <w:pStyle w:val="Fuzeile"/>
          <w:jc w:val="center"/>
        </w:pPr>
        <w:r>
          <w:rPr>
            <w:noProof/>
            <w:lang w:bidi="en-GB"/>
          </w:rPr>
          <mc:AlternateContent>
            <mc:Choice Requires="wps">
              <w:drawing>
                <wp:anchor distT="0" distB="0" distL="114300" distR="114300" simplePos="0" relativeHeight="251633661" behindDoc="1" locked="0" layoutInCell="1" allowOverlap="1" wp14:anchorId="31F1F2E1" wp14:editId="29FF7D61">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51ABE417" id="Rectangle" o:spid="_x0000_s1026" alt="&quot;&quot;"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" fillcolor="#264d2b [3204]" stroked="f" strokeweight="1pt">
                  <v:stroke miterlimit="4"/>
                  <v:textbox inset="3pt,3pt,3pt,3pt"/>
                  <w10:wrap anchorx="margin" anchory="page"/>
                </v:rect>
              </w:pict>
            </mc:Fallback>
          </mc:AlternateContent>
        </w:r>
        <w:r>
          <w:rPr>
            <w:noProof/>
            <w:lang w:bidi="en-GB"/>
          </w:rPr>
          <mc:AlternateContent>
            <mc:Choice Requires="wps">
              <w:drawing>
                <wp:anchor distT="0" distB="0" distL="114300" distR="114300" simplePos="0" relativeHeight="251634685" behindDoc="1" locked="0" layoutInCell="1" allowOverlap="1" wp14:anchorId="4979AB55" wp14:editId="5BAEC574">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06D30877" id="Shape" o:spid="_x0000_s1026" alt="&quot;&quot;"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rPr>
            <w:lang w:bidi="en-GB"/>
          </w:rPr>
          <w:fldChar w:fldCharType="begin"/>
        </w:r>
        <w:r>
          <w:rPr>
            <w:lang w:bidi="en-GB"/>
          </w:rPr>
          <w:instrText xml:space="preserve"> PAGE   \* MERGEFORMAT </w:instrText>
        </w:r>
        <w:r>
          <w:rPr>
            <w:lang w:bidi="en-GB"/>
          </w:rPr>
          <w:fldChar w:fldCharType="separate"/>
        </w:r>
        <w:r>
          <w:rPr>
            <w:noProof/>
            <w:lang w:bidi="en-GB"/>
          </w:rPr>
          <w:t>11</w:t>
        </w:r>
        <w:r>
          <w:rPr>
            <w:noProof/>
            <w:lang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34E63" w14:textId="77777777" w:rsidR="005235DF" w:rsidRDefault="005235DF">
    <w:pPr>
      <w:pStyle w:val="Fuzeile"/>
    </w:pPr>
    <w:r>
      <w:rPr>
        <w:noProof/>
        <w:lang w:bidi="en-GB"/>
      </w:rPr>
      <mc:AlternateContent>
        <mc:Choice Requires="wpg">
          <w:drawing>
            <wp:anchor distT="0" distB="0" distL="114300" distR="114300" simplePos="0" relativeHeight="251734016" behindDoc="1" locked="0" layoutInCell="1" allowOverlap="1" wp14:anchorId="39D052C7" wp14:editId="08045D8F">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A31BD8C" id="Group 199" o:spid="_x0000_s1026" alt="&quot;&quot;"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dGCyMAAEm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alt="&quot;&quot;"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543192"/>
      <w:docPartObj>
        <w:docPartGallery w:val="Page Numbers (Bottom of Page)"/>
        <w:docPartUnique/>
      </w:docPartObj>
    </w:sdtPr>
    <w:sdtEndPr>
      <w:rPr>
        <w:noProof/>
      </w:rPr>
    </w:sdtEndPr>
    <w:sdtContent>
      <w:p w14:paraId="69406EF2" w14:textId="77777777" w:rsidR="005235DF" w:rsidRDefault="005235DF" w:rsidP="009544F4">
        <w:pPr>
          <w:pStyle w:val="Fuzeile"/>
          <w:jc w:val="center"/>
        </w:pPr>
        <w:r>
          <w:rPr>
            <w:noProof/>
            <w:lang w:bidi="en-GB"/>
          </w:rPr>
          <mc:AlternateContent>
            <mc:Choice Requires="wpg">
              <w:drawing>
                <wp:anchor distT="0" distB="0" distL="114300" distR="114300" simplePos="0" relativeHeight="251680768" behindDoc="1" locked="0" layoutInCell="1" allowOverlap="1" wp14:anchorId="3A54912B" wp14:editId="5951FF0D">
                  <wp:simplePos x="0" y="0"/>
                  <wp:positionH relativeFrom="margin">
                    <wp:align>center</wp:align>
                  </wp:positionH>
                  <wp:positionV relativeFrom="page">
                    <wp:align>bottom</wp:align>
                  </wp:positionV>
                  <wp:extent cx="9244584" cy="914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244584" cy="914400"/>
                            <a:chOff x="0" y="0"/>
                            <a:chExt cx="9245600" cy="914400"/>
                          </a:xfrm>
                        </wpg:grpSpPr>
                        <wps:wsp>
                          <wps:cNvPr id="39" name="Rectangle">
                            <a:extLst>
                              <a:ext uri="{C183D7F6-B498-43B3-948B-1728B52AA6E4}">
                                <adec:decorative xmlns:adec="http://schemas.microsoft.com/office/drawing/2017/decorative" val="1"/>
                              </a:ext>
                            </a:extLst>
                          </wps:cNvPr>
                          <wps:cNvSpPr/>
                          <wps:spPr>
                            <a:xfrm>
                              <a:off x="0" y="50105"/>
                              <a:ext cx="9245600" cy="859155"/>
                            </a:xfrm>
                            <a:prstGeom prst="rect">
                              <a:avLst/>
                            </a:prstGeom>
                            <a:solidFill>
                              <a:schemeClr val="accent1"/>
                            </a:solidFill>
                            <a:ln w="12700">
                              <a:miter lim="400000"/>
                            </a:ln>
                          </wps:spPr>
                          <wps:bodyPr lIns="38100" tIns="38100" rIns="38100" bIns="38100" anchor="ctr"/>
                        </wps:wsp>
                        <wps:wsp>
                          <wps:cNvPr id="38" name="Shape">
                            <a:extLst>
                              <a:ext uri="{C183D7F6-B498-43B3-948B-1728B52AA6E4}">
                                <adec:decorative xmlns:adec="http://schemas.microsoft.com/office/drawing/2017/decorative" val="1"/>
                              </a:ext>
                            </a:extLst>
                          </wps:cNvPr>
                          <wps:cNvSpPr/>
                          <wps:spPr>
                            <a:xfrm>
                              <a:off x="0" y="0"/>
                              <a:ext cx="924560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anchor>
              </w:drawing>
            </mc:Choice>
            <mc:Fallback>
              <w:pict>
                <v:group w14:anchorId="0A3A4B42" id="Group 9" o:spid="_x0000_s1026" alt="&quot;&quot;" style="position:absolute;margin-left:0;margin-top:0;width:727.9pt;height:1in;z-index:-251635712;mso-position-horizontal:center;mso-position-horizontal-relative:margin;mso-position-vertical:bottom;mso-position-vertical-relative:page;mso-width-relative:margin" coordsize="9245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">
                  <v:rect id="Rectangle" o:spid="_x0000_s1027" alt="&quot;&quot;" style="position:absolute;top:501;width:92456;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" fillcolor="#264d2b [3204]" stroked="f" strokeweight="1pt">
                    <v:stroke miterlimit="4"/>
                    <v:textbox inset="3pt,3pt,3pt,3pt"/>
                  </v:rect>
                  <v:shape id="Shape" o:spid="_x0000_s1028" alt="&quot;&quot;" style="position:absolute;width:92456;height:9144;visibility:visible;mso-wrap-style:square;v-text-anchor:middle" coordsize="2698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8322033,630301;8298739,630301;8298739,608753;8293258,603673;8252149,603673;8246668,608753;8246668,630301;8223374,630301;8217892,635381;8217892,673439;8223374,678519;8246668,678519;8246668,700066;8252149,705146;8293258,705146;8298739,700066;8298739,678519;8322033,678519;8327515,673439;8327515,635381;8322033,630301;8178154,254931;8156230,254931;8156230,234611;8152119,230801;8115122,230801;8111011,234611;8111011,254931;8089086,254931;8084976,258699;8084976,292947;8089086,296757;8111011,296757;8111011,317077;8115122,320844;8152119,320844;8156230,317077;8156230,296757;8178154,296757;8182265,292947;8182265,258699;8178154,254931;8322033,878882;8298739,878882;8298739,857335;8293258,852255;8252149,852255;8246668,857335;8246668,878882;8223374,878882;8217892,883962;8217892,914400;8326144,914400;8326144,883962;8322033,878882;8322033,381720;8298739,381720;8298739,360172;8293258,355092;8252149,355092;8246668,360172;8246668,381720;8223374,381720;8217892,386800;8217892,424857;8223374,429937;8246668,429937;8246668,451485;8252149,456565;8293258,456565;8298739,451485;8298739,429937;8322033,429937;8327515,424857;8327515,386800;8322033,381720;8322033,131911;8298739,131911;8298739,110321;8293258,105283;8252149,105283;8246668,110321;8246668,131911;8223374,131911;8217892,136991;8217892,175006;8223374,180086;8246668,180086;8246668,201634;8252149,206714;8293258,206714;8298739,201634;8298739,180086;8322033,180086;8327515,175006;8327515,136991;8322033,131911;8178154,754592;8156230,754592;8156230,734314;8152119,730504;8115122,730504;8111011,734314;8111011,754592;8089086,754592;8084976,758402;8084976,792649;8089086,796459;8111011,796459;8111011,816737;8115122,820547;8152119,820547;8156230,816737;8156230,796459;8178154,796459;8182265,792649;8182265,758402;8178154,754592;8178154,503470;8156230,503470;8156230,483193;8152119,479383;8115122,479383;8111011,483193;8111011,503470;8089086,503470;8084976,507280;8084976,541528;8089086,545338;8111011,545338;8111011,565616;8115122,569426;8152119,569426;8156230,565616;8156230,545338;8178154,545338;8182265,541528;8182265,507280;8178154,503470;8037016,634111;8017832,634111;8017832,616373;8013721,612563;7980835,612563;7976724,616373;7976724,634111;7957540,634111;7953429,637921;7953429,668359;7957540,672169;7976724,672169;7976724,689906;7980835,693716;8013721,693716;8017832,689906;8017832,672169;8037016,672169;8041127,668359;8041127,637921;8037016,634111;8037016,883962;8017832,883962;8017832,866225;8013721,862415;7980835,862415;7976724,866225;7976724,883962;7957540,883962;7953429,887772;7953429,914400;8041127,914400;8041127,887772;8037016,883962;8037016,385530;8017832,385530;8017832,367792;8013721,363982;7980835,363982;7976724,367792;7976724,385530;7957540,385530;7953429,389340;7953429,419777;7957540,423587;7976724,423587;7976724,441367;7980835,445135;8013721,445135;8017832,441367;8017832,423587;8037016,423587;8041127,419777;8041127,389340;8037016,385530;8464542,498433;8438507,498433;8438507,474303;8433026,469265;8387807,469265;8382326,474303;8382326,498433;8356290,498433;8350809,503470;8350809,546608;8356290,551688;8382326,551688;8382326,575776;8387807,580856;8434396,580856;8439877,575776;8439877,551688;8465913,551688;8471394,546608;8471394,503470;8464542,498433;8037016,136991;8017832,136991;8017832,119211;8013721,115401;7980835,115401;7976724,119211;7976724,136991;7957540,136991;7953429,140758;7953429,171196;7957540,175006;7976724,175006;7976724,192786;7980835,196596;8013721,196596;8017832,192786;8017832,175006;8037016,175006;8041127,171196;8041127,140758;8037016,136991;8464542,749512;8438507,749512;8438507,725424;8433026,720344;8387807,720344;8382326,725424;8382326,749512;8356290,749512;8350809,754592;8350809,797729;8356290,802809;8382326,802809;8382326,826897;8387807,831977;8434396,831977;8439877,826897;8439877,802809;8465913,802809;8471394,797729;8471394,754592;8464542,749512;8657751,597323;8713933,597323;8720784,591016;8720784,560578;8753671,560578;8760522,554228;8760522,502243;8753671,495893;8720784,495893;8720784,465455;8713933,459105;8657751,459105;8650900,465455;8650900,495893;8618013,495893;8611162,502243;8611162,526330;8611162,526330;8611162,555498;8618013,561848;8650900,561848;8650900,592286;8657751,597323;8760522,806619;8760522,754592;8753671,748242;8720784,748242;8720784,717804;8713933,711496;8657751,711496;8650900,717804;8650900,748242;8618013,748242;8611162,754592;8611162,778679;8611162,778679;8611162,807847;8618013,814197;8650900,814197;8650900,844635;8657751,850985;8713933,850985;8720784,844635;8720784,814197;8753671,814197;8760522,806619;8480986,428667;8486467,433747;8515242,433747;8515242,460375;8520724,465455;8571424,465455;8576905,460375;8576905,433747;8605681,433747;8611162,428667;8611162,381720;8605681,376682;8579645,376682;8579645,350054;8574164,344974;8523464,344974;8517983,350054;8517983,376682;8489207,376682;8483726,381720;8483726,428667;8480986,428667;8480986,677249;8486467,682329;8515242,682329;8515242,708956;8520724,714036;8571424,714036;8576905,708956;8576905,682329;8605681,682329;8611162,677249;8611162,630301;8605681,625221;8579645,625221;8579645,598593;8574164,593556;8523464,593556;8517983,598593;8517983,625221;8489207,625221;8483726,630301;8483726,677249;8480986,677249;0,0;0,94742;8650900,90043;8650900,96393;8657751,102743;8713933,102743;8720784,96393;8720784,90043;8785187,90043;8785187,120481;8749560,120481;8742708,126831;8742708,153458;8742708,153458;8742708,185166;8749560,191516;8785187,191516;8785187,224494;8792038,230801;8855071,230801;8861923,224494;8861923,191516;8897550,191516;8904401,185166;8904401,126831;8897550,120481;8861923,120481;8861923,90043;8918104,90043;8918104,111591;8926326,119211;8996210,119211;8997580,119211;8997580,120481;8997580,192786;9007172,201634;9052391,201634;9052391,243501;9061983,252391;9125016,252391;9125016,313267;9061983,313267;9055132,317077;9055132,254931;9046910,247311;9004431,247311;9004431,210524;8996210,202904;8926326,202904;8918104,210524;8918104,247311;8878366,247311;8870144,254931;8870144,319574;8878366,327194;8918104,327194;8918104,363982;8926326,371602;8996210,371602;8997580,371602;8997580,442595;9007172,451485;9052391,451485;9052391,493353;9061983,502200;9125016,502200;9125016,563076;9061983,563076;9055132,566886;9055132,504740;9046910,497163;9004431,497163;9004431,456565;8996210,448945;8926326,448945;8918104,456565;8918104,493353;8878366,493353;8870144,500973;8870144,565616;8878366,573236;8918104,573236;8918104,610023;8926326,617643;8996210,617643;8997580,617643;8997580,688636;9007172,697526;9052391,697526;9052391,739394;9061983,748242;9125016,748242;9125016,809117;9061983,809117;9055132,812927;9055132,748242;9046910,740664;9004431,740664;9004431,703876;8996210,696256;8926326,696256;8918104,703876;8918104,740664;8878366,740664;8870144,748242;8870144,812927;8878366,820547;8918104,820547;8918104,857335;8926326,864955;8996210,864955;8997580,864955;8997580,866225;8997580,913130;9201751,913130;9201751,883962;9245600,883962;9245600,674709;9201751,674709;9201751,636651;9245600,636651;9245600,427397;9201751,427397;9201751,388070;9245600,388070;9245600,178816;9201751,178816;9201751,136991;9245600,136991;9245600,88773;9245600,88773;9245600,0;0,0;9051021,111591;9005802,111591;9003061,111591;9003061,110321;9003061,88773;9049650,88773;9049650,111591;9051021,111591;9051021,360172;9005802,360172;9004431,360172;9004431,324654;9044169,324654;9051021,320844;9051021,360172;9051021,610023;9005802,610023;9004431,610023;9004431,574506;9044169,574506;9051021,570696;9051021,610023;9051021,858605;9005802,858605;9003061,858605;9003061,857335;9003061,820547;9042799,820547;9049650,816737;9049650,858605;9051021,858605;9183938,858605;9146940,858605;9146940,830707;9183938,830707;9183938,858605;9183938,731774;9146940,731774;9146940,698796;9183938,698796;9183938,731774;9183938,610023;9146940,610023;9146940,583396;9183938,583396;9183938,610023;9183938,484463;9146940,484463;9146940,448945;9183938,448945;9183938,484463;9183938,360172;9146940,360172;9146940,333544;9183938,333544;9183938,360172;9183938,235881;9146940,235881;9146940,200364;9183938,200364;9183938,235881;9183938,111591;9146940,111591;9146940,90043;9183938,90043;9183938,111591;8464542,249851;8438507,249851;8438507,225764;8433026,220684;8387807,220684;8382326,225764;8382326,249851;8356290,249851;8350809,254931;8350809,298027;8356290,303107;8382326,303107;8382326,327194;8387807,332274;8434396,332274;8439877,327194;8439877,303107;8465913,303107;8471394,298027;8471394,254931;8464542,249851;8898920,866225;8863293,866225;8863293,833247;8856441,826897;8793409,826897;8786557,833247;8786557,866225;8750930,866225;8744079,872532;8744079,899160;8744079,899160;8744079,913130;8908512,913130;8908512,872532;8898920,866225;8574164,93853;8523464,93853;8517983,98933;8517983,125561;8489207,125561;8483726,130641;8483726,177546;8489207,182626;8517983,182626;8517983,209254;8523464,214334;8574164,214334;8579645,209254;8579645,182626;8608421,182626;8613902,177546;8613902,130641;8608421,125561;8579645,125561;8579645,98933;8574164,93853;8608421,873802;8579645,873802;8579645,847175;8574164,842095;8523464,842095;8517983,847175;8517983,873802;8489207,873802;8483726,878882;8483726,914400;8616643,914400;8616643,878882;8608421,873802;8713933,211794;8657751,211794;8650900,218144;8650900,248581;8618013,248581;8611162,254931;8611162,279019;8611162,279019;8611162,308187;8618013,314537;8650900,314537;8650900,344974;8657751,351282;8713933,351282;8720784,344974;8720784,314537;8753671,314537;8760522,308187;8760522,253661;8753671,247311;8720784,247311;8720784,216874;8713933,211794;8855071,328464;8792038,328464;8785187,334814;8785187,367792;8749560,367792;8742708,374142;8742708,400770;8742708,400770;8742708,432477;8749560,438827;8785187,438827;8785187,471805;8792038,478113;8855071,478113;8861923,471805;8861923,438827;8897550,438827;8904401,432477;8904401,374142;8897550,367792;8861923,367792;8861923,334814;8855071,328464;8792038,730504;8855071,730504;8861923,724154;8861923,691176;8897550,691176;8904401,684869;8904401,626491;8897550,620183;8861923,620183;8861923,587206;8855071,580856;8792038,580856;8785187,587206;8785187,620183;8749560,620183;8742708,626491;8742708,653161;8742708,653161;8742708,684869;8749560,691176;8785187,691176;8785187,724154;8792038,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margin" anchory="page"/>
                </v:group>
              </w:pict>
            </mc:Fallback>
          </mc:AlternateContent>
        </w:r>
        <w:r>
          <w:rPr>
            <w:lang w:bidi="en-GB"/>
          </w:rPr>
          <w:fldChar w:fldCharType="begin"/>
        </w:r>
        <w:r>
          <w:rPr>
            <w:lang w:bidi="en-GB"/>
          </w:rPr>
          <w:instrText xml:space="preserve"> PAGE   \* MERGEFORMAT </w:instrText>
        </w:r>
        <w:r>
          <w:rPr>
            <w:lang w:bidi="en-GB"/>
          </w:rPr>
          <w:fldChar w:fldCharType="separate"/>
        </w:r>
        <w:r>
          <w:rPr>
            <w:noProof/>
            <w:lang w:bidi="en-GB"/>
          </w:rPr>
          <w:t>12</w:t>
        </w:r>
        <w:r>
          <w:rPr>
            <w:noProof/>
            <w:lang w:bidi="en-GB"/>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8286958"/>
      <w:docPartObj>
        <w:docPartGallery w:val="Page Numbers (Bottom of Page)"/>
        <w:docPartUnique/>
      </w:docPartObj>
    </w:sdtPr>
    <w:sdtEndPr>
      <w:rPr>
        <w:noProof/>
      </w:rPr>
    </w:sdtEndPr>
    <w:sdtContent>
      <w:p w14:paraId="6441FC5C" w14:textId="77777777" w:rsidR="005235DF" w:rsidRDefault="005235DF" w:rsidP="001900D7">
        <w:pPr>
          <w:pStyle w:val="Fuzeile"/>
          <w:jc w:val="center"/>
        </w:pPr>
        <w:r>
          <w:rPr>
            <w:noProof/>
            <w:lang w:bidi="en-GB"/>
          </w:rPr>
          <mc:AlternateContent>
            <mc:Choice Requires="wpg">
              <w:drawing>
                <wp:anchor distT="0" distB="0" distL="114300" distR="114300" simplePos="0" relativeHeight="251723776" behindDoc="1" locked="0" layoutInCell="1" allowOverlap="1" wp14:anchorId="7A10A203" wp14:editId="6B24395C">
                  <wp:simplePos x="0" y="0"/>
                  <wp:positionH relativeFrom="margin">
                    <wp:align>center</wp:align>
                  </wp:positionH>
                  <wp:positionV relativeFrom="page">
                    <wp:align>bottom</wp:align>
                  </wp:positionV>
                  <wp:extent cx="6858000" cy="914400"/>
                  <wp:effectExtent l="0" t="0" r="0" b="0"/>
                  <wp:wrapNone/>
                  <wp:docPr id="10" name="Group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14400"/>
                            <a:chOff x="0" y="0"/>
                            <a:chExt cx="6858000" cy="914400"/>
                          </a:xfrm>
                        </wpg:grpSpPr>
                        <wps:wsp>
                          <wps:cNvPr id="23" name="Rectangle"/>
                          <wps:cNvSpPr/>
                          <wps:spPr>
                            <a:xfrm>
                              <a:off x="0" y="50104"/>
                              <a:ext cx="6858000" cy="859155"/>
                            </a:xfrm>
                            <a:prstGeom prst="rect">
                              <a:avLst/>
                            </a:prstGeom>
                            <a:solidFill>
                              <a:schemeClr val="accent1"/>
                            </a:solidFill>
                            <a:ln w="12700">
                              <a:miter lim="400000"/>
                            </a:ln>
                          </wps:spPr>
                          <wps:bodyPr lIns="38100" tIns="38100" rIns="38100" bIns="38100" anchor="ctr"/>
                        </wps:wsp>
                        <wps:wsp>
                          <wps:cNvPr id="24" name="Shape"/>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anchor>
              </w:drawing>
            </mc:Choice>
            <mc:Fallback>
              <w:pict>
                <v:group w14:anchorId="3E1FDCC5" id="Group 10" o:spid="_x0000_s1026" alt="&quot;&quot;" style="position:absolute;margin-left:0;margin-top:0;width:540pt;height:1in;z-index:-251592704;mso-width-percent:1000;mso-position-horizontal:center;mso-position-horizontal-relative:margin;mso-position-vertical:bottom;mso-position-vertical-relative:page;mso-width-percent:1000;mso-width-relative:margin" coordsize="6858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">
                  <v:rect id="Rectangle" o:spid="_x0000_s1027" style="position:absolute;top:501;width:68580;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" fillcolor="#264d2b [3204]" stroked="f" strokeweight="1pt">
                    <v:stroke miterlimit="4"/>
                    <v:textbox inset="3pt,3pt,3pt,3pt"/>
                  </v:rect>
                  <v:shape id="Shape" o:spid="_x0000_s1028" style="position:absolute;width:68580;height:914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v:shape>
                  <w10:wrap anchorx="margin" anchory="page"/>
                </v:group>
              </w:pict>
            </mc:Fallback>
          </mc:AlternateContent>
        </w:r>
        <w:r>
          <w:rPr>
            <w:lang w:bidi="en-GB"/>
          </w:rPr>
          <w:fldChar w:fldCharType="begin"/>
        </w:r>
        <w:r>
          <w:rPr>
            <w:lang w:bidi="en-GB"/>
          </w:rPr>
          <w:instrText xml:space="preserve"> PAGE   \* MERGEFORMAT </w:instrText>
        </w:r>
        <w:r>
          <w:rPr>
            <w:lang w:bidi="en-GB"/>
          </w:rPr>
          <w:fldChar w:fldCharType="separate"/>
        </w:r>
        <w:r>
          <w:rPr>
            <w:noProof/>
            <w:lang w:bidi="en-GB"/>
          </w:rPr>
          <w:t>14</w:t>
        </w:r>
        <w:r>
          <w:rPr>
            <w:noProof/>
            <w:lang w:bidi="en-GB"/>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81F8F" w14:textId="77777777" w:rsidR="005235DF" w:rsidRDefault="00000000" w:rsidP="001900D7">
    <w:pPr>
      <w:pStyle w:val="Fuzeile"/>
      <w:jc w:val="center"/>
    </w:pPr>
    <w:sdt>
      <w:sdtPr>
        <w:id w:val="-812016920"/>
        <w:docPartObj>
          <w:docPartGallery w:val="Page Numbers (Bottom of Page)"/>
          <w:docPartUnique/>
        </w:docPartObj>
      </w:sdtPr>
      <w:sdtEndPr>
        <w:rPr>
          <w:noProof/>
        </w:rPr>
      </w:sdtEndPr>
      <w:sdtContent>
        <w:r w:rsidR="005235DF" w:rsidRPr="00495014">
          <w:rPr>
            <w:noProof/>
            <w:lang w:bidi="en-GB"/>
          </w:rPr>
          <mc:AlternateContent>
            <mc:Choice Requires="wps">
              <w:drawing>
                <wp:anchor distT="0" distB="0" distL="114300" distR="114300" simplePos="0" relativeHeight="251699200" behindDoc="1" locked="0" layoutInCell="1" allowOverlap="1" wp14:anchorId="1A6039E6" wp14:editId="7899F5C2">
                  <wp:simplePos x="0" y="0"/>
                  <wp:positionH relativeFrom="margin">
                    <wp:align>center</wp:align>
                  </wp:positionH>
                  <wp:positionV relativeFrom="page">
                    <wp:align>bottom</wp:align>
                  </wp:positionV>
                  <wp:extent cx="8568690" cy="914400"/>
                  <wp:effectExtent l="0" t="0" r="6350" b="0"/>
                  <wp:wrapNone/>
                  <wp:docPr id="19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869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3C5FF171" id="Shape" o:spid="_x0000_s1026" alt="&quot;&quot;" style="position:absolute;margin-left:0;margin-top:0;width:674.7pt;height:1in;z-index:-251617280;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698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7712742,630301;7691153,630301;7691153,608753;7686073,603673;7647974,603673;7642894,608753;7642894,630301;7621305,630301;7616225,635381;7616225,673439;7621305,678519;7642894,678519;7642894,700066;7647974,705146;7686073,705146;7691153,700066;7691153,678519;7712742,678519;7717822,673439;7717822,635381;7712742,630301;7579397,254931;7559077,254931;7559077,234611;7555268,230801;7520979,230801;7517169,234611;7517169,254931;7496850,254931;7493040,258699;7493040,292947;7496850,296757;7517169,296757;7517169,317077;7520979,320844;7555268,320844;7559077,317077;7559077,296757;7579397,296757;7583207,292947;7583207,258699;7579397,254931;7712742,878882;7691153,878882;7691153,857335;7686073,852255;7647974,852255;7642894,857335;7642894,878882;7621305,878882;7616225,883962;7616225,914400;7716552,914400;7716552,883962;7712742,878882;7712742,381720;7691153,381720;7691153,360172;7686073,355092;7647974,355092;7642894,360172;7642894,381720;7621305,381720;7616225,386800;7616225,424857;7621305,429937;7642894,429937;7642894,451485;7647974,456565;7686073,456565;7691153,451485;7691153,429937;7712742,429937;7717822,424857;7717822,386800;7712742,381720;7712742,131911;7691153,131911;7691153,110321;7686073,105283;7647974,105283;7642894,110321;7642894,131911;7621305,131911;7616225,136991;7616225,175006;7621305,180086;7642894,180086;7642894,201634;7647974,206714;7686073,206714;7691153,201634;7691153,180086;7712742,180086;7717822,175006;7717822,136991;7712742,131911;7579397,754592;7559077,754592;7559077,734314;7555268,730504;7520979,730504;7517169,734314;7517169,754592;7496850,754592;7493040,758402;7493040,792649;7496850,796459;7517169,796459;7517169,816737;7520979,820547;7555268,820547;7559077,816737;7559077,796459;7579397,796459;7583207,792649;7583207,758402;7579397,754592;7579397,503470;7559077,503470;7559077,483193;7555268,479383;7520979,479383;7517169,483193;7517169,503470;7496850,503470;7493040,507280;7493040,541528;7496850,545338;7517169,545338;7517169,565616;7520979,569426;7555268,569426;7559077,565616;7559077,545338;7579397,545338;7583207,541528;7583207,507280;7579397,503470;7448592,634111;7430812,634111;7430812,616373;7427002,612563;7396523,612563;7392714,616373;7392714,634111;7374934,634111;7371124,637921;7371124,668359;7374934,672169;7392714,672169;7392714,689906;7396523,693716;7427002,693716;7430812,689906;7430812,672169;7448592,672169;7452401,668359;7452401,637921;7448592,634111;7448592,883962;7430812,883962;7430812,866225;7427002,862415;7396523,862415;7392714,866225;7392714,883962;7374934,883962;7371124,887772;7371124,914400;7452401,914400;7452401,887772;7448592,883962;7448592,385530;7430812,385530;7430812,367792;7427002,363982;7396523,363982;7392714,367792;7392714,385530;7374934,385530;7371124,389340;7371124,419777;7374934,423587;7392714,423587;7392714,441367;7396523,445135;7427002,445135;7430812,441367;7430812,423587;7448592,423587;7452401,419777;7452401,389340;7448592,385530;7844817,498433;7820688,498433;7820688,474303;7815608,469265;7773699,469265;7768620,474303;7768620,498433;7744491,498433;7739411,503470;7739411,546608;7744491,551688;7768620,551688;7768620,575776;7773699,580856;7816878,580856;7821958,575776;7821958,551688;7846087,551688;7851167,546608;7851167,503470;7844817,498433;7448592,136991;7430812,136991;7430812,119211;7427002,115401;7396523,115401;7392714,119211;7392714,136991;7374934,136991;7371124,140758;7371124,171196;7374934,175006;7392714,175006;7392714,192786;7396523,196596;7427002,196596;7430812,192786;7430812,175006;7448592,175006;7452401,171196;7452401,140758;7448592,136991;7844817,749512;7820688,749512;7820688,725424;7815608,720344;7773699,720344;7768620,725424;7768620,749512;7744491,749512;7739411,754592;7739411,797729;7744491,802809;7768620,802809;7768620,826897;7773699,831977;7816878,831977;7821958,826897;7821958,802809;7846087,802809;7851167,797729;7851167,754592;7844817,749512;8023880,597323;8075948,597323;8082298,591016;8082298,560578;8112777,560578;8119127,554228;8119127,502243;8112777,495893;8082298,495893;8082298,465455;8075948,459105;8023880,459105;8017530,465455;8017530,495893;7987052,495893;7980702,502243;7980702,526330;7980702,526330;7980702,555498;7987052,561848;8017530,561848;8017530,592286;8023880,597323;8119127,806619;8119127,754592;8112777,748242;8082298,748242;8082298,717804;8075948,711496;8023880,711496;8017530,717804;8017530,748242;7987052,748242;7980702,754592;7980702,778679;7980702,778679;7980702,807847;7987052,814197;8017530,814197;8017530,844635;8023880,850985;8075948,850985;8082298,844635;8082298,814197;8112777,814197;8119127,806619;7860056,428667;7865136,433747;7891805,433747;7891805,460375;7896885,465455;7943873,465455;7948953,460375;7948953,433747;7975622,433747;7980702,428667;7980702,381720;7975622,376682;7951493,376682;7951493,350054;7946413,344974;7899425,344974;7894345,350054;7894345,376682;7867676,376682;7862596,381720;7862596,428667;7860056,428667;7860056,677249;7865136,682329;7891805,682329;7891805,708956;7896885,714036;7943873,714036;7948953,708956;7948953,682329;7975622,682329;7980702,677249;7980702,630301;7975622,625221;7951493,625221;7951493,598593;7946413,593556;7899425,593556;7894345,598593;7894345,625221;7867676,625221;7862596,630301;7862596,677249;7860056,677249;0,0;0,94742;8017530,90043;8017530,96393;8023880,102743;8075948,102743;8082298,96393;8082298,90043;8141986,90043;8141986,120481;8108967,120481;8102617,126831;8102617,153458;8102617,153458;8102617,185166;8108967,191516;8141986,191516;8141986,224494;8148336,230801;8206753,230801;8213103,224494;8213103,191516;8246122,191516;8252472,185166;8252472,126831;8246122,120481;8213103,120481;8213103,90043;8265171,90043;8265171,111591;8272791,119211;8337559,119211;8338829,119211;8338829,120481;8338829,192786;8347718,201634;8389627,201634;8389627,243501;8398516,252391;8456934,252391;8456934,313267;8398516,313267;8392167,317077;8392167,254931;8384547,247311;8345178,247311;8345178,210524;8337559,202904;8272791,202904;8265171,210524;8265171,247311;8228343,247311;8220723,254931;8220723,319574;8228343,327194;8265171,327194;8265171,363982;8272791,371602;8337559,371602;8338829,371602;8338829,442595;8347718,451485;8389627,451485;8389627,493353;8398516,502200;8456934,502200;8456934,563076;8398516,563076;8392167,566886;8392167,504740;8384547,497163;8345178,497163;8345178,456565;8337559,448945;8272791,448945;8265171,456565;8265171,493353;8228343,493353;8220723,500973;8220723,565616;8228343,573236;8265171,573236;8265171,610023;8272791,617643;8337559,617643;8338829,617643;8338829,688636;8347718,697526;8389627,697526;8389627,739394;8398516,748242;8456934,748242;8456934,809117;8398516,809117;8392167,812927;8392167,748242;8384547,740664;8345178,740664;8345178,703876;8337559,696256;8272791,696256;8265171,703876;8265171,740664;8228343,740664;8220723,748242;8220723,812927;8228343,820547;8265171,820547;8265171,857335;8272791,864955;8337559,864955;8338829,864955;8338829,866225;8338829,913130;8528052,913130;8528052,883962;8568690,883962;8568690,674709;8528052,674709;8528052,636651;8568690,636651;8568690,427397;8528052,427397;8528052,388070;8568690,388070;8568690,178816;8528052,178816;8528052,136991;8568690,136991;8568690,88773;8568690,88773;8568690,0;0,0;8388357,111591;8346448,111591;8343908,111591;8343908,110321;8343908,88773;8387087,88773;8387087,111591;8388357,111591;8388357,360172;8346448,360172;8345178,360172;8345178,324654;8382007,324654;8388357,320844;8388357,360172;8388357,610023;8346448,610023;8345178,610023;8345178,574506;8382007,574506;8388357,570696;8388357,610023;8388357,858605;8346448,858605;8343908,858605;8343908,857335;8343908,820547;8380737,820547;8387087,816737;8387087,858605;8388357,858605;8511542,858605;8477253,858605;8477253,830707;8511542,830707;8511542,858605;8511542,731774;8477253,731774;8477253,698796;8511542,698796;8511542,731774;8511542,610023;8477253,610023;8477253,583396;8511542,583396;8511542,610023;8511542,484463;8477253,484463;8477253,448945;8511542,448945;8511542,484463;8511542,360172;8477253,360172;8477253,333544;8511542,333544;8511542,360172;8511542,235881;8477253,235881;8477253,200364;8511542,200364;8511542,235881;8511542,111591;8477253,111591;8477253,90043;8511542,90043;8511542,111591;7844817,249851;7820688,249851;7820688,225764;7815608,220684;7773699,220684;7768620,225764;7768620,249851;7744491,249851;7739411,254931;7739411,298027;7744491,303107;7768620,303107;7768620,327194;7773699,332274;7816878,332274;7821958,327194;7821958,303107;7846087,303107;7851167,298027;7851167,254931;7844817,249851;8247392,866225;8214373,866225;8214373,833247;8208023,826897;8149606,826897;8143256,833247;8143256,866225;8110237,866225;8103887,872532;8103887,899160;8103887,899160;8103887,913130;8256282,913130;8256282,872532;8247392,866225;7946413,93853;7899425,93853;7894345,98933;7894345,125561;7867676,125561;7862596,130641;7862596,177546;7867676,182626;7894345,182626;7894345,209254;7899425,214334;7946413,214334;7951493,209254;7951493,182626;7978162,182626;7983242,177546;7983242,130641;7978162,125561;7951493,125561;7951493,98933;7946413,93853;7978162,873802;7951493,873802;7951493,847175;7946413,842095;7899425,842095;7894345,847175;7894345,873802;7867676,873802;7862596,878882;7862596,914400;7985782,914400;7985782,878882;7978162,873802;8075948,211794;8023880,211794;8017530,218144;8017530,248581;7987052,248581;7980702,254931;7980702,279019;7980702,279019;7980702,308187;7987052,314537;8017530,314537;8017530,344974;8023880,351282;8075948,351282;8082298,344974;8082298,314537;8112777,314537;8119127,308187;8119127,253661;8112777,247311;8082298,247311;8082298,216874;8075948,211794;8206753,328464;8148336,328464;8141986,334814;8141986,367792;8108967,367792;8102617,374142;8102617,400770;8102617,400770;8102617,432477;8108967,438827;8141986,438827;8141986,471805;8148336,478113;8206753,478113;8213103,471805;8213103,438827;8246122,438827;8252472,432477;8252472,374142;8246122,367792;8213103,367792;8213103,334814;8206753,328464;8148336,730504;8206753,730504;8213103,724154;8213103,691176;8246122,691176;8252472,684869;8252472,626491;8246122,620183;8213103,620183;8213103,587206;8206753,580856;8148336,580856;8141986,587206;8141986,620183;8108967,620183;8102617,626491;8102617,653161;8102617,653161;8102617,684869;8108967,691176;8141986,691176;8141986,724154;8148336,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x="margin" anchory="page"/>
                </v:shape>
              </w:pict>
            </mc:Fallback>
          </mc:AlternateContent>
        </w:r>
        <w:r w:rsidR="005235DF" w:rsidRPr="00495014">
          <w:rPr>
            <w:noProof/>
            <w:lang w:bidi="en-GB"/>
          </w:rPr>
          <mc:AlternateContent>
            <mc:Choice Requires="wps">
              <w:drawing>
                <wp:anchor distT="0" distB="0" distL="114300" distR="114300" simplePos="0" relativeHeight="251698176" behindDoc="1" locked="0" layoutInCell="1" allowOverlap="1" wp14:anchorId="4575FF13" wp14:editId="5AC74F72">
                  <wp:simplePos x="0" y="0"/>
                  <wp:positionH relativeFrom="margin">
                    <wp:align>center</wp:align>
                  </wp:positionH>
                  <wp:positionV relativeFrom="page">
                    <wp:align>bottom</wp:align>
                  </wp:positionV>
                  <wp:extent cx="8562340" cy="859536"/>
                  <wp:effectExtent l="0" t="0" r="6350" b="0"/>
                  <wp:wrapNone/>
                  <wp:docPr id="195"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234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CBD0DC2" id="Rectangle" o:spid="_x0000_s1026" alt="&quot;&quot;" style="position:absolute;margin-left:0;margin-top:0;width:674.2pt;height:67.7pt;z-index:-251618304;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" fillcolor="#264d2b [3204]" stroked="f" strokeweight="1pt">
                  <v:stroke miterlimit="4"/>
                  <v:textbox inset="3pt,3pt,3pt,3pt"/>
                  <w10:wrap anchorx="margin" anchory="page"/>
                </v:rect>
              </w:pict>
            </mc:Fallback>
          </mc:AlternateContent>
        </w:r>
        <w:r w:rsidR="005235DF">
          <w:rPr>
            <w:lang w:bidi="en-GB"/>
          </w:rPr>
          <w:fldChar w:fldCharType="begin"/>
        </w:r>
        <w:r w:rsidR="005235DF">
          <w:rPr>
            <w:lang w:bidi="en-GB"/>
          </w:rPr>
          <w:instrText xml:space="preserve"> PAGE   \* MERGEFORMAT </w:instrText>
        </w:r>
        <w:r w:rsidR="005235DF">
          <w:rPr>
            <w:lang w:bidi="en-GB"/>
          </w:rPr>
          <w:fldChar w:fldCharType="separate"/>
        </w:r>
        <w:r w:rsidR="005235DF">
          <w:rPr>
            <w:noProof/>
            <w:lang w:bidi="en-GB"/>
          </w:rPr>
          <w:t>15</w:t>
        </w:r>
        <w:r w:rsidR="005235DF">
          <w:rPr>
            <w:noProof/>
            <w:lang w:bidi="en-GB"/>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57B3" w14:textId="77777777" w:rsidR="005235DF" w:rsidRDefault="00000000" w:rsidP="001900D7">
    <w:pPr>
      <w:pStyle w:val="Fuzeile"/>
      <w:jc w:val="center"/>
    </w:pPr>
    <w:sdt>
      <w:sdtPr>
        <w:id w:val="-1079895820"/>
        <w:docPartObj>
          <w:docPartGallery w:val="Page Numbers (Bottom of Page)"/>
          <w:docPartUnique/>
        </w:docPartObj>
      </w:sdtPr>
      <w:sdtEndPr>
        <w:rPr>
          <w:noProof/>
        </w:rPr>
      </w:sdtEndPr>
      <w:sdtContent>
        <w:r w:rsidR="005235DF">
          <w:rPr>
            <w:noProof/>
            <w:lang w:bidi="en-GB"/>
          </w:rPr>
          <mc:AlternateContent>
            <mc:Choice Requires="wpg">
              <w:drawing>
                <wp:anchor distT="0" distB="0" distL="114300" distR="114300" simplePos="0" relativeHeight="251725824" behindDoc="1" locked="0" layoutInCell="1" allowOverlap="1" wp14:anchorId="0E73E9C4" wp14:editId="0FDBBAD4">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0699AA2" id="Group 26" o:spid="_x0000_s1026" alt="&quot;&quot;"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5235DF">
          <w:rPr>
            <w:lang w:bidi="en-GB"/>
          </w:rPr>
          <w:fldChar w:fldCharType="begin"/>
        </w:r>
        <w:r w:rsidR="005235DF">
          <w:rPr>
            <w:lang w:bidi="en-GB"/>
          </w:rPr>
          <w:instrText xml:space="preserve"> PAGE   \* MERGEFORMAT </w:instrText>
        </w:r>
        <w:r w:rsidR="005235DF">
          <w:rPr>
            <w:lang w:bidi="en-GB"/>
          </w:rPr>
          <w:fldChar w:fldCharType="separate"/>
        </w:r>
        <w:r w:rsidR="005235DF">
          <w:rPr>
            <w:noProof/>
            <w:lang w:bidi="en-GB"/>
          </w:rPr>
          <w:t>16</w:t>
        </w:r>
        <w:r w:rsidR="005235DF">
          <w:rPr>
            <w:noProof/>
            <w:lang w:bidi="en-G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6261F" w14:textId="77777777" w:rsidR="003F44BE" w:rsidRDefault="003F44BE" w:rsidP="008F1194">
      <w:pPr>
        <w:spacing w:after="0" w:line="240" w:lineRule="auto"/>
      </w:pPr>
      <w:r>
        <w:separator/>
      </w:r>
    </w:p>
  </w:footnote>
  <w:footnote w:type="continuationSeparator" w:id="0">
    <w:p w14:paraId="6C082658" w14:textId="77777777" w:rsidR="003F44BE" w:rsidRDefault="003F44BE"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0538C" w14:textId="77777777" w:rsidR="005235DF" w:rsidRPr="00DD2790" w:rsidRDefault="005235DF" w:rsidP="00B17E13">
    <w:pPr>
      <w:pStyle w:val="Kopfzeile"/>
      <w:ind w:right="27"/>
      <w:jc w:val="right"/>
    </w:pPr>
    <w:r w:rsidRPr="00DD2790">
      <w:rPr>
        <w:noProof/>
        <w:lang w:bidi="en-GB"/>
      </w:rPr>
      <mc:AlternateContent>
        <mc:Choice Requires="wpg">
          <w:drawing>
            <wp:anchor distT="0" distB="0" distL="114300" distR="114300" simplePos="0" relativeHeight="251673600" behindDoc="0" locked="0" layoutInCell="1" allowOverlap="1" wp14:anchorId="1691D222" wp14:editId="73371992">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54D7B89" id="Group 20" o:spid="_x0000_s1026" alt="&quot;&quot;"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UG9R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Pr="00DD2790">
      <w:rPr>
        <w:noProof/>
        <w:lang w:bidi="en-GB"/>
      </w:rPr>
      <mc:AlternateContent>
        <mc:Choice Requires="wps">
          <w:drawing>
            <wp:inline distT="0" distB="0" distL="0" distR="0" wp14:anchorId="23DCF139" wp14:editId="6E1EE2DC">
              <wp:extent cx="1390652" cy="370841"/>
              <wp:effectExtent l="0" t="0" r="0" b="0"/>
              <wp:docPr id="34"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28504F5D"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8BACC" w14:textId="77777777" w:rsidR="005235DF" w:rsidRDefault="005235DF">
    <w:pPr>
      <w:pStyle w:val="Kopfzeile"/>
    </w:pPr>
    <w:r>
      <w:rPr>
        <w:noProof/>
        <w:lang w:bidi="en-GB"/>
      </w:rPr>
      <mc:AlternateContent>
        <mc:Choice Requires="wpg">
          <w:drawing>
            <wp:anchor distT="0" distB="0" distL="114300" distR="114300" simplePos="0" relativeHeight="251718656" behindDoc="0" locked="0" layoutInCell="1" allowOverlap="1" wp14:anchorId="5AD9CA5B" wp14:editId="7034EF61">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732BF6" id="Group 198" o:spid="_x0000_s1026" alt="&quot;&quot;"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alt="&quot;&quot;"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82A8A" w14:textId="77777777" w:rsidR="005235DF" w:rsidRDefault="005235DF" w:rsidP="00B17E13">
    <w:pPr>
      <w:pStyle w:val="Kopfzeile"/>
      <w:ind w:right="27"/>
      <w:jc w:val="right"/>
    </w:pPr>
    <w:r w:rsidRPr="00495014">
      <w:rPr>
        <w:noProof/>
        <w:lang w:bidi="en-GB"/>
      </w:rPr>
      <mc:AlternateContent>
        <mc:Choice Requires="wps">
          <w:drawing>
            <wp:inline distT="0" distB="0" distL="0" distR="0" wp14:anchorId="2A85F272" wp14:editId="6FB2BB6E">
              <wp:extent cx="1390652" cy="370841"/>
              <wp:effectExtent l="0" t="0" r="0" b="0"/>
              <wp:docPr id="58"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23814BE2"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n-GB"/>
      </w:rPr>
      <mc:AlternateContent>
        <mc:Choice Requires="wpg">
          <w:drawing>
            <wp:anchor distT="0" distB="0" distL="114300" distR="114300" simplePos="0" relativeHeight="251731968" behindDoc="0" locked="0" layoutInCell="1" allowOverlap="1" wp14:anchorId="36CD57C2" wp14:editId="7EAC7D6C">
              <wp:simplePos x="0" y="0"/>
              <wp:positionH relativeFrom="margin">
                <wp:align>center</wp:align>
              </wp:positionH>
              <wp:positionV relativeFrom="page">
                <wp:align>top</wp:align>
              </wp:positionV>
              <wp:extent cx="8618220" cy="905256"/>
              <wp:effectExtent l="0" t="0" r="6350" b="9525"/>
              <wp:wrapNone/>
              <wp:docPr id="59" name="Group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0" name="Rectangle"/>
                      <wps:cNvSpPr/>
                      <wps:spPr>
                        <a:xfrm>
                          <a:off x="0" y="861237"/>
                          <a:ext cx="8618220" cy="45085"/>
                        </a:xfrm>
                        <a:prstGeom prst="rect">
                          <a:avLst/>
                        </a:prstGeom>
                        <a:solidFill>
                          <a:schemeClr val="accent2"/>
                        </a:solidFill>
                        <a:ln w="12700">
                          <a:miter lim="400000"/>
                        </a:ln>
                      </wps:spPr>
                      <wps:bodyPr lIns="38100" tIns="38100" rIns="38100" bIns="38100" anchor="ctr"/>
                    </wps:wsp>
                    <wps:wsp>
                      <wps:cNvPr id="61" name="Shape"/>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7" name="Rectangle"/>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BBFF5A8" id="Group 59" o:spid="_x0000_s1026" alt="&quot;&quot;" style="position:absolute;margin-left:0;margin-top:0;width:678.6pt;height:71.3pt;z-index:25173196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">
              <v:rect id="Rectangle"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" fillcolor="#60b966 [3205]" stroked="f" strokeweight="1pt">
                <v:stroke miterlimit="4"/>
                <v:textbox inset="3pt,3pt,3pt,3pt"/>
              </v:rect>
              <v:shape id="Shape"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angle"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" fillcolor="#264d2b [3204]" stroked="f" strokeweight="1pt">
                <v:stroke miterlimit="4"/>
                <v:textbox inset="3pt,3pt,3pt,3pt"/>
              </v:rect>
              <w10:wrap anchorx="margin"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183BD" w14:textId="77777777" w:rsidR="005235DF" w:rsidRDefault="005235DF" w:rsidP="00B17E13">
    <w:pPr>
      <w:pStyle w:val="Kopfzeile"/>
      <w:ind w:right="27"/>
      <w:jc w:val="right"/>
    </w:pPr>
    <w:r w:rsidRPr="00495014">
      <w:rPr>
        <w:noProof/>
        <w:lang w:bidi="en-GB"/>
      </w:rPr>
      <mc:AlternateContent>
        <mc:Choice Requires="wps">
          <w:drawing>
            <wp:inline distT="0" distB="0" distL="0" distR="0" wp14:anchorId="39B28D29" wp14:editId="11DE25E7">
              <wp:extent cx="1390652" cy="370841"/>
              <wp:effectExtent l="0" t="0" r="0" b="0"/>
              <wp:docPr id="55"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170B644E"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n-GB"/>
      </w:rPr>
      <mc:AlternateContent>
        <mc:Choice Requires="wpg">
          <w:drawing>
            <wp:anchor distT="0" distB="0" distL="114300" distR="114300" simplePos="0" relativeHeight="251727872" behindDoc="0" locked="0" layoutInCell="1" allowOverlap="1" wp14:anchorId="1260D7C0" wp14:editId="2841A982">
              <wp:simplePos x="0" y="0"/>
              <wp:positionH relativeFrom="margin">
                <wp:align>center</wp:align>
              </wp:positionH>
              <wp:positionV relativeFrom="page">
                <wp:align>top</wp:align>
              </wp:positionV>
              <wp:extent cx="6858000" cy="905256"/>
              <wp:effectExtent l="0" t="0" r="0" b="9525"/>
              <wp:wrapNone/>
              <wp:docPr id="41" name="Group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4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4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4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3D43DC2" id="Group 41" o:spid="_x0000_s1026" alt="&quot;&quot;" style="position:absolute;margin-left:0;margin-top:0;width:540pt;height:71.3pt;z-index:251727872;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T8h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" fillcolor="#60b966 [3205]" stroked="f" strokeweight="1pt">
                <v:stroke miterlimit="4"/>
                <v:textbox inset="3pt,3pt,3pt,3pt"/>
              </v:rect>
              <w10:wrap anchorx="margin"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4709E" w14:textId="77777777" w:rsidR="005235DF" w:rsidRDefault="005235DF" w:rsidP="00B17E13">
    <w:pPr>
      <w:pStyle w:val="Kopfzeile"/>
      <w:ind w:right="27"/>
      <w:jc w:val="right"/>
    </w:pPr>
    <w:r w:rsidRPr="00495014">
      <w:rPr>
        <w:noProof/>
        <w:lang w:bidi="en-GB"/>
      </w:rPr>
      <mc:AlternateContent>
        <mc:Choice Requires="wps">
          <w:drawing>
            <wp:inline distT="0" distB="0" distL="0" distR="0" wp14:anchorId="67B96A64" wp14:editId="4F3374CA">
              <wp:extent cx="1390652" cy="370841"/>
              <wp:effectExtent l="0" t="0" r="0" b="0"/>
              <wp:docPr id="57"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093C766D"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n-GB"/>
      </w:rPr>
      <mc:AlternateContent>
        <mc:Choice Requires="wpg">
          <w:drawing>
            <wp:anchor distT="0" distB="0" distL="114300" distR="114300" simplePos="0" relativeHeight="251696128" behindDoc="0" locked="0" layoutInCell="1" allowOverlap="1" wp14:anchorId="041449E5" wp14:editId="196387DF">
              <wp:simplePos x="0" y="0"/>
              <wp:positionH relativeFrom="margin">
                <wp:align>center</wp:align>
              </wp:positionH>
              <wp:positionV relativeFrom="page">
                <wp:align>top</wp:align>
              </wp:positionV>
              <wp:extent cx="8618220" cy="905256"/>
              <wp:effectExtent l="0" t="0" r="6350" b="9525"/>
              <wp:wrapNone/>
              <wp:docPr id="194" name="Group 1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2" name="Rectangle"/>
                      <wps:cNvSpPr/>
                      <wps:spPr>
                        <a:xfrm>
                          <a:off x="0" y="861237"/>
                          <a:ext cx="8618220" cy="45085"/>
                        </a:xfrm>
                        <a:prstGeom prst="rect">
                          <a:avLst/>
                        </a:prstGeom>
                        <a:solidFill>
                          <a:schemeClr val="accent2"/>
                        </a:solidFill>
                        <a:ln w="12700">
                          <a:miter lim="400000"/>
                        </a:ln>
                      </wps:spPr>
                      <wps:bodyPr lIns="38100" tIns="38100" rIns="38100" bIns="38100" anchor="ctr"/>
                    </wps:wsp>
                    <wps:wsp>
                      <wps:cNvPr id="63" name="Shape"/>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2" name="Rectangle"/>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21609C93" id="Group 194" o:spid="_x0000_s1026" alt="&quot;&quot;" style="position:absolute;margin-left:0;margin-top:0;width:678.6pt;height:71.3pt;z-index:25169612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">
              <v:rect id="Rectangle"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" fillcolor="#60b966 [3205]" stroked="f" strokeweight="1pt">
                <v:stroke miterlimit="4"/>
                <v:textbox inset="3pt,3pt,3pt,3pt"/>
              </v:rect>
              <v:shape id="Shape"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angle"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" fillcolor="#264d2b [3204]" stroked="f" strokeweight="1pt">
                <v:stroke miterlimit="4"/>
                <v:textbox inset="3pt,3pt,3pt,3pt"/>
              </v:rect>
              <w10:wrap anchorx="margin"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5550C" w14:textId="77777777" w:rsidR="005235DF" w:rsidRPr="00495014" w:rsidRDefault="005235DF" w:rsidP="00B17E13">
    <w:pPr>
      <w:pStyle w:val="Kopfzeile"/>
      <w:ind w:right="27"/>
      <w:jc w:val="right"/>
    </w:pPr>
    <w:r w:rsidRPr="00495014">
      <w:rPr>
        <w:noProof/>
        <w:lang w:bidi="en-GB"/>
      </w:rPr>
      <mc:AlternateContent>
        <mc:Choice Requires="wps">
          <w:drawing>
            <wp:inline distT="0" distB="0" distL="0" distR="0" wp14:anchorId="2B3FB68F" wp14:editId="464B663D">
              <wp:extent cx="1390652" cy="370841"/>
              <wp:effectExtent l="0" t="0" r="0" b="0"/>
              <wp:docPr id="56"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5DBB5B9F"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bidi="en-GB"/>
      </w:rPr>
      <mc:AlternateContent>
        <mc:Choice Requires="wpg">
          <w:drawing>
            <wp:anchor distT="0" distB="0" distL="114300" distR="114300" simplePos="0" relativeHeight="251729920" behindDoc="0" locked="0" layoutInCell="1" allowOverlap="1" wp14:anchorId="559E0747" wp14:editId="2A8A15D2">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66F6FCC" id="Group 45" o:spid="_x0000_s1026" alt="&quot;&quot;"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uw9B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079C2B8A"/>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DC321762"/>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33D15"/>
    <w:multiLevelType w:val="hybridMultilevel"/>
    <w:tmpl w:val="6A4EB618"/>
    <w:lvl w:ilvl="0" w:tplc="0409000F">
      <w:start w:val="1"/>
      <w:numFmt w:val="decimal"/>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Aufzhlungszeichen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DA5AD5"/>
    <w:multiLevelType w:val="hybridMultilevel"/>
    <w:tmpl w:val="BD2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2B3981"/>
    <w:multiLevelType w:val="hybridMultilevel"/>
    <w:tmpl w:val="8ABE26DE"/>
    <w:lvl w:ilvl="0" w:tplc="04090003">
      <w:start w:val="1"/>
      <w:numFmt w:val="bullet"/>
      <w:lvlText w:val="o"/>
      <w:lvlJc w:val="left"/>
      <w:pPr>
        <w:ind w:left="530" w:hanging="360"/>
      </w:pPr>
      <w:rPr>
        <w:rFonts w:ascii="Courier New" w:hAnsi="Courier New" w:cs="Courier New"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6C7223"/>
    <w:multiLevelType w:val="hybridMultilevel"/>
    <w:tmpl w:val="02A4B1C2"/>
    <w:lvl w:ilvl="0" w:tplc="7F66E1C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961B0"/>
    <w:multiLevelType w:val="multilevel"/>
    <w:tmpl w:val="8EA6EA72"/>
    <w:lvl w:ilvl="0">
      <w:start w:val="1"/>
      <w:numFmt w:val="bullet"/>
      <w:lvlText w:val=""/>
      <w:lvlJc w:val="left"/>
      <w:pPr>
        <w:ind w:left="530" w:hanging="360"/>
      </w:pPr>
      <w:rPr>
        <w:rFonts w:ascii="Symbol" w:hAnsi="Symbol" w:hint="default"/>
        <w:color w:val="5E5E5E"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4095000"/>
    <w:multiLevelType w:val="hybridMultilevel"/>
    <w:tmpl w:val="BFA4A880"/>
    <w:lvl w:ilvl="0" w:tplc="D4C08AD8">
      <w:start w:val="1"/>
      <w:numFmt w:val="bullet"/>
      <w:lvlText w:val=""/>
      <w:lvlJc w:val="left"/>
      <w:pPr>
        <w:ind w:left="530" w:hanging="360"/>
      </w:pPr>
      <w:rPr>
        <w:rFonts w:ascii="Symbol" w:hAnsi="Symbol" w:hint="default"/>
        <w:color w:val="60B966" w:themeColor="accent2"/>
      </w:rPr>
    </w:lvl>
    <w:lvl w:ilvl="1" w:tplc="FFEA3C34">
      <w:start w:val="1"/>
      <w:numFmt w:val="bullet"/>
      <w:lvlText w:val="o"/>
      <w:lvlJc w:val="left"/>
      <w:pPr>
        <w:ind w:left="1440" w:hanging="360"/>
      </w:pPr>
      <w:rPr>
        <w:rFonts w:ascii="Courier New" w:hAnsi="Courier New" w:cs="Courier New" w:hint="default"/>
        <w:color w:val="60B966" w:themeColor="accent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0E397A"/>
    <w:multiLevelType w:val="hybridMultilevel"/>
    <w:tmpl w:val="1A22FF1E"/>
    <w:lvl w:ilvl="0" w:tplc="E3B4F4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ennumm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35"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4630E3"/>
    <w:multiLevelType w:val="hybridMultilevel"/>
    <w:tmpl w:val="82E6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0081083">
    <w:abstractNumId w:val="32"/>
  </w:num>
  <w:num w:numId="2" w16cid:durableId="124784399">
    <w:abstractNumId w:val="37"/>
  </w:num>
  <w:num w:numId="3" w16cid:durableId="1032195274">
    <w:abstractNumId w:val="12"/>
  </w:num>
  <w:num w:numId="4" w16cid:durableId="1820415417">
    <w:abstractNumId w:val="16"/>
  </w:num>
  <w:num w:numId="5" w16cid:durableId="1674841759">
    <w:abstractNumId w:val="14"/>
  </w:num>
  <w:num w:numId="6" w16cid:durableId="1323394234">
    <w:abstractNumId w:val="5"/>
  </w:num>
  <w:num w:numId="7" w16cid:durableId="1936985376">
    <w:abstractNumId w:val="33"/>
  </w:num>
  <w:num w:numId="8" w16cid:durableId="512691406">
    <w:abstractNumId w:val="27"/>
  </w:num>
  <w:num w:numId="9" w16cid:durableId="1802460623">
    <w:abstractNumId w:val="31"/>
  </w:num>
  <w:num w:numId="10" w16cid:durableId="1698004635">
    <w:abstractNumId w:val="30"/>
  </w:num>
  <w:num w:numId="11" w16cid:durableId="1381595572">
    <w:abstractNumId w:val="22"/>
  </w:num>
  <w:num w:numId="12" w16cid:durableId="1382679880">
    <w:abstractNumId w:val="35"/>
  </w:num>
  <w:num w:numId="13" w16cid:durableId="710376138">
    <w:abstractNumId w:val="10"/>
  </w:num>
  <w:num w:numId="14" w16cid:durableId="1042826281">
    <w:abstractNumId w:val="28"/>
  </w:num>
  <w:num w:numId="15" w16cid:durableId="1810827438">
    <w:abstractNumId w:val="25"/>
  </w:num>
  <w:num w:numId="16" w16cid:durableId="1424254381">
    <w:abstractNumId w:val="11"/>
  </w:num>
  <w:num w:numId="17" w16cid:durableId="915633940">
    <w:abstractNumId w:val="13"/>
  </w:num>
  <w:num w:numId="18" w16cid:durableId="138613024">
    <w:abstractNumId w:val="24"/>
  </w:num>
  <w:num w:numId="19" w16cid:durableId="1687100557">
    <w:abstractNumId w:val="23"/>
  </w:num>
  <w:num w:numId="20" w16cid:durableId="603071305">
    <w:abstractNumId w:val="26"/>
  </w:num>
  <w:num w:numId="21" w16cid:durableId="474952149">
    <w:abstractNumId w:val="6"/>
  </w:num>
  <w:num w:numId="22" w16cid:durableId="1682312443">
    <w:abstractNumId w:val="29"/>
  </w:num>
  <w:num w:numId="23" w16cid:durableId="1398823437">
    <w:abstractNumId w:val="19"/>
  </w:num>
  <w:num w:numId="24" w16cid:durableId="1379936717">
    <w:abstractNumId w:val="8"/>
  </w:num>
  <w:num w:numId="25" w16cid:durableId="521483063">
    <w:abstractNumId w:val="36"/>
  </w:num>
  <w:num w:numId="26" w16cid:durableId="1050418474">
    <w:abstractNumId w:val="21"/>
  </w:num>
  <w:num w:numId="27" w16cid:durableId="78447067">
    <w:abstractNumId w:val="18"/>
  </w:num>
  <w:num w:numId="28" w16cid:durableId="1524978330">
    <w:abstractNumId w:val="20"/>
  </w:num>
  <w:num w:numId="29" w16cid:durableId="230627838">
    <w:abstractNumId w:val="15"/>
  </w:num>
  <w:num w:numId="30" w16cid:durableId="2096781932">
    <w:abstractNumId w:val="4"/>
  </w:num>
  <w:num w:numId="31" w16cid:durableId="2022319909">
    <w:abstractNumId w:val="23"/>
    <w:lvlOverride w:ilvl="0">
      <w:startOverride w:val="1"/>
    </w:lvlOverride>
  </w:num>
  <w:num w:numId="32" w16cid:durableId="1447233914">
    <w:abstractNumId w:val="23"/>
    <w:lvlOverride w:ilvl="0">
      <w:startOverride w:val="1"/>
    </w:lvlOverride>
  </w:num>
  <w:num w:numId="33" w16cid:durableId="1168011330">
    <w:abstractNumId w:val="9"/>
  </w:num>
  <w:num w:numId="34" w16cid:durableId="858012562">
    <w:abstractNumId w:val="17"/>
  </w:num>
  <w:num w:numId="35" w16cid:durableId="87624181">
    <w:abstractNumId w:val="3"/>
  </w:num>
  <w:num w:numId="36" w16cid:durableId="1201162593">
    <w:abstractNumId w:val="2"/>
  </w:num>
  <w:num w:numId="37" w16cid:durableId="1194995881">
    <w:abstractNumId w:val="23"/>
    <w:lvlOverride w:ilvl="0">
      <w:startOverride w:val="1"/>
    </w:lvlOverride>
  </w:num>
  <w:num w:numId="38" w16cid:durableId="1954553960">
    <w:abstractNumId w:val="1"/>
  </w:num>
  <w:num w:numId="39" w16cid:durableId="1303077525">
    <w:abstractNumId w:val="7"/>
  </w:num>
  <w:num w:numId="40" w16cid:durableId="14884753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40542091">
    <w:abstractNumId w:val="23"/>
    <w:lvlOverride w:ilvl="0">
      <w:startOverride w:val="1"/>
    </w:lvlOverride>
  </w:num>
  <w:num w:numId="42" w16cid:durableId="1939479211">
    <w:abstractNumId w:val="34"/>
  </w:num>
  <w:num w:numId="43" w16cid:durableId="1121150657">
    <w:abstractNumId w:val="0"/>
  </w:num>
  <w:num w:numId="44" w16cid:durableId="11877880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1043758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7E9"/>
    <w:rsid w:val="00003B75"/>
    <w:rsid w:val="000048CB"/>
    <w:rsid w:val="00007C26"/>
    <w:rsid w:val="0002674F"/>
    <w:rsid w:val="000446E1"/>
    <w:rsid w:val="00061AD5"/>
    <w:rsid w:val="000656AE"/>
    <w:rsid w:val="000A7CCA"/>
    <w:rsid w:val="000D5219"/>
    <w:rsid w:val="000F0B18"/>
    <w:rsid w:val="000F6C90"/>
    <w:rsid w:val="0011677C"/>
    <w:rsid w:val="00121CCF"/>
    <w:rsid w:val="00123565"/>
    <w:rsid w:val="00127D78"/>
    <w:rsid w:val="001327F4"/>
    <w:rsid w:val="00135DEF"/>
    <w:rsid w:val="0014729A"/>
    <w:rsid w:val="00174F40"/>
    <w:rsid w:val="001900D7"/>
    <w:rsid w:val="00191D63"/>
    <w:rsid w:val="00191DD0"/>
    <w:rsid w:val="00193F0D"/>
    <w:rsid w:val="00194685"/>
    <w:rsid w:val="001A2376"/>
    <w:rsid w:val="001A3F3A"/>
    <w:rsid w:val="001D5B2D"/>
    <w:rsid w:val="001D7E33"/>
    <w:rsid w:val="001E6CEB"/>
    <w:rsid w:val="00201773"/>
    <w:rsid w:val="00213709"/>
    <w:rsid w:val="00233C92"/>
    <w:rsid w:val="0024119E"/>
    <w:rsid w:val="00241A86"/>
    <w:rsid w:val="00276F32"/>
    <w:rsid w:val="00277281"/>
    <w:rsid w:val="0029115B"/>
    <w:rsid w:val="00297A58"/>
    <w:rsid w:val="002B0F79"/>
    <w:rsid w:val="00311990"/>
    <w:rsid w:val="00325DA0"/>
    <w:rsid w:val="003320D6"/>
    <w:rsid w:val="00352790"/>
    <w:rsid w:val="00377792"/>
    <w:rsid w:val="00391A7B"/>
    <w:rsid w:val="00396F89"/>
    <w:rsid w:val="003F44BE"/>
    <w:rsid w:val="00404562"/>
    <w:rsid w:val="004120C2"/>
    <w:rsid w:val="00425C02"/>
    <w:rsid w:val="00435F2E"/>
    <w:rsid w:val="00436C33"/>
    <w:rsid w:val="00450BBB"/>
    <w:rsid w:val="00495014"/>
    <w:rsid w:val="004A09FC"/>
    <w:rsid w:val="004C32B5"/>
    <w:rsid w:val="004C595B"/>
    <w:rsid w:val="004E2FE1"/>
    <w:rsid w:val="00502E99"/>
    <w:rsid w:val="0050308A"/>
    <w:rsid w:val="00513443"/>
    <w:rsid w:val="00522168"/>
    <w:rsid w:val="005235DF"/>
    <w:rsid w:val="00541367"/>
    <w:rsid w:val="005426A5"/>
    <w:rsid w:val="00545E74"/>
    <w:rsid w:val="00585480"/>
    <w:rsid w:val="005B45F0"/>
    <w:rsid w:val="005C1710"/>
    <w:rsid w:val="005C6747"/>
    <w:rsid w:val="005D3ADE"/>
    <w:rsid w:val="005E14D5"/>
    <w:rsid w:val="005E6AAF"/>
    <w:rsid w:val="00631541"/>
    <w:rsid w:val="0064447D"/>
    <w:rsid w:val="00663A5E"/>
    <w:rsid w:val="0067461F"/>
    <w:rsid w:val="006A4307"/>
    <w:rsid w:val="006B2F2B"/>
    <w:rsid w:val="00701D7A"/>
    <w:rsid w:val="00714A9A"/>
    <w:rsid w:val="007237D4"/>
    <w:rsid w:val="00743D10"/>
    <w:rsid w:val="00751BCB"/>
    <w:rsid w:val="007630F2"/>
    <w:rsid w:val="007707EE"/>
    <w:rsid w:val="007820AA"/>
    <w:rsid w:val="00792405"/>
    <w:rsid w:val="007A3E5A"/>
    <w:rsid w:val="007A4B7E"/>
    <w:rsid w:val="007B6B58"/>
    <w:rsid w:val="007C5A6C"/>
    <w:rsid w:val="007D34D0"/>
    <w:rsid w:val="007E3455"/>
    <w:rsid w:val="007F1E4B"/>
    <w:rsid w:val="007F3CE4"/>
    <w:rsid w:val="007F3D82"/>
    <w:rsid w:val="00803C56"/>
    <w:rsid w:val="0080551C"/>
    <w:rsid w:val="00824D55"/>
    <w:rsid w:val="00825C8A"/>
    <w:rsid w:val="00847081"/>
    <w:rsid w:val="00852BBD"/>
    <w:rsid w:val="008553BB"/>
    <w:rsid w:val="0088045F"/>
    <w:rsid w:val="00892A9E"/>
    <w:rsid w:val="008A4365"/>
    <w:rsid w:val="008A60B8"/>
    <w:rsid w:val="008A6ABB"/>
    <w:rsid w:val="008F1194"/>
    <w:rsid w:val="009128D7"/>
    <w:rsid w:val="009210EA"/>
    <w:rsid w:val="0092600A"/>
    <w:rsid w:val="009358CF"/>
    <w:rsid w:val="00935DD1"/>
    <w:rsid w:val="00945B9D"/>
    <w:rsid w:val="009544F4"/>
    <w:rsid w:val="00974A50"/>
    <w:rsid w:val="009877E9"/>
    <w:rsid w:val="009C0094"/>
    <w:rsid w:val="009C31D9"/>
    <w:rsid w:val="009E4B73"/>
    <w:rsid w:val="00A119C5"/>
    <w:rsid w:val="00A1430A"/>
    <w:rsid w:val="00A22F8A"/>
    <w:rsid w:val="00A4190C"/>
    <w:rsid w:val="00A43F3A"/>
    <w:rsid w:val="00A9160B"/>
    <w:rsid w:val="00A95895"/>
    <w:rsid w:val="00AB78D1"/>
    <w:rsid w:val="00AC11E8"/>
    <w:rsid w:val="00AD36A4"/>
    <w:rsid w:val="00B012AE"/>
    <w:rsid w:val="00B04624"/>
    <w:rsid w:val="00B05BBE"/>
    <w:rsid w:val="00B17E13"/>
    <w:rsid w:val="00B6591A"/>
    <w:rsid w:val="00B86DBD"/>
    <w:rsid w:val="00B91A00"/>
    <w:rsid w:val="00BB2437"/>
    <w:rsid w:val="00BB647D"/>
    <w:rsid w:val="00BD6B67"/>
    <w:rsid w:val="00C026D3"/>
    <w:rsid w:val="00C05BBB"/>
    <w:rsid w:val="00C328F5"/>
    <w:rsid w:val="00C56DC6"/>
    <w:rsid w:val="00C56DCA"/>
    <w:rsid w:val="00C60706"/>
    <w:rsid w:val="00C7619D"/>
    <w:rsid w:val="00CA3BE4"/>
    <w:rsid w:val="00CE03B5"/>
    <w:rsid w:val="00CE3304"/>
    <w:rsid w:val="00CF7269"/>
    <w:rsid w:val="00D06101"/>
    <w:rsid w:val="00D073F1"/>
    <w:rsid w:val="00D11E77"/>
    <w:rsid w:val="00D237A2"/>
    <w:rsid w:val="00D30F4A"/>
    <w:rsid w:val="00D50E05"/>
    <w:rsid w:val="00D5153F"/>
    <w:rsid w:val="00D71C9E"/>
    <w:rsid w:val="00DD1468"/>
    <w:rsid w:val="00DD2790"/>
    <w:rsid w:val="00DF21FF"/>
    <w:rsid w:val="00DF5141"/>
    <w:rsid w:val="00E231A0"/>
    <w:rsid w:val="00E23B8F"/>
    <w:rsid w:val="00E24036"/>
    <w:rsid w:val="00E25BC6"/>
    <w:rsid w:val="00E61D53"/>
    <w:rsid w:val="00E6596E"/>
    <w:rsid w:val="00E667B3"/>
    <w:rsid w:val="00E82221"/>
    <w:rsid w:val="00EA1406"/>
    <w:rsid w:val="00EA5FA7"/>
    <w:rsid w:val="00EC5250"/>
    <w:rsid w:val="00ED77F4"/>
    <w:rsid w:val="00EF043F"/>
    <w:rsid w:val="00EF627F"/>
    <w:rsid w:val="00F01696"/>
    <w:rsid w:val="00F26EB3"/>
    <w:rsid w:val="00F53912"/>
    <w:rsid w:val="00F81CC4"/>
    <w:rsid w:val="00F823AD"/>
    <w:rsid w:val="00F90CA2"/>
    <w:rsid w:val="00F91F43"/>
    <w:rsid w:val="00F94789"/>
    <w:rsid w:val="00FA27A5"/>
    <w:rsid w:val="00FA61CB"/>
    <w:rsid w:val="00FB1147"/>
    <w:rsid w:val="00FB13F4"/>
    <w:rsid w:val="00FB6417"/>
    <w:rsid w:val="00FC6307"/>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A2D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64" w:lineRule="auto"/>
      </w:pPr>
    </w:pPrDefault>
  </w:docDefaults>
  <w:latentStyles w:defLockedState="0" w:defUIPriority="99" w:defSemiHidden="0" w:defUnhideWhenUsed="0" w:defQFormat="0" w:count="376">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4D5"/>
    <w:rPr>
      <w:rFonts w:cs="Times New Roman (Body CS)"/>
      <w:color w:val="000000" w:themeColor="text1"/>
    </w:rPr>
  </w:style>
  <w:style w:type="paragraph" w:styleId="berschrift1">
    <w:name w:val="heading 1"/>
    <w:basedOn w:val="Standard"/>
    <w:next w:val="Standard"/>
    <w:link w:val="berschrift1Zchn"/>
    <w:uiPriority w:val="9"/>
    <w:qFormat/>
    <w:rsid w:val="00193F0D"/>
    <w:pPr>
      <w:spacing w:line="240" w:lineRule="auto"/>
      <w:outlineLvl w:val="0"/>
    </w:pPr>
    <w:rPr>
      <w:rFonts w:asciiTheme="majorHAnsi" w:hAnsiTheme="majorHAnsi"/>
      <w:color w:val="264D2B" w:themeColor="accent1"/>
      <w:sz w:val="36"/>
    </w:rPr>
  </w:style>
  <w:style w:type="paragraph" w:styleId="berschrift2">
    <w:name w:val="heading 2"/>
    <w:basedOn w:val="Standard"/>
    <w:next w:val="Standard"/>
    <w:link w:val="berschrift2Zchn"/>
    <w:uiPriority w:val="9"/>
    <w:qFormat/>
    <w:rsid w:val="00F01696"/>
    <w:pPr>
      <w:keepNext/>
      <w:keepLines/>
      <w:outlineLvl w:val="1"/>
    </w:pPr>
    <w:rPr>
      <w:rFonts w:eastAsiaTheme="majorEastAsia" w:cstheme="majorBidi"/>
      <w:b/>
      <w:caps/>
      <w:color w:val="FFFFFF" w:themeColor="background1"/>
      <w:sz w:val="28"/>
      <w:szCs w:val="26"/>
    </w:rPr>
  </w:style>
  <w:style w:type="paragraph" w:styleId="berschrift3">
    <w:name w:val="heading 3"/>
    <w:basedOn w:val="Standard"/>
    <w:next w:val="Standard"/>
    <w:link w:val="berschrift3Zchn"/>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E14D5"/>
    <w:rPr>
      <w:rFonts w:asciiTheme="majorHAnsi" w:hAnsiTheme="majorHAnsi" w:cs="Times New Roman (Body CS)"/>
      <w:color w:val="264D2B" w:themeColor="accent1"/>
      <w:sz w:val="36"/>
    </w:rPr>
  </w:style>
  <w:style w:type="paragraph" w:styleId="Kopfzeile">
    <w:name w:val="header"/>
    <w:basedOn w:val="Standard"/>
    <w:link w:val="KopfzeileZchn"/>
    <w:uiPriority w:val="99"/>
    <w:semiHidden/>
    <w:rsid w:val="009544F4"/>
    <w:pPr>
      <w:spacing w:after="0" w:line="240" w:lineRule="auto"/>
    </w:pPr>
  </w:style>
  <w:style w:type="character" w:customStyle="1" w:styleId="KopfzeileZchn">
    <w:name w:val="Kopfzeile Zchn"/>
    <w:basedOn w:val="Absatz-Standardschriftart"/>
    <w:link w:val="Kopfzeile"/>
    <w:uiPriority w:val="99"/>
    <w:semiHidden/>
    <w:rsid w:val="009544F4"/>
    <w:rPr>
      <w:rFonts w:cs="Times New Roman (Body CS)"/>
      <w:color w:val="000000" w:themeColor="text1"/>
    </w:rPr>
  </w:style>
  <w:style w:type="paragraph" w:styleId="Fuzeile">
    <w:name w:val="footer"/>
    <w:basedOn w:val="Standard"/>
    <w:link w:val="FuzeileZchn"/>
    <w:uiPriority w:val="99"/>
    <w:semiHidden/>
    <w:rsid w:val="009544F4"/>
    <w:pPr>
      <w:spacing w:after="0" w:line="240" w:lineRule="auto"/>
    </w:pPr>
    <w:rPr>
      <w:color w:val="FFFFFF" w:themeColor="background1"/>
    </w:rPr>
  </w:style>
  <w:style w:type="character" w:customStyle="1" w:styleId="FuzeileZchn">
    <w:name w:val="Fußzeile Zchn"/>
    <w:basedOn w:val="Absatz-Standardschriftart"/>
    <w:link w:val="Fuzeile"/>
    <w:uiPriority w:val="99"/>
    <w:semiHidden/>
    <w:rsid w:val="009544F4"/>
    <w:rPr>
      <w:rFonts w:cs="Times New Roman (Body CS)"/>
      <w:color w:val="FFFFFF" w:themeColor="background1"/>
    </w:rPr>
  </w:style>
  <w:style w:type="table" w:styleId="Tabellenraster">
    <w:name w:val="Table Grid"/>
    <w:basedOn w:val="NormaleTabelle"/>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tzhaltertext">
    <w:name w:val="Placeholder Text"/>
    <w:basedOn w:val="Absatz-Standardschriftart"/>
    <w:uiPriority w:val="99"/>
    <w:semiHidden/>
    <w:rsid w:val="00CE03B5"/>
    <w:rPr>
      <w:color w:val="808080"/>
    </w:rPr>
  </w:style>
  <w:style w:type="paragraph" w:styleId="Titel">
    <w:name w:val="Title"/>
    <w:basedOn w:val="Standard"/>
    <w:next w:val="Standard"/>
    <w:link w:val="TitelZchn"/>
    <w:uiPriority w:val="10"/>
    <w:qFormat/>
    <w:rsid w:val="00127D78"/>
    <w:pPr>
      <w:spacing w:after="0" w:line="240" w:lineRule="auto"/>
    </w:pPr>
    <w:rPr>
      <w:rFonts w:asciiTheme="majorHAnsi" w:hAnsiTheme="majorHAnsi"/>
      <w:color w:val="264D2B" w:themeColor="accent1"/>
      <w:sz w:val="68"/>
    </w:rPr>
  </w:style>
  <w:style w:type="character" w:customStyle="1" w:styleId="TitelZchn">
    <w:name w:val="Titel Zchn"/>
    <w:basedOn w:val="Absatz-Standardschriftart"/>
    <w:link w:val="Titel"/>
    <w:uiPriority w:val="10"/>
    <w:rsid w:val="005E14D5"/>
    <w:rPr>
      <w:rFonts w:asciiTheme="majorHAnsi" w:hAnsiTheme="majorHAnsi" w:cs="Times New Roman (Body CS)"/>
      <w:color w:val="264D2B" w:themeColor="accent1"/>
      <w:sz w:val="68"/>
    </w:rPr>
  </w:style>
  <w:style w:type="paragraph" w:styleId="Untertitel">
    <w:name w:val="Subtitle"/>
    <w:basedOn w:val="Standard"/>
    <w:next w:val="Standard"/>
    <w:link w:val="UntertitelZchn"/>
    <w:uiPriority w:val="11"/>
    <w:qFormat/>
    <w:rsid w:val="007630F2"/>
    <w:pPr>
      <w:spacing w:after="0" w:line="240" w:lineRule="auto"/>
    </w:pPr>
    <w:rPr>
      <w:color w:val="7F7F7F" w:themeColor="text1" w:themeTint="80"/>
      <w:sz w:val="68"/>
    </w:rPr>
  </w:style>
  <w:style w:type="character" w:customStyle="1" w:styleId="UntertitelZchn">
    <w:name w:val="Untertitel Zchn"/>
    <w:basedOn w:val="Absatz-Standardschriftart"/>
    <w:link w:val="Untertitel"/>
    <w:uiPriority w:val="11"/>
    <w:rsid w:val="005E14D5"/>
    <w:rPr>
      <w:rFonts w:cs="Times New Roman (Body CS)"/>
      <w:color w:val="7F7F7F" w:themeColor="text1" w:themeTint="80"/>
      <w:sz w:val="68"/>
    </w:rPr>
  </w:style>
  <w:style w:type="paragraph" w:customStyle="1" w:styleId="Bullets">
    <w:name w:val="Bullets"/>
    <w:basedOn w:val="Standard"/>
    <w:next w:val="Standard"/>
    <w:uiPriority w:val="12"/>
    <w:qFormat/>
    <w:rsid w:val="00123565"/>
    <w:pPr>
      <w:numPr>
        <w:numId w:val="39"/>
      </w:numPr>
      <w:pBdr>
        <w:top w:val="single" w:sz="12" w:space="6" w:color="60B966" w:themeColor="accent2"/>
        <w:bottom w:val="single" w:sz="12" w:space="6" w:color="60B966" w:themeColor="accent2"/>
      </w:pBdr>
    </w:pPr>
  </w:style>
  <w:style w:type="character" w:styleId="Fett">
    <w:name w:val="Strong"/>
    <w:basedOn w:val="Absatz-Standardschriftart"/>
    <w:uiPriority w:val="22"/>
    <w:qFormat/>
    <w:rsid w:val="005E6AAF"/>
    <w:rPr>
      <w:b/>
      <w:bCs/>
      <w:color w:val="264D2B" w:themeColor="accent1"/>
    </w:rPr>
  </w:style>
  <w:style w:type="paragraph" w:customStyle="1" w:styleId="Numbers">
    <w:name w:val="Numbers"/>
    <w:basedOn w:val="Standard"/>
    <w:next w:val="Standard"/>
    <w:uiPriority w:val="13"/>
    <w:qFormat/>
    <w:rsid w:val="00123565"/>
    <w:pPr>
      <w:numPr>
        <w:numId w:val="42"/>
      </w:numPr>
    </w:pPr>
  </w:style>
  <w:style w:type="paragraph" w:styleId="Zitat">
    <w:name w:val="Quote"/>
    <w:basedOn w:val="Standard"/>
    <w:next w:val="Standard"/>
    <w:link w:val="ZitatZchn"/>
    <w:uiPriority w:val="29"/>
    <w:semiHidden/>
    <w:qFormat/>
    <w:rsid w:val="00743D1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DF5141"/>
    <w:rPr>
      <w:rFonts w:cs="Times New Roman (Body CS)"/>
      <w:i/>
      <w:iCs/>
      <w:color w:val="404040" w:themeColor="text1" w:themeTint="BF"/>
    </w:rPr>
  </w:style>
  <w:style w:type="paragraph" w:customStyle="1" w:styleId="TableText">
    <w:name w:val="Table Text"/>
    <w:basedOn w:val="Standard"/>
    <w:next w:val="Standard"/>
    <w:link w:val="TableTextChar"/>
    <w:uiPriority w:val="17"/>
    <w:qFormat/>
    <w:rsid w:val="00CF7269"/>
    <w:pPr>
      <w:spacing w:after="0" w:line="240" w:lineRule="auto"/>
    </w:pPr>
    <w:rPr>
      <w:sz w:val="16"/>
    </w:rPr>
  </w:style>
  <w:style w:type="paragraph" w:customStyle="1" w:styleId="Graphheading1">
    <w:name w:val="Graph heading 1"/>
    <w:basedOn w:val="Standard"/>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Standard"/>
    <w:uiPriority w:val="16"/>
    <w:qFormat/>
    <w:rsid w:val="007A3E5A"/>
    <w:pPr>
      <w:numPr>
        <w:numId w:val="33"/>
      </w:numPr>
      <w:spacing w:after="0" w:line="216" w:lineRule="auto"/>
      <w:ind w:left="284" w:hanging="284"/>
    </w:pPr>
    <w:rPr>
      <w:rFonts w:cstheme="minorBidi"/>
      <w:color w:val="595959" w:themeColor="text1" w:themeTint="A6"/>
      <w:sz w:val="20"/>
    </w:rPr>
  </w:style>
  <w:style w:type="paragraph" w:customStyle="1" w:styleId="Graphheading2">
    <w:name w:val="Graph heading 2"/>
    <w:basedOn w:val="Standard"/>
    <w:uiPriority w:val="15"/>
    <w:qFormat/>
    <w:rsid w:val="000F0B18"/>
    <w:pPr>
      <w:spacing w:before="120" w:after="60" w:line="240" w:lineRule="auto"/>
    </w:pPr>
    <w:rPr>
      <w:rFonts w:cstheme="minorBidi"/>
      <w:b/>
      <w:color w:val="2B612E" w:themeColor="accent2" w:themeShade="80"/>
      <w:sz w:val="24"/>
    </w:rPr>
  </w:style>
  <w:style w:type="paragraph" w:customStyle="1" w:styleId="Graphbullet2">
    <w:name w:val="Graph bullet 2"/>
    <w:basedOn w:val="Standard"/>
    <w:uiPriority w:val="16"/>
    <w:qFormat/>
    <w:rsid w:val="007A3E5A"/>
    <w:pPr>
      <w:numPr>
        <w:numId w:val="34"/>
      </w:numPr>
      <w:spacing w:after="0" w:line="216" w:lineRule="auto"/>
      <w:ind w:left="284" w:hanging="284"/>
    </w:pPr>
    <w:rPr>
      <w:rFonts w:cstheme="minorBidi"/>
      <w:color w:val="595959" w:themeColor="text1" w:themeTint="A6"/>
      <w:sz w:val="20"/>
    </w:rPr>
  </w:style>
  <w:style w:type="paragraph" w:customStyle="1" w:styleId="Graphheading3">
    <w:name w:val="Graph heading 3"/>
    <w:basedOn w:val="Standard"/>
    <w:uiPriority w:val="15"/>
    <w:qFormat/>
    <w:rsid w:val="000F0B18"/>
    <w:pPr>
      <w:spacing w:before="120" w:after="60" w:line="240" w:lineRule="auto"/>
    </w:pPr>
    <w:rPr>
      <w:rFonts w:cstheme="minorBidi"/>
      <w:b/>
      <w:color w:val="595959" w:themeColor="text1" w:themeTint="A6"/>
      <w:sz w:val="24"/>
    </w:rPr>
  </w:style>
  <w:style w:type="paragraph" w:customStyle="1" w:styleId="Graphbullet3">
    <w:name w:val="Graph bullet 3"/>
    <w:basedOn w:val="Standard"/>
    <w:uiPriority w:val="16"/>
    <w:qFormat/>
    <w:rsid w:val="007A3E5A"/>
    <w:pPr>
      <w:numPr>
        <w:numId w:val="35"/>
      </w:numPr>
      <w:spacing w:after="0" w:line="216" w:lineRule="auto"/>
      <w:ind w:left="284" w:hanging="284"/>
    </w:pPr>
    <w:rPr>
      <w:rFonts w:cstheme="minorBidi"/>
      <w:color w:val="595959" w:themeColor="text1" w:themeTint="A6"/>
      <w:sz w:val="20"/>
    </w:rPr>
  </w:style>
  <w:style w:type="paragraph" w:customStyle="1" w:styleId="Graphheading4">
    <w:name w:val="Graph heading 4"/>
    <w:basedOn w:val="Standard"/>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Standard"/>
    <w:uiPriority w:val="16"/>
    <w:qFormat/>
    <w:rsid w:val="007A3E5A"/>
    <w:pPr>
      <w:numPr>
        <w:numId w:val="36"/>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39"/>
      </w:numPr>
    </w:pPr>
  </w:style>
  <w:style w:type="numbering" w:customStyle="1" w:styleId="NumberedList">
    <w:name w:val="NumberedList"/>
    <w:uiPriority w:val="99"/>
    <w:rsid w:val="00DF21FF"/>
    <w:pPr>
      <w:numPr>
        <w:numId w:val="42"/>
      </w:numPr>
    </w:pPr>
  </w:style>
  <w:style w:type="paragraph" w:styleId="Aufzhlungszeichen2">
    <w:name w:val="List Bullet 2"/>
    <w:basedOn w:val="Standard"/>
    <w:uiPriority w:val="12"/>
    <w:qFormat/>
    <w:rsid w:val="00DF21FF"/>
    <w:pPr>
      <w:numPr>
        <w:ilvl w:val="1"/>
        <w:numId w:val="39"/>
      </w:numPr>
    </w:pPr>
  </w:style>
  <w:style w:type="character" w:customStyle="1" w:styleId="berschrift2Zchn">
    <w:name w:val="Überschrift 2 Zchn"/>
    <w:basedOn w:val="Absatz-Standardschriftart"/>
    <w:link w:val="berschrift2"/>
    <w:uiPriority w:val="9"/>
    <w:rsid w:val="00F01696"/>
    <w:rPr>
      <w:rFonts w:eastAsiaTheme="majorEastAsia" w:cstheme="majorBidi"/>
      <w:b/>
      <w:caps/>
      <w:color w:val="FFFFFF" w:themeColor="background1"/>
      <w:sz w:val="28"/>
      <w:szCs w:val="26"/>
    </w:rPr>
  </w:style>
  <w:style w:type="paragraph" w:styleId="Listennummer2">
    <w:name w:val="List Number 2"/>
    <w:basedOn w:val="Standard"/>
    <w:uiPriority w:val="14"/>
    <w:unhideWhenUsed/>
    <w:qFormat/>
    <w:rsid w:val="00DF21FF"/>
    <w:pPr>
      <w:numPr>
        <w:ilvl w:val="1"/>
        <w:numId w:val="42"/>
      </w:numPr>
    </w:pPr>
  </w:style>
  <w:style w:type="character" w:customStyle="1" w:styleId="berschrift3Zchn">
    <w:name w:val="Überschrift 3 Zchn"/>
    <w:basedOn w:val="Absatz-Standardschriftart"/>
    <w:link w:val="berschrift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Absatz-Standardschriftar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lip.Kemkes\AppData\Roaming\Microsoft\Templates\Healthcar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40DF86D698F48A69ECDDE37F5E596BA"/>
        <w:category>
          <w:name w:val="Allgemein"/>
          <w:gallery w:val="placeholder"/>
        </w:category>
        <w:types>
          <w:type w:val="bbPlcHdr"/>
        </w:types>
        <w:behaviors>
          <w:behavior w:val="content"/>
        </w:behaviors>
        <w:guid w:val="{915C84FC-4C9D-4FE1-BBF7-25A05C2D745B}"/>
      </w:docPartPr>
      <w:docPartBody>
        <w:p w:rsidR="00000000" w:rsidRDefault="00000000">
          <w:pPr>
            <w:pStyle w:val="640DF86D698F48A69ECDDE37F5E596BA"/>
          </w:pPr>
          <w:r w:rsidRPr="00892A9E">
            <w:rPr>
              <w:lang w:bidi="en-GB"/>
            </w:rPr>
            <w:t>MEDICAL OFFICE</w:t>
          </w:r>
          <w:r w:rsidRPr="00892A9E">
            <w:rPr>
              <w:lang w:bidi="en-GB"/>
            </w:rPr>
            <w:br/>
            <w:t>START-UP</w:t>
          </w:r>
        </w:p>
      </w:docPartBody>
    </w:docPart>
    <w:docPart>
      <w:docPartPr>
        <w:name w:val="7A46C1BC2E65457598F69509F8BF3756"/>
        <w:category>
          <w:name w:val="Allgemein"/>
          <w:gallery w:val="placeholder"/>
        </w:category>
        <w:types>
          <w:type w:val="bbPlcHdr"/>
        </w:types>
        <w:behaviors>
          <w:behavior w:val="content"/>
        </w:behaviors>
        <w:guid w:val="{A36C9B25-1F9B-4F7D-91EE-7061D3D25243}"/>
      </w:docPartPr>
      <w:docPartBody>
        <w:p w:rsidR="00000000" w:rsidRDefault="00000000">
          <w:pPr>
            <w:pStyle w:val="7A46C1BC2E65457598F69509F8BF3756"/>
          </w:pPr>
          <w:r w:rsidRPr="00892A9E">
            <w:rPr>
              <w:lang w:bidi="en-GB"/>
            </w:rPr>
            <w:t>BUSINESS PLAN</w:t>
          </w:r>
        </w:p>
      </w:docPartBody>
    </w:docPart>
    <w:docPart>
      <w:docPartPr>
        <w:name w:val="5E13A92CBCB046828E3648A0CA802ECB"/>
        <w:category>
          <w:name w:val="Allgemein"/>
          <w:gallery w:val="placeholder"/>
        </w:category>
        <w:types>
          <w:type w:val="bbPlcHdr"/>
        </w:types>
        <w:behaviors>
          <w:behavior w:val="content"/>
        </w:behaviors>
        <w:guid w:val="{20987AAB-89D3-4E0D-834B-505E76BDF091}"/>
      </w:docPartPr>
      <w:docPartBody>
        <w:p w:rsidR="00000000" w:rsidRDefault="00000000">
          <w:pPr>
            <w:pStyle w:val="5E13A92CBCB046828E3648A0CA802ECB"/>
          </w:pPr>
          <w:r w:rsidRPr="00892A9E">
            <w:rPr>
              <w:lang w:bidi="en-GB"/>
            </w:rPr>
            <w:t xml:space="preserve">Creating your own medical practise is one of the most important professional decisions you can make. Building a private practise has rewards, but there is a lot at stake. Therefore, planning is vital to </w:t>
          </w:r>
          <w:r w:rsidRPr="00892A9E">
            <w:rPr>
              <w:lang w:bidi="en-GB"/>
            </w:rPr>
            <w:t>ensuring that you build a solid business foundation that will lead to a successful start that will help you to begin treating patients and getting paid more quickly. Take the time to plan and do it right from the start and it will ensure your success. When creating a business plan, make sure you provide enough information for your potential investor to get a full snapshot of your projected plans. The exercise of creating a business plan offers you several benefits that more than outweigh the investment of t</w:t>
          </w:r>
          <w:r w:rsidRPr="00892A9E">
            <w:rPr>
              <w:lang w:bidi="en-GB"/>
            </w:rPr>
            <w:t>ime:</w:t>
          </w:r>
        </w:p>
      </w:docPartBody>
    </w:docPart>
    <w:docPart>
      <w:docPartPr>
        <w:name w:val="C85D64F9799943DB99B0B706A55AA321"/>
        <w:category>
          <w:name w:val="Allgemein"/>
          <w:gallery w:val="placeholder"/>
        </w:category>
        <w:types>
          <w:type w:val="bbPlcHdr"/>
        </w:types>
        <w:behaviors>
          <w:behavior w:val="content"/>
        </w:behaviors>
        <w:guid w:val="{CE3EEBC2-C383-4687-AECB-7A95686D3D49}"/>
      </w:docPartPr>
      <w:docPartBody>
        <w:p w:rsidR="00000000" w:rsidRPr="00892A9E" w:rsidRDefault="00000000" w:rsidP="00DD2790">
          <w:r w:rsidRPr="00892A9E">
            <w:rPr>
              <w:lang w:bidi="en-GB"/>
            </w:rPr>
            <w:t xml:space="preserve">A simple business plan for a product or service company that is just forming, can be completed rather quickly. Write it simply keeping in mind who the audience might be. It needs to be understandable, readable, and realistic. </w:t>
          </w:r>
        </w:p>
        <w:p w:rsidR="00000000" w:rsidRDefault="00000000">
          <w:pPr>
            <w:pStyle w:val="C85D64F9799943DB99B0B706A55AA321"/>
          </w:pPr>
          <w:r w:rsidRPr="00892A9E">
            <w:rPr>
              <w:lang w:bidi="en-GB"/>
            </w:rPr>
            <w:t xml:space="preserve">This template is organised into seven sub-plans or sections to be completed. </w:t>
          </w:r>
        </w:p>
      </w:docPartBody>
    </w:docPart>
    <w:docPart>
      <w:docPartPr>
        <w:name w:val="5A604C5F34874FDCA019F720A832199B"/>
        <w:category>
          <w:name w:val="Allgemein"/>
          <w:gallery w:val="placeholder"/>
        </w:category>
        <w:types>
          <w:type w:val="bbPlcHdr"/>
        </w:types>
        <w:behaviors>
          <w:behavior w:val="content"/>
        </w:behaviors>
        <w:guid w:val="{67A451F9-7F51-4086-ADA5-80E7FC2716F8}"/>
      </w:docPartPr>
      <w:docPartBody>
        <w:p w:rsidR="00000000" w:rsidRPr="00892A9E" w:rsidRDefault="00000000" w:rsidP="00DF21FF">
          <w:pPr>
            <w:pStyle w:val="Numbers"/>
          </w:pPr>
          <w:r w:rsidRPr="00892A9E">
            <w:rPr>
              <w:lang w:bidi="en-GB"/>
            </w:rPr>
            <w:t>Executive Summary</w:t>
          </w:r>
        </w:p>
        <w:p w:rsidR="00000000" w:rsidRPr="00892A9E" w:rsidRDefault="00000000" w:rsidP="00DF21FF">
          <w:pPr>
            <w:pStyle w:val="Numbers"/>
          </w:pPr>
          <w:r w:rsidRPr="00892A9E">
            <w:rPr>
              <w:lang w:bidi="en-GB"/>
            </w:rPr>
            <w:t>Company Overview</w:t>
          </w:r>
        </w:p>
        <w:p w:rsidR="00000000" w:rsidRPr="00892A9E" w:rsidRDefault="00000000" w:rsidP="00DF21FF">
          <w:pPr>
            <w:pStyle w:val="Numbers"/>
          </w:pPr>
          <w:r w:rsidRPr="00892A9E">
            <w:rPr>
              <w:lang w:bidi="en-GB"/>
            </w:rPr>
            <w:t>Business Description</w:t>
          </w:r>
        </w:p>
        <w:p w:rsidR="00000000" w:rsidRPr="00892A9E" w:rsidRDefault="00000000" w:rsidP="00DF21FF">
          <w:pPr>
            <w:pStyle w:val="Numbers"/>
          </w:pPr>
          <w:r w:rsidRPr="00892A9E">
            <w:rPr>
              <w:lang w:bidi="en-GB"/>
            </w:rPr>
            <w:t>Market Analysis</w:t>
          </w:r>
        </w:p>
        <w:p w:rsidR="00000000" w:rsidRPr="00892A9E" w:rsidRDefault="00000000" w:rsidP="00DF21FF">
          <w:pPr>
            <w:pStyle w:val="Numbers"/>
          </w:pPr>
          <w:r w:rsidRPr="00892A9E">
            <w:rPr>
              <w:lang w:bidi="en-GB"/>
            </w:rPr>
            <w:t>Operating Plan</w:t>
          </w:r>
        </w:p>
        <w:p w:rsidR="00000000" w:rsidRPr="00892A9E" w:rsidRDefault="00000000" w:rsidP="00DF21FF">
          <w:pPr>
            <w:pStyle w:val="Numbers"/>
          </w:pPr>
          <w:r w:rsidRPr="00892A9E">
            <w:rPr>
              <w:lang w:bidi="en-GB"/>
            </w:rPr>
            <w:t>Marketing and Sales Plan</w:t>
          </w:r>
        </w:p>
        <w:p w:rsidR="00000000" w:rsidRDefault="00000000">
          <w:pPr>
            <w:pStyle w:val="5A604C5F34874FDCA019F720A832199B"/>
          </w:pPr>
          <w:r w:rsidRPr="00892A9E">
            <w:rPr>
              <w:lang w:bidi="en-GB"/>
            </w:rPr>
            <w:t>Financial Plan</w:t>
          </w:r>
        </w:p>
      </w:docPartBody>
    </w:docPart>
    <w:docPart>
      <w:docPartPr>
        <w:name w:val="CAA7440CBCA944F1B4DC73046939FB5B"/>
        <w:category>
          <w:name w:val="Allgemein"/>
          <w:gallery w:val="placeholder"/>
        </w:category>
        <w:types>
          <w:type w:val="bbPlcHdr"/>
        </w:types>
        <w:behaviors>
          <w:behavior w:val="content"/>
        </w:behaviors>
        <w:guid w:val="{C6FC681C-AC44-480A-87C8-B36800C6E6FC}"/>
      </w:docPartPr>
      <w:docPartBody>
        <w:p w:rsidR="00000000" w:rsidRPr="00892A9E" w:rsidRDefault="00000000" w:rsidP="00DD2790">
          <w:r w:rsidRPr="00892A9E">
            <w:rPr>
              <w:lang w:bidi="en-GB"/>
            </w:rPr>
            <w:t xml:space="preserve">It is recommended to complete the Executive Summary last once the other sections have been completed. As you move from the Company Overview to the Financial Plan, the writing should tell the story of your motivation, your vision, why you will be successful, how you will achieve success, and how you will measure it. </w:t>
          </w:r>
        </w:p>
        <w:p w:rsidR="00000000" w:rsidRDefault="00000000">
          <w:pPr>
            <w:pStyle w:val="CAA7440CBCA944F1B4DC73046939FB5B"/>
          </w:pPr>
          <w:r w:rsidRPr="00892A9E">
            <w:rPr>
              <w:lang w:bidi="en-GB"/>
            </w:rPr>
            <w:t>It will be important to keep your plan up to date so you can see your progress, celebrate success, and adjust where you missed the mark. This is best done on a quarterly, if not monthly basis.</w:t>
          </w:r>
        </w:p>
      </w:docPartBody>
    </w:docPart>
    <w:docPart>
      <w:docPartPr>
        <w:name w:val="2E9C40413120426EB81E95A9EA7DC36E"/>
        <w:category>
          <w:name w:val="Allgemein"/>
          <w:gallery w:val="placeholder"/>
        </w:category>
        <w:types>
          <w:type w:val="bbPlcHdr"/>
        </w:types>
        <w:behaviors>
          <w:behavior w:val="content"/>
        </w:behaviors>
        <w:guid w:val="{DF7FED1C-22C2-4D39-B338-ECC9A4CB5893}"/>
      </w:docPartPr>
      <w:docPartBody>
        <w:p w:rsidR="00000000" w:rsidRDefault="00000000">
          <w:pPr>
            <w:pStyle w:val="2E9C40413120426EB81E95A9EA7DC36E"/>
          </w:pPr>
          <w:r w:rsidRPr="00892A9E">
            <w:rPr>
              <w:lang w:bidi="en-GB"/>
            </w:rPr>
            <w:t>EXECUTIVE SUMMARY</w:t>
          </w:r>
        </w:p>
      </w:docPartBody>
    </w:docPart>
    <w:docPart>
      <w:docPartPr>
        <w:name w:val="52C8E1D5A7A946A58F2F063FEBB441BD"/>
        <w:category>
          <w:name w:val="Allgemein"/>
          <w:gallery w:val="placeholder"/>
        </w:category>
        <w:types>
          <w:type w:val="bbPlcHdr"/>
        </w:types>
        <w:behaviors>
          <w:behavior w:val="content"/>
        </w:behaviors>
        <w:guid w:val="{198FE20C-2BF8-46AF-A77F-DAF92D0D1EA3}"/>
      </w:docPartPr>
      <w:docPartBody>
        <w:p w:rsidR="00000000" w:rsidRDefault="00000000">
          <w:pPr>
            <w:pStyle w:val="52C8E1D5A7A946A58F2F063FEBB441BD"/>
          </w:pPr>
          <w:r w:rsidRPr="00892A9E">
            <w:rPr>
              <w:rStyle w:val="Fett"/>
              <w:lang w:bidi="en-GB"/>
            </w:rPr>
            <w:t>The Executive Summary</w:t>
          </w:r>
        </w:p>
      </w:docPartBody>
    </w:docPart>
    <w:docPart>
      <w:docPartPr>
        <w:name w:val="B7580C14AB3044F69C06089ECA242968"/>
        <w:category>
          <w:name w:val="Allgemein"/>
          <w:gallery w:val="placeholder"/>
        </w:category>
        <w:types>
          <w:type w:val="bbPlcHdr"/>
        </w:types>
        <w:behaviors>
          <w:behavior w:val="content"/>
        </w:behaviors>
        <w:guid w:val="{EED161FE-C22D-4899-AA12-2289A0845D6C}"/>
      </w:docPartPr>
      <w:docPartBody>
        <w:p w:rsidR="00000000" w:rsidRDefault="00000000">
          <w:pPr>
            <w:pStyle w:val="B7580C14AB3044F69C06089ECA242968"/>
          </w:pPr>
          <w:r w:rsidRPr="00892A9E">
            <w:rPr>
              <w:lang w:bidi="en-GB"/>
            </w:rPr>
            <w:t xml:space="preserve">should be written last after you have finished the remainder of the plan. It is an overview (no more than one page long) of your business including the problem you think you aim to solve, why your solution is different, your ideal customer, and the expected results. You should provide a high-level and optimistic description of your company. If you are seeking investment, include how much you want, where you will put it to use and how it will make the business more profitable. </w:t>
          </w:r>
        </w:p>
      </w:docPartBody>
    </w:docPart>
    <w:docPart>
      <w:docPartPr>
        <w:name w:val="F3A7B39FDAF44189965803EE45C465C5"/>
        <w:category>
          <w:name w:val="Allgemein"/>
          <w:gallery w:val="placeholder"/>
        </w:category>
        <w:types>
          <w:type w:val="bbPlcHdr"/>
        </w:types>
        <w:behaviors>
          <w:behavior w:val="content"/>
        </w:behaviors>
        <w:guid w:val="{1BD3A7D6-D5D9-4F3E-8661-E8C959710594}"/>
      </w:docPartPr>
      <w:docPartBody>
        <w:p w:rsidR="00000000" w:rsidRPr="00892A9E" w:rsidRDefault="00000000" w:rsidP="00352790">
          <w:r w:rsidRPr="00892A9E">
            <w:rPr>
              <w:lang w:bidi="en-GB"/>
            </w:rPr>
            <w:t xml:space="preserve">Think of this as the first thing a potential investor reads so it must capture their interest in the first five minutes. </w:t>
          </w:r>
        </w:p>
        <w:p w:rsidR="00000000" w:rsidRDefault="00000000">
          <w:pPr>
            <w:pStyle w:val="F3A7B39FDAF44189965803EE45C465C5"/>
          </w:pPr>
          <w:r w:rsidRPr="00892A9E">
            <w:rPr>
              <w:lang w:bidi="en-GB"/>
            </w:rPr>
            <w:t>You may choose to organise it using some of the headings below.</w:t>
          </w:r>
        </w:p>
      </w:docPartBody>
    </w:docPart>
    <w:docPart>
      <w:docPartPr>
        <w:name w:val="2F1E414885104EBEB220A6DC25F4F395"/>
        <w:category>
          <w:name w:val="Allgemein"/>
          <w:gallery w:val="placeholder"/>
        </w:category>
        <w:types>
          <w:type w:val="bbPlcHdr"/>
        </w:types>
        <w:behaviors>
          <w:behavior w:val="content"/>
        </w:behaviors>
        <w:guid w:val="{481EE160-FA39-4F15-953D-872C3C5CA18D}"/>
      </w:docPartPr>
      <w:docPartBody>
        <w:p w:rsidR="00000000" w:rsidRDefault="00000000">
          <w:pPr>
            <w:pStyle w:val="2F1E414885104EBEB220A6DC25F4F395"/>
          </w:pPr>
          <w:r w:rsidRPr="00892A9E">
            <w:rPr>
              <w:rStyle w:val="Fett"/>
              <w:lang w:bidi="en-GB"/>
            </w:rPr>
            <w:t>Opportunity:</w:t>
          </w:r>
        </w:p>
      </w:docPartBody>
    </w:docPart>
    <w:docPart>
      <w:docPartPr>
        <w:name w:val="F830FDC8CB2545CD82D693E12CE929DC"/>
        <w:category>
          <w:name w:val="Allgemein"/>
          <w:gallery w:val="placeholder"/>
        </w:category>
        <w:types>
          <w:type w:val="bbPlcHdr"/>
        </w:types>
        <w:behaviors>
          <w:behavior w:val="content"/>
        </w:behaviors>
        <w:guid w:val="{3A1053CC-A483-4331-B807-48B5D487184E}"/>
      </w:docPartPr>
      <w:docPartBody>
        <w:p w:rsidR="00000000" w:rsidRDefault="00000000">
          <w:pPr>
            <w:pStyle w:val="F830FDC8CB2545CD82D693E12CE929DC"/>
          </w:pPr>
          <w:r w:rsidRPr="00892A9E">
            <w:rPr>
              <w:lang w:bidi="en-GB"/>
            </w:rPr>
            <w:t>What problem are you going to solve?</w:t>
          </w:r>
        </w:p>
      </w:docPartBody>
    </w:docPart>
    <w:docPart>
      <w:docPartPr>
        <w:name w:val="EB294F40E99D41E9B89ECD7381666E13"/>
        <w:category>
          <w:name w:val="Allgemein"/>
          <w:gallery w:val="placeholder"/>
        </w:category>
        <w:types>
          <w:type w:val="bbPlcHdr"/>
        </w:types>
        <w:behaviors>
          <w:behavior w:val="content"/>
        </w:behaviors>
        <w:guid w:val="{6F46258B-6307-4F26-B98B-D63AF7695011}"/>
      </w:docPartPr>
      <w:docPartBody>
        <w:p w:rsidR="00000000" w:rsidRDefault="00000000">
          <w:pPr>
            <w:pStyle w:val="EB294F40E99D41E9B89ECD7381666E13"/>
          </w:pPr>
          <w:r w:rsidRPr="00892A9E">
            <w:rPr>
              <w:rStyle w:val="Fett"/>
              <w:lang w:bidi="en-GB"/>
            </w:rPr>
            <w:t>Mission:</w:t>
          </w:r>
        </w:p>
      </w:docPartBody>
    </w:docPart>
    <w:docPart>
      <w:docPartPr>
        <w:name w:val="1A58DC71255148B5A93AA929AA3A943E"/>
        <w:category>
          <w:name w:val="Allgemein"/>
          <w:gallery w:val="placeholder"/>
        </w:category>
        <w:types>
          <w:type w:val="bbPlcHdr"/>
        </w:types>
        <w:behaviors>
          <w:behavior w:val="content"/>
        </w:behaviors>
        <w:guid w:val="{556D8B6A-59FD-4C33-93CE-4347BC50376F}"/>
      </w:docPartPr>
      <w:docPartBody>
        <w:p w:rsidR="00000000" w:rsidRDefault="00000000">
          <w:pPr>
            <w:pStyle w:val="1A58DC71255148B5A93AA929AA3A943E"/>
          </w:pPr>
          <w:r w:rsidRPr="00892A9E">
            <w:rPr>
              <w:lang w:bidi="en-GB"/>
            </w:rPr>
            <w:t xml:space="preserve">Identify what the company aims to do for customers, employees and </w:t>
          </w:r>
          <w:r w:rsidRPr="00892A9E">
            <w:rPr>
              <w:lang w:bidi="en-GB"/>
            </w:rPr>
            <w:t>owners.</w:t>
          </w:r>
        </w:p>
      </w:docPartBody>
    </w:docPart>
    <w:docPart>
      <w:docPartPr>
        <w:name w:val="CF292240C3374171A5810D394A3F8F63"/>
        <w:category>
          <w:name w:val="Allgemein"/>
          <w:gallery w:val="placeholder"/>
        </w:category>
        <w:types>
          <w:type w:val="bbPlcHdr"/>
        </w:types>
        <w:behaviors>
          <w:behavior w:val="content"/>
        </w:behaviors>
        <w:guid w:val="{4F215C64-CF62-48C9-AD32-FA6030021953}"/>
      </w:docPartPr>
      <w:docPartBody>
        <w:p w:rsidR="00000000" w:rsidRDefault="00000000">
          <w:pPr>
            <w:pStyle w:val="CF292240C3374171A5810D394A3F8F63"/>
          </w:pPr>
          <w:r w:rsidRPr="00892A9E">
            <w:rPr>
              <w:rStyle w:val="Fett"/>
              <w:lang w:bidi="en-GB"/>
            </w:rPr>
            <w:t>Your Solution:</w:t>
          </w:r>
        </w:p>
      </w:docPartBody>
    </w:docPart>
    <w:docPart>
      <w:docPartPr>
        <w:name w:val="92787C203EF042F9B957FB308CEE66CF"/>
        <w:category>
          <w:name w:val="Allgemein"/>
          <w:gallery w:val="placeholder"/>
        </w:category>
        <w:types>
          <w:type w:val="bbPlcHdr"/>
        </w:types>
        <w:behaviors>
          <w:behavior w:val="content"/>
        </w:behaviors>
        <w:guid w:val="{0FD21141-6ADC-45D9-ADD4-E9F7B5E63863}"/>
      </w:docPartPr>
      <w:docPartBody>
        <w:p w:rsidR="00000000" w:rsidRDefault="00000000">
          <w:pPr>
            <w:pStyle w:val="92787C203EF042F9B957FB308CEE66CF"/>
          </w:pPr>
          <w:r w:rsidRPr="00892A9E">
            <w:rPr>
              <w:lang w:bidi="en-GB"/>
            </w:rPr>
            <w:t>How will your product or service uniquely solve the problem identified?</w:t>
          </w:r>
        </w:p>
      </w:docPartBody>
    </w:docPart>
    <w:docPart>
      <w:docPartPr>
        <w:name w:val="7B3D32212F474160900FC0F6CF82791D"/>
        <w:category>
          <w:name w:val="Allgemein"/>
          <w:gallery w:val="placeholder"/>
        </w:category>
        <w:types>
          <w:type w:val="bbPlcHdr"/>
        </w:types>
        <w:behaviors>
          <w:behavior w:val="content"/>
        </w:behaviors>
        <w:guid w:val="{8FB06242-B5A1-4050-B2DC-D42421894B8D}"/>
      </w:docPartPr>
      <w:docPartBody>
        <w:p w:rsidR="00000000" w:rsidRDefault="00000000">
          <w:pPr>
            <w:pStyle w:val="7B3D32212F474160900FC0F6CF82791D"/>
          </w:pPr>
          <w:r w:rsidRPr="00892A9E">
            <w:rPr>
              <w:rStyle w:val="Fett"/>
              <w:lang w:bidi="en-GB"/>
            </w:rPr>
            <w:t>Market Focus:</w:t>
          </w:r>
        </w:p>
      </w:docPartBody>
    </w:docPart>
    <w:docPart>
      <w:docPartPr>
        <w:name w:val="2375CD99343F41609702C34F9C4672AA"/>
        <w:category>
          <w:name w:val="Allgemein"/>
          <w:gallery w:val="placeholder"/>
        </w:category>
        <w:types>
          <w:type w:val="bbPlcHdr"/>
        </w:types>
        <w:behaviors>
          <w:behavior w:val="content"/>
        </w:behaviors>
        <w:guid w:val="{09C67EC1-383A-4012-8816-025E78292CFB}"/>
      </w:docPartPr>
      <w:docPartBody>
        <w:p w:rsidR="00000000" w:rsidRDefault="00000000">
          <w:pPr>
            <w:pStyle w:val="2375CD99343F41609702C34F9C4672AA"/>
          </w:pPr>
          <w:r w:rsidRPr="00892A9E">
            <w:rPr>
              <w:lang w:bidi="en-GB"/>
            </w:rPr>
            <w:t>What market and ideal customers will you target?</w:t>
          </w:r>
        </w:p>
      </w:docPartBody>
    </w:docPart>
    <w:docPart>
      <w:docPartPr>
        <w:name w:val="2E6BF0B9A9C74D8D8CFB388839D04421"/>
        <w:category>
          <w:name w:val="Allgemein"/>
          <w:gallery w:val="placeholder"/>
        </w:category>
        <w:types>
          <w:type w:val="bbPlcHdr"/>
        </w:types>
        <w:behaviors>
          <w:behavior w:val="content"/>
        </w:behaviors>
        <w:guid w:val="{1B4C3DF6-933B-444E-8EEE-A2D53DE9DFB9}"/>
      </w:docPartPr>
      <w:docPartBody>
        <w:p w:rsidR="00000000" w:rsidRDefault="00000000">
          <w:pPr>
            <w:pStyle w:val="2E6BF0B9A9C74D8D8CFB388839D04421"/>
          </w:pPr>
          <w:r w:rsidRPr="00892A9E">
            <w:rPr>
              <w:rStyle w:val="Fett"/>
              <w:lang w:bidi="en-GB"/>
            </w:rPr>
            <w:t>Expected Returns:</w:t>
          </w:r>
        </w:p>
      </w:docPartBody>
    </w:docPart>
    <w:docPart>
      <w:docPartPr>
        <w:name w:val="8786F34D659045F9AC55D98FC2D2972A"/>
        <w:category>
          <w:name w:val="Allgemein"/>
          <w:gallery w:val="placeholder"/>
        </w:category>
        <w:types>
          <w:type w:val="bbPlcHdr"/>
        </w:types>
        <w:behaviors>
          <w:behavior w:val="content"/>
        </w:behaviors>
        <w:guid w:val="{322DDDC0-5D4B-4294-8B51-D9EF53E61F48}"/>
      </w:docPartPr>
      <w:docPartBody>
        <w:p w:rsidR="00000000" w:rsidRDefault="00000000">
          <w:pPr>
            <w:pStyle w:val="8786F34D659045F9AC55D98FC2D2972A"/>
          </w:pPr>
          <w:r w:rsidRPr="00892A9E">
            <w:rPr>
              <w:lang w:bidi="en-GB"/>
            </w:rPr>
            <w:t>What are the key milestones for revenue, profits, and customers? How quickly will the investment be returned?</w:t>
          </w:r>
        </w:p>
      </w:docPartBody>
    </w:docPart>
    <w:docPart>
      <w:docPartPr>
        <w:name w:val="EA2998F324D84F2F8F97801F04ED7530"/>
        <w:category>
          <w:name w:val="Allgemein"/>
          <w:gallery w:val="placeholder"/>
        </w:category>
        <w:types>
          <w:type w:val="bbPlcHdr"/>
        </w:types>
        <w:behaviors>
          <w:behavior w:val="content"/>
        </w:behaviors>
        <w:guid w:val="{6A20077F-18AF-4762-A8F2-0988EF5E65C5}"/>
      </w:docPartPr>
      <w:docPartBody>
        <w:p w:rsidR="00000000" w:rsidRDefault="00000000">
          <w:pPr>
            <w:pStyle w:val="EA2998F324D84F2F8F97801F04ED7530"/>
          </w:pPr>
          <w:r w:rsidRPr="00892A9E">
            <w:rPr>
              <w:lang w:bidi="en-GB"/>
            </w:rPr>
            <w:t>COMPANY OVERVIEW</w:t>
          </w:r>
        </w:p>
      </w:docPartBody>
    </w:docPart>
    <w:docPart>
      <w:docPartPr>
        <w:name w:val="149CE7555DFC4E8E937A5072AF4E1D6B"/>
        <w:category>
          <w:name w:val="Allgemein"/>
          <w:gallery w:val="placeholder"/>
        </w:category>
        <w:types>
          <w:type w:val="bbPlcHdr"/>
        </w:types>
        <w:behaviors>
          <w:behavior w:val="content"/>
        </w:behaviors>
        <w:guid w:val="{AFFD7D56-9C50-4D19-9DA8-252F888E5CB5}"/>
      </w:docPartPr>
      <w:docPartBody>
        <w:p w:rsidR="00000000" w:rsidRPr="00892A9E" w:rsidRDefault="00000000" w:rsidP="00CF7269">
          <w:r w:rsidRPr="00892A9E">
            <w:rPr>
              <w:lang w:bidi="en-GB"/>
            </w:rPr>
            <w:t>Provide a brief summary of your intended business including what it uniquely delivers, your mission, how you got started, market positioning, operational structure and financial goals. After reviewing this section, the reader should have a broad understanding of what your business is setting out to do and how it is organised. This section is not meant to be lengthy. Keep it short and succinct. This is the snapshot of your business.</w:t>
          </w:r>
        </w:p>
        <w:p w:rsidR="00000000" w:rsidRDefault="00000000">
          <w:pPr>
            <w:pStyle w:val="149CE7555DFC4E8E937A5072AF4E1D6B"/>
          </w:pPr>
          <w:r w:rsidRPr="00892A9E">
            <w:rPr>
              <w:lang w:bidi="en-GB"/>
            </w:rPr>
            <w:t xml:space="preserve">Depending on the type of business you are operating, you may or may not need the following sections. Only include what you need and remove everything else. </w:t>
          </w:r>
        </w:p>
      </w:docPartBody>
    </w:docPart>
    <w:docPart>
      <w:docPartPr>
        <w:name w:val="41507584D8954DE3A6CB3E4043D46D27"/>
        <w:category>
          <w:name w:val="Allgemein"/>
          <w:gallery w:val="placeholder"/>
        </w:category>
        <w:types>
          <w:type w:val="bbPlcHdr"/>
        </w:types>
        <w:behaviors>
          <w:behavior w:val="content"/>
        </w:behaviors>
        <w:guid w:val="{3B31E101-F818-487E-AC18-AAFD756DC6B1}"/>
      </w:docPartPr>
      <w:docPartBody>
        <w:p w:rsidR="00000000" w:rsidRDefault="00000000">
          <w:pPr>
            <w:pStyle w:val="41507584D8954DE3A6CB3E4043D46D27"/>
          </w:pPr>
          <w:r w:rsidRPr="00892A9E">
            <w:rPr>
              <w:rStyle w:val="Fett"/>
              <w:lang w:bidi="en-GB"/>
            </w:rPr>
            <w:t>Company Summary:</w:t>
          </w:r>
        </w:p>
      </w:docPartBody>
    </w:docPart>
    <w:docPart>
      <w:docPartPr>
        <w:name w:val="0B1E92C2E04C454C929E551F16B0991F"/>
        <w:category>
          <w:name w:val="Allgemein"/>
          <w:gallery w:val="placeholder"/>
        </w:category>
        <w:types>
          <w:type w:val="bbPlcHdr"/>
        </w:types>
        <w:behaviors>
          <w:behavior w:val="content"/>
        </w:behaviors>
        <w:guid w:val="{101969D4-76C0-47E6-9AF8-982E9B94C085}"/>
      </w:docPartPr>
      <w:docPartBody>
        <w:p w:rsidR="00000000" w:rsidRDefault="00000000">
          <w:pPr>
            <w:pStyle w:val="0B1E92C2E04C454C929E551F16B0991F"/>
          </w:pPr>
          <w:r w:rsidRPr="00892A9E">
            <w:rPr>
              <w:lang w:bidi="en-GB"/>
            </w:rPr>
            <w:t>This is the introductory section to the company. Think of it as the elevator pitch of what your company stands for and is setting out to do. Include the company’s goals and some of the near-term objectives.</w:t>
          </w:r>
        </w:p>
      </w:docPartBody>
    </w:docPart>
    <w:docPart>
      <w:docPartPr>
        <w:name w:val="756BF8C34486417D80F2B16D7973DD6D"/>
        <w:category>
          <w:name w:val="Allgemein"/>
          <w:gallery w:val="placeholder"/>
        </w:category>
        <w:types>
          <w:type w:val="bbPlcHdr"/>
        </w:types>
        <w:behaviors>
          <w:behavior w:val="content"/>
        </w:behaviors>
        <w:guid w:val="{F676E465-0889-4EA0-90D2-4866494FCDC4}"/>
      </w:docPartPr>
      <w:docPartBody>
        <w:p w:rsidR="00000000" w:rsidRDefault="00000000">
          <w:pPr>
            <w:pStyle w:val="756BF8C34486417D80F2B16D7973DD6D"/>
          </w:pPr>
          <w:r w:rsidRPr="00892A9E">
            <w:rPr>
              <w:rStyle w:val="Fett"/>
              <w:lang w:bidi="en-GB"/>
            </w:rPr>
            <w:t>Mission Statement:</w:t>
          </w:r>
        </w:p>
      </w:docPartBody>
    </w:docPart>
    <w:docPart>
      <w:docPartPr>
        <w:name w:val="AC257C2AD9D540E3A2F5C7607CE1A01F"/>
        <w:category>
          <w:name w:val="Allgemein"/>
          <w:gallery w:val="placeholder"/>
        </w:category>
        <w:types>
          <w:type w:val="bbPlcHdr"/>
        </w:types>
        <w:behaviors>
          <w:behavior w:val="content"/>
        </w:behaviors>
        <w:guid w:val="{175FCB8B-10F3-4DAA-8963-E5F8499D3E59}"/>
      </w:docPartPr>
      <w:docPartBody>
        <w:p w:rsidR="00000000" w:rsidRDefault="00000000">
          <w:pPr>
            <w:pStyle w:val="AC257C2AD9D540E3A2F5C7607CE1A01F"/>
          </w:pPr>
          <w:r w:rsidRPr="00892A9E">
            <w:rPr>
              <w:lang w:bidi="en-GB"/>
            </w:rPr>
            <w:t>A concise statement on the guiding principles of your company and what the company aims to do for customers, employees and owners.</w:t>
          </w:r>
        </w:p>
      </w:docPartBody>
    </w:docPart>
    <w:docPart>
      <w:docPartPr>
        <w:name w:val="1D45E4CA0F7B452AB7715374D86AE560"/>
        <w:category>
          <w:name w:val="Allgemein"/>
          <w:gallery w:val="placeholder"/>
        </w:category>
        <w:types>
          <w:type w:val="bbPlcHdr"/>
        </w:types>
        <w:behaviors>
          <w:behavior w:val="content"/>
        </w:behaviors>
        <w:guid w:val="{F53B8EB7-0970-49D5-B2D4-A5F1A535A835}"/>
      </w:docPartPr>
      <w:docPartBody>
        <w:p w:rsidR="00000000" w:rsidRDefault="00000000">
          <w:pPr>
            <w:pStyle w:val="1D45E4CA0F7B452AB7715374D86AE560"/>
          </w:pPr>
          <w:r w:rsidRPr="00892A9E">
            <w:rPr>
              <w:rStyle w:val="Fett"/>
              <w:lang w:bidi="en-GB"/>
            </w:rPr>
            <w:t>Company History:</w:t>
          </w:r>
        </w:p>
      </w:docPartBody>
    </w:docPart>
    <w:docPart>
      <w:docPartPr>
        <w:name w:val="E37637C551BC4352ADC5304B022C81EB"/>
        <w:category>
          <w:name w:val="Allgemein"/>
          <w:gallery w:val="placeholder"/>
        </w:category>
        <w:types>
          <w:type w:val="bbPlcHdr"/>
        </w:types>
        <w:behaviors>
          <w:behavior w:val="content"/>
        </w:behaviors>
        <w:guid w:val="{599AD6E7-6264-48F4-8A74-E3AFF1F191FF}"/>
      </w:docPartPr>
      <w:docPartBody>
        <w:p w:rsidR="00000000" w:rsidRDefault="00000000">
          <w:pPr>
            <w:pStyle w:val="E37637C551BC4352ADC5304B022C81EB"/>
          </w:pPr>
          <w:r w:rsidRPr="00892A9E">
            <w:rPr>
              <w:lang w:bidi="en-GB"/>
            </w:rPr>
            <w:t>Provide the back story, especially the personal story of why the business was founded. Bring the reader up to date on where the company is now in terms of sales, profits, key products, and customers.</w:t>
          </w:r>
        </w:p>
      </w:docPartBody>
    </w:docPart>
    <w:docPart>
      <w:docPartPr>
        <w:name w:val="3E75E78D2DA443C6AC0EFD1DD5840E39"/>
        <w:category>
          <w:name w:val="Allgemein"/>
          <w:gallery w:val="placeholder"/>
        </w:category>
        <w:types>
          <w:type w:val="bbPlcHdr"/>
        </w:types>
        <w:behaviors>
          <w:behavior w:val="content"/>
        </w:behaviors>
        <w:guid w:val="{DD05E751-497B-4183-8F45-C6274388A130}"/>
      </w:docPartPr>
      <w:docPartBody>
        <w:p w:rsidR="00000000" w:rsidRDefault="00000000">
          <w:pPr>
            <w:pStyle w:val="3E75E78D2DA443C6AC0EFD1DD5840E39"/>
          </w:pPr>
          <w:r w:rsidRPr="00892A9E">
            <w:rPr>
              <w:rStyle w:val="Fett"/>
              <w:lang w:bidi="en-GB"/>
            </w:rPr>
            <w:t>Location:</w:t>
          </w:r>
        </w:p>
      </w:docPartBody>
    </w:docPart>
    <w:docPart>
      <w:docPartPr>
        <w:name w:val="9730070BA7624DADBDD301CECD8EAB8F"/>
        <w:category>
          <w:name w:val="Allgemein"/>
          <w:gallery w:val="placeholder"/>
        </w:category>
        <w:types>
          <w:type w:val="bbPlcHdr"/>
        </w:types>
        <w:behaviors>
          <w:behavior w:val="content"/>
        </w:behaviors>
        <w:guid w:val="{248A1477-B6B5-443F-BC61-7B40B64359BD}"/>
      </w:docPartPr>
      <w:docPartBody>
        <w:p w:rsidR="00000000" w:rsidRDefault="00000000">
          <w:pPr>
            <w:pStyle w:val="9730070BA7624DADBDD301CECD8EAB8F"/>
          </w:pPr>
          <w:r w:rsidRPr="00892A9E">
            <w:rPr>
              <w:lang w:bidi="en-GB"/>
            </w:rPr>
            <w:t xml:space="preserve">As a medical office, location </w:t>
          </w:r>
          <w:r w:rsidRPr="00892A9E">
            <w:rPr>
              <w:lang w:bidi="en-GB"/>
            </w:rPr>
            <w:t>directly speaks to the type of market you will be servicing. How does this location appeal and service your market? Why is this a good location?</w:t>
          </w:r>
        </w:p>
      </w:docPartBody>
    </w:docPart>
    <w:docPart>
      <w:docPartPr>
        <w:name w:val="1459B2C7AAEA4B46902487820CBFB141"/>
        <w:category>
          <w:name w:val="Allgemein"/>
          <w:gallery w:val="placeholder"/>
        </w:category>
        <w:types>
          <w:type w:val="bbPlcHdr"/>
        </w:types>
        <w:behaviors>
          <w:behavior w:val="content"/>
        </w:behaviors>
        <w:guid w:val="{A86A2C0B-76E4-47F9-9B19-26BA099E557C}"/>
      </w:docPartPr>
      <w:docPartBody>
        <w:p w:rsidR="00000000" w:rsidRDefault="00000000">
          <w:pPr>
            <w:pStyle w:val="1459B2C7AAEA4B46902487820CBFB141"/>
          </w:pPr>
          <w:r w:rsidRPr="00892A9E">
            <w:rPr>
              <w:rStyle w:val="Fett"/>
              <w:lang w:bidi="en-GB"/>
            </w:rPr>
            <w:t>Markets, Products and Services:</w:t>
          </w:r>
        </w:p>
      </w:docPartBody>
    </w:docPart>
    <w:docPart>
      <w:docPartPr>
        <w:name w:val="69AB5762C24B4861938CCDD0035A902F"/>
        <w:category>
          <w:name w:val="Allgemein"/>
          <w:gallery w:val="placeholder"/>
        </w:category>
        <w:types>
          <w:type w:val="bbPlcHdr"/>
        </w:types>
        <w:behaviors>
          <w:behavior w:val="content"/>
        </w:behaviors>
        <w:guid w:val="{069A5324-B3EE-4212-9A67-B0B4361D966E}"/>
      </w:docPartPr>
      <w:docPartBody>
        <w:p w:rsidR="00000000" w:rsidRDefault="00000000">
          <w:pPr>
            <w:pStyle w:val="69AB5762C24B4861938CCDD0035A902F"/>
          </w:pPr>
          <w:r w:rsidRPr="00892A9E">
            <w:rPr>
              <w:lang w:bidi="en-GB"/>
            </w:rPr>
            <w:t>Outline the market and the needs that your company will address. Include brief descriptions of products and services you will offer and what markets and customer types you will address. You will provide more details on this in a later section of this plan.</w:t>
          </w:r>
        </w:p>
      </w:docPartBody>
    </w:docPart>
    <w:docPart>
      <w:docPartPr>
        <w:name w:val="C707207A1FD84B32B56A0887C9323B6B"/>
        <w:category>
          <w:name w:val="Allgemein"/>
          <w:gallery w:val="placeholder"/>
        </w:category>
        <w:types>
          <w:type w:val="bbPlcHdr"/>
        </w:types>
        <w:behaviors>
          <w:behavior w:val="content"/>
        </w:behaviors>
        <w:guid w:val="{E26472E3-4095-4F39-91AF-7CDA41AB9129}"/>
      </w:docPartPr>
      <w:docPartBody>
        <w:p w:rsidR="00000000" w:rsidRDefault="00000000">
          <w:pPr>
            <w:pStyle w:val="C707207A1FD84B32B56A0887C9323B6B"/>
          </w:pPr>
          <w:r w:rsidRPr="00892A9E">
            <w:rPr>
              <w:rStyle w:val="Fett"/>
              <w:lang w:bidi="en-GB"/>
            </w:rPr>
            <w:t>Operational Structure:</w:t>
          </w:r>
        </w:p>
      </w:docPartBody>
    </w:docPart>
    <w:docPart>
      <w:docPartPr>
        <w:name w:val="30F9A70E37B841DCAD75B03B3F604C51"/>
        <w:category>
          <w:name w:val="Allgemein"/>
          <w:gallery w:val="placeholder"/>
        </w:category>
        <w:types>
          <w:type w:val="bbPlcHdr"/>
        </w:types>
        <w:behaviors>
          <w:behavior w:val="content"/>
        </w:behaviors>
        <w:guid w:val="{839960D6-1B78-42A2-B275-31ADBACE8A8E}"/>
      </w:docPartPr>
      <w:docPartBody>
        <w:p w:rsidR="00000000" w:rsidRDefault="00000000">
          <w:pPr>
            <w:pStyle w:val="30F9A70E37B841DCAD75B03B3F604C51"/>
          </w:pPr>
          <w:r w:rsidRPr="00892A9E">
            <w:rPr>
              <w:lang w:bidi="en-GB"/>
            </w:rPr>
            <w:t xml:space="preserve">Describe the operational details of your business. List your management team and any employees that you may need on the payroll to make your business run. </w:t>
          </w:r>
        </w:p>
      </w:docPartBody>
    </w:docPart>
    <w:docPart>
      <w:docPartPr>
        <w:name w:val="A38744F125A040F1A71AB2883D723CD2"/>
        <w:category>
          <w:name w:val="Allgemein"/>
          <w:gallery w:val="placeholder"/>
        </w:category>
        <w:types>
          <w:type w:val="bbPlcHdr"/>
        </w:types>
        <w:behaviors>
          <w:behavior w:val="content"/>
        </w:behaviors>
        <w:guid w:val="{398D0DD1-ABA7-49B2-A0F3-7968625CBDB0}"/>
      </w:docPartPr>
      <w:docPartBody>
        <w:p w:rsidR="00000000" w:rsidRDefault="00000000">
          <w:pPr>
            <w:pStyle w:val="A38744F125A040F1A71AB2883D723CD2"/>
          </w:pPr>
          <w:r w:rsidRPr="00892A9E">
            <w:rPr>
              <w:rStyle w:val="Fett"/>
              <w:lang w:bidi="en-GB"/>
            </w:rPr>
            <w:t>Financial Goals:</w:t>
          </w:r>
        </w:p>
      </w:docPartBody>
    </w:docPart>
    <w:docPart>
      <w:docPartPr>
        <w:name w:val="C6B256DAC6F945EC8444C2DA3B91BDA1"/>
        <w:category>
          <w:name w:val="Allgemein"/>
          <w:gallery w:val="placeholder"/>
        </w:category>
        <w:types>
          <w:type w:val="bbPlcHdr"/>
        </w:types>
        <w:behaviors>
          <w:behavior w:val="content"/>
        </w:behaviors>
        <w:guid w:val="{85090EFD-8F3F-4D23-921C-01F48CCFCD20}"/>
      </w:docPartPr>
      <w:docPartBody>
        <w:p w:rsidR="00000000" w:rsidRDefault="00000000">
          <w:pPr>
            <w:pStyle w:val="C6B256DAC6F945EC8444C2DA3B91BDA1"/>
          </w:pPr>
          <w:r w:rsidRPr="00892A9E">
            <w:rPr>
              <w:lang w:bidi="en-GB"/>
            </w:rPr>
            <w:t>Describe the start-up capital needed, projected revenue and profits, forecast, timeline and budget.</w:t>
          </w:r>
        </w:p>
      </w:docPartBody>
    </w:docPart>
    <w:docPart>
      <w:docPartPr>
        <w:name w:val="E84E441B32AD4A2599DA4010F7EC0969"/>
        <w:category>
          <w:name w:val="Allgemein"/>
          <w:gallery w:val="placeholder"/>
        </w:category>
        <w:types>
          <w:type w:val="bbPlcHdr"/>
        </w:types>
        <w:behaviors>
          <w:behavior w:val="content"/>
        </w:behaviors>
        <w:guid w:val="{69D48ACF-8345-4592-9B23-822C687828C2}"/>
      </w:docPartPr>
      <w:docPartBody>
        <w:p w:rsidR="00000000" w:rsidRDefault="00000000">
          <w:pPr>
            <w:pStyle w:val="E84E441B32AD4A2599DA4010F7EC0969"/>
          </w:pPr>
          <w:r w:rsidRPr="00892A9E">
            <w:rPr>
              <w:lang w:bidi="en-GB"/>
            </w:rPr>
            <w:t>BUSINESS DESCRIPTION</w:t>
          </w:r>
        </w:p>
      </w:docPartBody>
    </w:docPart>
    <w:docPart>
      <w:docPartPr>
        <w:name w:val="2C0B578C9DAF447AAF2D71176024DC21"/>
        <w:category>
          <w:name w:val="Allgemein"/>
          <w:gallery w:val="placeholder"/>
        </w:category>
        <w:types>
          <w:type w:val="bbPlcHdr"/>
        </w:types>
        <w:behaviors>
          <w:behavior w:val="content"/>
        </w:behaviors>
        <w:guid w:val="{870D285C-B19E-4A17-90E4-4923F20F911F}"/>
      </w:docPartPr>
      <w:docPartBody>
        <w:p w:rsidR="00000000" w:rsidRPr="00892A9E" w:rsidRDefault="00000000" w:rsidP="00DD2790">
          <w:r w:rsidRPr="00892A9E">
            <w:rPr>
              <w:lang w:bidi="en-GB"/>
            </w:rPr>
            <w:t xml:space="preserve">This </w:t>
          </w:r>
          <w:r w:rsidRPr="00892A9E">
            <w:rPr>
              <w:lang w:bidi="en-GB"/>
            </w:rPr>
            <w:t>section will first frame the business opportunity. It should answer the question: what problem are you trying to solve? Potentially use a case example to describe the customers’ pain point and how they solve it</w:t>
          </w:r>
          <w:r>
            <w:rPr>
              <w:lang w:bidi="en-GB"/>
            </w:rPr>
            <w:t> </w:t>
          </w:r>
          <w:r w:rsidRPr="00892A9E">
            <w:rPr>
              <w:lang w:bidi="en-GB"/>
            </w:rPr>
            <w:t>today. If your product or service addresses something the market hasn’t identified as a problem (E.g. a</w:t>
          </w:r>
          <w:r>
            <w:rPr>
              <w:lang w:bidi="en-GB"/>
            </w:rPr>
            <w:t> </w:t>
          </w:r>
          <w:r w:rsidRPr="00892A9E">
            <w:rPr>
              <w:lang w:bidi="en-GB"/>
            </w:rPr>
            <w:t xml:space="preserve">dental office that provides evening hours of operations for the working families), then also describe how your solution reduces stress, saves money, or brings joy to the customer. </w:t>
          </w:r>
        </w:p>
        <w:p w:rsidR="00000000" w:rsidRDefault="00000000">
          <w:pPr>
            <w:pStyle w:val="2C0B578C9DAF447AAF2D71176024DC21"/>
          </w:pPr>
          <w:r w:rsidRPr="00892A9E">
            <w:rPr>
              <w:lang w:bidi="en-GB"/>
            </w:rPr>
            <w:t>After framing the opportunity, describe in detail your solution (product or service) and how it solves that problem, and benefits your customers. This portion should also describe in more detail the product or service, how it will be supplied, pricing, and if there is an upgrade or extension for it in the future. If there are other important participants in the market, such as suppliers or distributors or others, describe them in this section.</w:t>
          </w:r>
        </w:p>
      </w:docPartBody>
    </w:docPart>
    <w:docPart>
      <w:docPartPr>
        <w:name w:val="B1A0D9CE12534294AB05C49F83278E64"/>
        <w:category>
          <w:name w:val="Allgemein"/>
          <w:gallery w:val="placeholder"/>
        </w:category>
        <w:types>
          <w:type w:val="bbPlcHdr"/>
        </w:types>
        <w:behaviors>
          <w:behavior w:val="content"/>
        </w:behaviors>
        <w:guid w:val="{593ED83D-7D49-415E-BA2D-EC0B9FFB8CA8}"/>
      </w:docPartPr>
      <w:docPartBody>
        <w:p w:rsidR="00000000" w:rsidRDefault="00000000">
          <w:pPr>
            <w:pStyle w:val="B1A0D9CE12534294AB05C49F83278E64"/>
          </w:pPr>
          <w:r w:rsidRPr="00892A9E">
            <w:rPr>
              <w:rStyle w:val="Fett"/>
              <w:lang w:bidi="en-GB"/>
            </w:rPr>
            <w:t>Opportunity:</w:t>
          </w:r>
        </w:p>
      </w:docPartBody>
    </w:docPart>
    <w:docPart>
      <w:docPartPr>
        <w:name w:val="F3145B187890422DB1D1A9EA21F088CD"/>
        <w:category>
          <w:name w:val="Allgemein"/>
          <w:gallery w:val="placeholder"/>
        </w:category>
        <w:types>
          <w:type w:val="bbPlcHdr"/>
        </w:types>
        <w:behaviors>
          <w:behavior w:val="content"/>
        </w:behaviors>
        <w:guid w:val="{13EEF7F3-3FB1-4495-AD11-BD6816EE29C6}"/>
      </w:docPartPr>
      <w:docPartBody>
        <w:p w:rsidR="00000000" w:rsidRDefault="00000000">
          <w:pPr>
            <w:pStyle w:val="F3145B187890422DB1D1A9EA21F088CD"/>
          </w:pPr>
          <w:r w:rsidRPr="00892A9E">
            <w:rPr>
              <w:lang w:bidi="en-GB"/>
            </w:rPr>
            <w:t>Describe how you see the market for your product or solution. At a high level, what is the market and who are its participants; is it business customers or consumers; a specific geography, etc.? (For example, there is a lack of pediatric dental services in the suburban market.) Describe the current state of products or services available and how your product or service will improve patient care.</w:t>
          </w:r>
        </w:p>
      </w:docPartBody>
    </w:docPart>
    <w:docPart>
      <w:docPartPr>
        <w:name w:val="97098AB530464313BB32F8272888C453"/>
        <w:category>
          <w:name w:val="Allgemein"/>
          <w:gallery w:val="placeholder"/>
        </w:category>
        <w:types>
          <w:type w:val="bbPlcHdr"/>
        </w:types>
        <w:behaviors>
          <w:behavior w:val="content"/>
        </w:behaviors>
        <w:guid w:val="{59699ADB-A359-49F9-96F9-3078BF8C7BA4}"/>
      </w:docPartPr>
      <w:docPartBody>
        <w:p w:rsidR="00000000" w:rsidRDefault="00000000">
          <w:pPr>
            <w:pStyle w:val="97098AB530464313BB32F8272888C453"/>
          </w:pPr>
          <w:r w:rsidRPr="00892A9E">
            <w:rPr>
              <w:rStyle w:val="Fett"/>
              <w:lang w:bidi="en-GB"/>
            </w:rPr>
            <w:t>Product Overview:</w:t>
          </w:r>
        </w:p>
      </w:docPartBody>
    </w:docPart>
    <w:docPart>
      <w:docPartPr>
        <w:name w:val="B2A49EC378C449DB8EF1C060B0A3BAE9"/>
        <w:category>
          <w:name w:val="Allgemein"/>
          <w:gallery w:val="placeholder"/>
        </w:category>
        <w:types>
          <w:type w:val="bbPlcHdr"/>
        </w:types>
        <w:behaviors>
          <w:behavior w:val="content"/>
        </w:behaviors>
        <w:guid w:val="{734E75CE-E7A4-4D1E-8AB1-CF66F0427D22}"/>
      </w:docPartPr>
      <w:docPartBody>
        <w:p w:rsidR="00000000" w:rsidRDefault="00000000">
          <w:pPr>
            <w:pStyle w:val="B2A49EC378C449DB8EF1C060B0A3BAE9"/>
          </w:pPr>
          <w:r w:rsidRPr="00892A9E">
            <w:rPr>
              <w:lang w:bidi="en-GB"/>
            </w:rPr>
            <w:t>Describe in as much detail as needed your product or service offerings. Are you utilising technology that is improving the current medical process? Or delivering your services in a way that is standout?</w:t>
          </w:r>
        </w:p>
      </w:docPartBody>
    </w:docPart>
    <w:docPart>
      <w:docPartPr>
        <w:name w:val="7DB3689B278E4BC887F8F6B2311B322C"/>
        <w:category>
          <w:name w:val="Allgemein"/>
          <w:gallery w:val="placeholder"/>
        </w:category>
        <w:types>
          <w:type w:val="bbPlcHdr"/>
        </w:types>
        <w:behaviors>
          <w:behavior w:val="content"/>
        </w:behaviors>
        <w:guid w:val="{19CA1B6E-0BB4-44BB-B8F5-373007C3F74C}"/>
      </w:docPartPr>
      <w:docPartBody>
        <w:p w:rsidR="00000000" w:rsidRDefault="00000000">
          <w:pPr>
            <w:pStyle w:val="7DB3689B278E4BC887F8F6B2311B322C"/>
          </w:pPr>
          <w:r w:rsidRPr="00892A9E">
            <w:rPr>
              <w:rStyle w:val="Fett"/>
              <w:lang w:bidi="en-GB"/>
            </w:rPr>
            <w:t>Key Participants and Management Team:</w:t>
          </w:r>
        </w:p>
      </w:docPartBody>
    </w:docPart>
    <w:docPart>
      <w:docPartPr>
        <w:name w:val="BB50E1F95ABE402D98C01C7FD0E2BE81"/>
        <w:category>
          <w:name w:val="Allgemein"/>
          <w:gallery w:val="placeholder"/>
        </w:category>
        <w:types>
          <w:type w:val="bbPlcHdr"/>
        </w:types>
        <w:behaviors>
          <w:behavior w:val="content"/>
        </w:behaviors>
        <w:guid w:val="{419A7B2C-5DEB-44E2-9141-4C3AFF35A71B}"/>
      </w:docPartPr>
      <w:docPartBody>
        <w:p w:rsidR="00000000" w:rsidRDefault="00000000">
          <w:pPr>
            <w:pStyle w:val="BB50E1F95ABE402D98C01C7FD0E2BE81"/>
          </w:pPr>
          <w:r w:rsidRPr="00892A9E">
            <w:rPr>
              <w:lang w:bidi="en-GB"/>
            </w:rPr>
            <w:t>In some businesses, products are customised made and any break in their supply will impact the business. There may be key contributors to a service you offer, so it’s important to identify them. Identify any strategic partners in your business, such as critical suppliers, distributors, referral partners or any others.</w:t>
          </w:r>
        </w:p>
      </w:docPartBody>
    </w:docPart>
    <w:docPart>
      <w:docPartPr>
        <w:name w:val="1B35A8BB240E4905BDBE1403F52EF175"/>
        <w:category>
          <w:name w:val="Allgemein"/>
          <w:gallery w:val="placeholder"/>
        </w:category>
        <w:types>
          <w:type w:val="bbPlcHdr"/>
        </w:types>
        <w:behaviors>
          <w:behavior w:val="content"/>
        </w:behaviors>
        <w:guid w:val="{D20F52DA-C3C8-4DEA-9A41-BBF630C35C64}"/>
      </w:docPartPr>
      <w:docPartBody>
        <w:p w:rsidR="00000000" w:rsidRDefault="00000000">
          <w:pPr>
            <w:pStyle w:val="1B35A8BB240E4905BDBE1403F52EF175"/>
          </w:pPr>
          <w:r w:rsidRPr="00892A9E">
            <w:rPr>
              <w:rStyle w:val="Fett"/>
              <w:lang w:bidi="en-GB"/>
            </w:rPr>
            <w:t>Clinical/Regulatory:</w:t>
          </w:r>
        </w:p>
      </w:docPartBody>
    </w:docPart>
    <w:docPart>
      <w:docPartPr>
        <w:name w:val="FD6D2D34B14C477798CE3A1EF9E0A79F"/>
        <w:category>
          <w:name w:val="Allgemein"/>
          <w:gallery w:val="placeholder"/>
        </w:category>
        <w:types>
          <w:type w:val="bbPlcHdr"/>
        </w:types>
        <w:behaviors>
          <w:behavior w:val="content"/>
        </w:behaviors>
        <w:guid w:val="{A31F550F-6A47-455F-BA58-DAA4D322E8B8}"/>
      </w:docPartPr>
      <w:docPartBody>
        <w:p w:rsidR="00000000" w:rsidRDefault="00000000">
          <w:pPr>
            <w:pStyle w:val="FD6D2D34B14C477798CE3A1EF9E0A79F"/>
          </w:pPr>
          <w:r w:rsidRPr="00892A9E">
            <w:rPr>
              <w:lang w:bidi="en-GB"/>
            </w:rPr>
            <w:t xml:space="preserve">Outline your strategy for gaining marketing approval from the FDA. Are you in </w:t>
          </w:r>
          <w:r w:rsidRPr="00892A9E">
            <w:rPr>
              <w:lang w:bidi="en-GB"/>
            </w:rPr>
            <w:t>compliance with all of the required preclinical studies to use your products and technology?</w:t>
          </w:r>
        </w:p>
      </w:docPartBody>
    </w:docPart>
    <w:docPart>
      <w:docPartPr>
        <w:name w:val="349DE4052FE2431BAA04D17B2101A3E7"/>
        <w:category>
          <w:name w:val="Allgemein"/>
          <w:gallery w:val="placeholder"/>
        </w:category>
        <w:types>
          <w:type w:val="bbPlcHdr"/>
        </w:types>
        <w:behaviors>
          <w:behavior w:val="content"/>
        </w:behaviors>
        <w:guid w:val="{D63E6B47-ACA4-44F2-B484-AC682247F835}"/>
      </w:docPartPr>
      <w:docPartBody>
        <w:p w:rsidR="00000000" w:rsidRDefault="00000000">
          <w:pPr>
            <w:pStyle w:val="349DE4052FE2431BAA04D17B2101A3E7"/>
          </w:pPr>
          <w:r w:rsidRPr="00892A9E">
            <w:rPr>
              <w:rStyle w:val="Fett"/>
              <w:lang w:bidi="en-GB"/>
            </w:rPr>
            <w:t>Pricing:</w:t>
          </w:r>
        </w:p>
      </w:docPartBody>
    </w:docPart>
    <w:docPart>
      <w:docPartPr>
        <w:name w:val="826221C5E691464BB99A6D37C975967F"/>
        <w:category>
          <w:name w:val="Allgemein"/>
          <w:gallery w:val="placeholder"/>
        </w:category>
        <w:types>
          <w:type w:val="bbPlcHdr"/>
        </w:types>
        <w:behaviors>
          <w:behavior w:val="content"/>
        </w:behaviors>
        <w:guid w:val="{EFDC2188-DEFB-4DD2-A4E4-602A2BC07EA2}"/>
      </w:docPartPr>
      <w:docPartBody>
        <w:p w:rsidR="00000000" w:rsidRDefault="00000000">
          <w:pPr>
            <w:pStyle w:val="826221C5E691464BB99A6D37C975967F"/>
          </w:pPr>
          <w:r w:rsidRPr="00892A9E">
            <w:rPr>
              <w:lang w:bidi="en-GB"/>
            </w:rPr>
            <w:t>Provide your product’s or service’s pricing, gross margin projections, and any upgrade paths.</w:t>
          </w:r>
        </w:p>
      </w:docPartBody>
    </w:docPart>
    <w:docPart>
      <w:docPartPr>
        <w:name w:val="5322AC007CA54D9BA5900FA1F487F852"/>
        <w:category>
          <w:name w:val="Allgemein"/>
          <w:gallery w:val="placeholder"/>
        </w:category>
        <w:types>
          <w:type w:val="bbPlcHdr"/>
        </w:types>
        <w:behaviors>
          <w:behavior w:val="content"/>
        </w:behaviors>
        <w:guid w:val="{E9F75A39-414A-4118-934F-57FC7EECE067}"/>
      </w:docPartPr>
      <w:docPartBody>
        <w:p w:rsidR="00000000" w:rsidRDefault="00000000">
          <w:pPr>
            <w:pStyle w:val="5322AC007CA54D9BA5900FA1F487F852"/>
          </w:pPr>
          <w:r w:rsidRPr="00892A9E">
            <w:rPr>
              <w:lang w:bidi="en-GB"/>
            </w:rPr>
            <w:t>MARKET ANALYSIS</w:t>
          </w:r>
        </w:p>
      </w:docPartBody>
    </w:docPart>
    <w:docPart>
      <w:docPartPr>
        <w:name w:val="C4C7D4466AAA4A22A7A24F9B86570EF7"/>
        <w:category>
          <w:name w:val="Allgemein"/>
          <w:gallery w:val="placeholder"/>
        </w:category>
        <w:types>
          <w:type w:val="bbPlcHdr"/>
        </w:types>
        <w:behaviors>
          <w:behavior w:val="content"/>
        </w:behaviors>
        <w:guid w:val="{109501E3-815C-49B3-AB4F-63DF6D433B2F}"/>
      </w:docPartPr>
      <w:docPartBody>
        <w:p w:rsidR="00000000" w:rsidRPr="00892A9E" w:rsidRDefault="00000000" w:rsidP="00CF7269">
          <w:r w:rsidRPr="00892A9E">
            <w:rPr>
              <w:lang w:bidi="en-GB"/>
            </w:rPr>
            <w:t>The Market Analysis provides the reader an understanding of how well you know your market and if it’s big enough to support your business objectives. The section provides an overview of the industry that your business will participate in. As you narrow this sector down to the ideal customer based on your business strategy, you will define your target market. A detailed description and sizing of the target market will help the reader understand the market value you are pursuing (the number of potential custo</w:t>
          </w:r>
          <w:r w:rsidRPr="00892A9E">
            <w:rPr>
              <w:lang w:bidi="en-GB"/>
            </w:rPr>
            <w:t xml:space="preserve">mers multiplied by the average revenue for your product or service). </w:t>
          </w:r>
        </w:p>
        <w:p w:rsidR="00000000" w:rsidRPr="00892A9E" w:rsidRDefault="00000000" w:rsidP="00CF7269">
          <w:r w:rsidRPr="00892A9E">
            <w:rPr>
              <w:lang w:bidi="en-GB"/>
            </w:rPr>
            <w:t xml:space="preserve">In defining the target market, you will identify key elements such as geographic location, demographics, buyer characteristics, your target market's needs and how these needs are being met currently. If there are any direct competitors, these should be compared to how your offering will solve it in the future. </w:t>
          </w:r>
        </w:p>
        <w:p w:rsidR="00000000" w:rsidRPr="00892A9E" w:rsidRDefault="00000000" w:rsidP="00CF7269">
          <w:r w:rsidRPr="00892A9E">
            <w:rPr>
              <w:lang w:bidi="en-GB"/>
            </w:rPr>
            <w:t xml:space="preserve">This section may also include a SWOT (Strengths, Weaknesses, Opportunities, and Threats) Analysis as necessary, to better assess your business’ position against the competition. </w:t>
          </w:r>
        </w:p>
        <w:p w:rsidR="00000000" w:rsidRDefault="00000000">
          <w:pPr>
            <w:pStyle w:val="C4C7D4466AAA4A22A7A24F9B86570EF7"/>
          </w:pPr>
          <w:r w:rsidRPr="00892A9E">
            <w:rPr>
              <w:lang w:bidi="en-GB"/>
            </w:rPr>
            <w:t>Depending on the type of business you are operating, you may or may not need the following sections. Only include what you need and remove everything else.</w:t>
          </w:r>
        </w:p>
      </w:docPartBody>
    </w:docPart>
    <w:docPart>
      <w:docPartPr>
        <w:name w:val="D66EE941C08F4337816A18F2A849623A"/>
        <w:category>
          <w:name w:val="Allgemein"/>
          <w:gallery w:val="placeholder"/>
        </w:category>
        <w:types>
          <w:type w:val="bbPlcHdr"/>
        </w:types>
        <w:behaviors>
          <w:behavior w:val="content"/>
        </w:behaviors>
        <w:guid w:val="{0C4E4996-96BB-4A04-AA4C-047DDA3251A6}"/>
      </w:docPartPr>
      <w:docPartBody>
        <w:p w:rsidR="00000000" w:rsidRDefault="00000000">
          <w:pPr>
            <w:pStyle w:val="D66EE941C08F4337816A18F2A849623A"/>
          </w:pPr>
          <w:r w:rsidRPr="00892A9E">
            <w:rPr>
              <w:rStyle w:val="Fett"/>
              <w:lang w:bidi="en-GB"/>
            </w:rPr>
            <w:t>Industry Type:</w:t>
          </w:r>
        </w:p>
      </w:docPartBody>
    </w:docPart>
    <w:docPart>
      <w:docPartPr>
        <w:name w:val="EBDAE62EBD234EA0AE1DC7E0B726B27F"/>
        <w:category>
          <w:name w:val="Allgemein"/>
          <w:gallery w:val="placeholder"/>
        </w:category>
        <w:types>
          <w:type w:val="bbPlcHdr"/>
        </w:types>
        <w:behaviors>
          <w:behavior w:val="content"/>
        </w:behaviors>
        <w:guid w:val="{211C21AF-A625-421B-9743-B83F08B0350F}"/>
      </w:docPartPr>
      <w:docPartBody>
        <w:p w:rsidR="00000000" w:rsidRDefault="00000000">
          <w:pPr>
            <w:pStyle w:val="EBDAE62EBD234EA0AE1DC7E0B726B27F"/>
          </w:pPr>
          <w:r w:rsidRPr="00892A9E">
            <w:rPr>
              <w:lang w:bidi="en-GB"/>
            </w:rPr>
            <w:t>Begin with the broader descriptions of your market opportunity. For instance, you are looking at opening a dental office either in a suburban location or downtown. Each location would cater to an entirely different market. For example, the downtown location would most likely attract more of the busy office worker within a short commute compared to a more family based market in the</w:t>
          </w:r>
          <w:r>
            <w:rPr>
              <w:lang w:bidi="en-GB"/>
            </w:rPr>
            <w:t> </w:t>
          </w:r>
          <w:r w:rsidRPr="00892A9E">
            <w:rPr>
              <w:lang w:bidi="en-GB"/>
            </w:rPr>
            <w:t>suburban location. Identify the number of families or customers in your local geography that might fit into your demographic target group.</w:t>
          </w:r>
        </w:p>
      </w:docPartBody>
    </w:docPart>
    <w:docPart>
      <w:docPartPr>
        <w:name w:val="3A2CA1EBD27548C890E8B8ABD4B04537"/>
        <w:category>
          <w:name w:val="Allgemein"/>
          <w:gallery w:val="placeholder"/>
        </w:category>
        <w:types>
          <w:type w:val="bbPlcHdr"/>
        </w:types>
        <w:behaviors>
          <w:behavior w:val="content"/>
        </w:behaviors>
        <w:guid w:val="{C3945448-82C5-4FC1-937C-FB7887850014}"/>
      </w:docPartPr>
      <w:docPartBody>
        <w:p w:rsidR="00000000" w:rsidRDefault="00000000">
          <w:pPr>
            <w:pStyle w:val="3A2CA1EBD27548C890E8B8ABD4B04537"/>
          </w:pPr>
          <w:r w:rsidRPr="00892A9E">
            <w:rPr>
              <w:rStyle w:val="Fett"/>
              <w:lang w:bidi="en-GB"/>
            </w:rPr>
            <w:t>Market Segmentation:</w:t>
          </w:r>
        </w:p>
      </w:docPartBody>
    </w:docPart>
    <w:docPart>
      <w:docPartPr>
        <w:name w:val="49D87C0128F9434D8D888333113CAF14"/>
        <w:category>
          <w:name w:val="Allgemein"/>
          <w:gallery w:val="placeholder"/>
        </w:category>
        <w:types>
          <w:type w:val="bbPlcHdr"/>
        </w:types>
        <w:behaviors>
          <w:behavior w:val="content"/>
        </w:behaviors>
        <w:guid w:val="{60B00EBA-17B7-4BBF-BE70-E37DCB996ED9}"/>
      </w:docPartPr>
      <w:docPartBody>
        <w:p w:rsidR="00000000" w:rsidRDefault="00000000">
          <w:pPr>
            <w:pStyle w:val="49D87C0128F9434D8D888333113CAF14"/>
          </w:pPr>
          <w:r w:rsidRPr="00892A9E">
            <w:rPr>
              <w:lang w:bidi="en-GB"/>
            </w:rPr>
            <w:t>As one example, if your industry is dental medicine, the TAM would be everyone that is in the market for health and hygiene. As a dental office located in the suburbs of Chicago, your SAM might be anyone in a 15-mile radius in need of dental hygiene and attention. Finally, as you develop your unique offers, you might define your focus or target market (segment) as</w:t>
          </w:r>
          <w:r>
            <w:rPr>
              <w:lang w:bidi="en-GB"/>
            </w:rPr>
            <w:t> </w:t>
          </w:r>
          <w:r w:rsidRPr="00892A9E">
            <w:rPr>
              <w:lang w:bidi="en-GB"/>
            </w:rPr>
            <w:t>an office focusing on pediatric and family dental health. You can also segment the market by criteria such as quality, price, range of products, operating hours, demographics, geography and others. A few other elements to consider would be to answer questions such as: Is your segment growing, shrinking, or will it plateau over the next few years? What percentage of the market do you think you will be able to reach? What share of the market do you anticipate having within the next 2-3 years? Graphics are be</w:t>
          </w:r>
          <w:r w:rsidRPr="00892A9E">
            <w:rPr>
              <w:lang w:bidi="en-GB"/>
            </w:rPr>
            <w:t>st used in a section like this to either show growth (line graph) or percentages of markets or groups (pie chart).</w:t>
          </w:r>
        </w:p>
      </w:docPartBody>
    </w:docPart>
    <w:docPart>
      <w:docPartPr>
        <w:name w:val="77FB3DBF27A04882AA4BF0D9ED477B0E"/>
        <w:category>
          <w:name w:val="Allgemein"/>
          <w:gallery w:val="placeholder"/>
        </w:category>
        <w:types>
          <w:type w:val="bbPlcHdr"/>
        </w:types>
        <w:behaviors>
          <w:behavior w:val="content"/>
        </w:behaviors>
        <w:guid w:val="{B11DC658-B46B-4EAE-95FC-050D38AA6C57}"/>
      </w:docPartPr>
      <w:docPartBody>
        <w:p w:rsidR="00000000" w:rsidRDefault="00000000">
          <w:pPr>
            <w:pStyle w:val="77FB3DBF27A04882AA4BF0D9ED477B0E"/>
          </w:pPr>
          <w:r w:rsidRPr="00892A9E">
            <w:rPr>
              <w:rStyle w:val="Fett"/>
              <w:lang w:bidi="en-GB"/>
            </w:rPr>
            <w:t>Competition:</w:t>
          </w:r>
        </w:p>
      </w:docPartBody>
    </w:docPart>
    <w:docPart>
      <w:docPartPr>
        <w:name w:val="95CBE5FCF6A54DC7B6FFDE9ABB29C306"/>
        <w:category>
          <w:name w:val="Allgemein"/>
          <w:gallery w:val="placeholder"/>
        </w:category>
        <w:types>
          <w:type w:val="bbPlcHdr"/>
        </w:types>
        <w:behaviors>
          <w:behavior w:val="content"/>
        </w:behaviors>
        <w:guid w:val="{E09ABAFC-106E-459C-B858-82ADE9C66BD6}"/>
      </w:docPartPr>
      <w:docPartBody>
        <w:p w:rsidR="00000000" w:rsidRDefault="00000000">
          <w:pPr>
            <w:pStyle w:val="95CBE5FCF6A54DC7B6FFDE9ABB29C306"/>
          </w:pPr>
          <w:r w:rsidRPr="00892A9E">
            <w:rPr>
              <w:lang w:bidi="en-GB"/>
            </w:rPr>
            <w:t>Businesses all compete in one way or another. It may be with specific, direct competitors or it may be with the way customers have been doing things for a long time. They solve their problem in a different way. When identifying the competition, you should identify who else is providing products or services to solve the same problem you are addressing? What are your business’ advantages over these competitors? How will your voice be heard over the noise of competitors? Sometimes a business plan includes a ma</w:t>
          </w:r>
          <w:r w:rsidRPr="00892A9E">
            <w:rPr>
              <w:lang w:bidi="en-GB"/>
            </w:rPr>
            <w:t>trix of features and compares how each business offers or doesn’t offer those features. This section should reflect how your solution is different and better suited for the target market you have identified than the competition.</w:t>
          </w:r>
        </w:p>
      </w:docPartBody>
    </w:docPart>
    <w:docPart>
      <w:docPartPr>
        <w:name w:val="92A6936532D1465FA795DD3ABB75ED57"/>
        <w:category>
          <w:name w:val="Allgemein"/>
          <w:gallery w:val="placeholder"/>
        </w:category>
        <w:types>
          <w:type w:val="bbPlcHdr"/>
        </w:types>
        <w:behaviors>
          <w:behavior w:val="content"/>
        </w:behaviors>
        <w:guid w:val="{7188CBC3-C011-4230-8ACA-B66EF6312386}"/>
      </w:docPartPr>
      <w:docPartBody>
        <w:p w:rsidR="00000000" w:rsidRDefault="00000000">
          <w:pPr>
            <w:pStyle w:val="92A6936532D1465FA795DD3ABB75ED57"/>
          </w:pPr>
          <w:r w:rsidRPr="00892A9E">
            <w:rPr>
              <w:rStyle w:val="Fett"/>
              <w:lang w:bidi="en-GB"/>
            </w:rPr>
            <w:t>SWOT Analysis:</w:t>
          </w:r>
        </w:p>
      </w:docPartBody>
    </w:docPart>
    <w:docPart>
      <w:docPartPr>
        <w:name w:val="ACFB1E74D6D94A80BE7F694FA20AC2B2"/>
        <w:category>
          <w:name w:val="Allgemein"/>
          <w:gallery w:val="placeholder"/>
        </w:category>
        <w:types>
          <w:type w:val="bbPlcHdr"/>
        </w:types>
        <w:behaviors>
          <w:behavior w:val="content"/>
        </w:behaviors>
        <w:guid w:val="{EFBC5B22-C592-4AEC-938B-3026330573E7}"/>
      </w:docPartPr>
      <w:docPartBody>
        <w:p w:rsidR="00000000" w:rsidRDefault="00000000">
          <w:pPr>
            <w:pStyle w:val="ACFB1E74D6D94A80BE7F694FA20AC2B2"/>
          </w:pPr>
          <w:r w:rsidRPr="00892A9E">
            <w:rPr>
              <w:lang w:bidi="en-GB"/>
            </w:rPr>
            <w:t>You can include a SWOT analysis by completing the boxes below to assess your</w:t>
          </w:r>
          <w:r>
            <w:rPr>
              <w:lang w:bidi="en-GB"/>
            </w:rPr>
            <w:t> </w:t>
          </w:r>
          <w:r w:rsidRPr="00892A9E">
            <w:rPr>
              <w:lang w:bidi="en-GB"/>
            </w:rPr>
            <w:t>business in the current environment in terms of strengths and weaknesses (internal) and opportunities and threats (external). This is a good exercise to go through on an annual basis. After completing your analysis, provide your thoughts on: how your strengths can help you to maximise opportunities and minimise threats; how your weaknesses can slow your ability to capitalize on the opportunities; and how could your weaknesses expose you to threats?</w:t>
          </w:r>
        </w:p>
      </w:docPartBody>
    </w:docPart>
    <w:docPart>
      <w:docPartPr>
        <w:name w:val="98D901165C8C468DA1E1D33F711ACB34"/>
        <w:category>
          <w:name w:val="Allgemein"/>
          <w:gallery w:val="placeholder"/>
        </w:category>
        <w:types>
          <w:type w:val="bbPlcHdr"/>
        </w:types>
        <w:behaviors>
          <w:behavior w:val="content"/>
        </w:behaviors>
        <w:guid w:val="{FE1300E8-CE52-451C-9D65-0EB88AF5933B}"/>
      </w:docPartPr>
      <w:docPartBody>
        <w:p w:rsidR="00000000" w:rsidRDefault="00000000">
          <w:pPr>
            <w:pStyle w:val="98D901165C8C468DA1E1D33F711ACB34"/>
          </w:pPr>
          <w:r w:rsidRPr="00892A9E">
            <w:rPr>
              <w:lang w:bidi="en-GB"/>
            </w:rPr>
            <w:t>STRENGTHS</w:t>
          </w:r>
        </w:p>
      </w:docPartBody>
    </w:docPart>
    <w:docPart>
      <w:docPartPr>
        <w:name w:val="E9D5975666F043EAAD87D4350523C573"/>
        <w:category>
          <w:name w:val="Allgemein"/>
          <w:gallery w:val="placeholder"/>
        </w:category>
        <w:types>
          <w:type w:val="bbPlcHdr"/>
        </w:types>
        <w:behaviors>
          <w:behavior w:val="content"/>
        </w:behaviors>
        <w:guid w:val="{E65253BB-568D-426C-83CB-29AA87E014B7}"/>
      </w:docPartPr>
      <w:docPartBody>
        <w:p w:rsidR="00000000" w:rsidRPr="00892A9E" w:rsidRDefault="00000000" w:rsidP="00DD2790">
          <w:pPr>
            <w:pStyle w:val="Graphbullet"/>
          </w:pPr>
          <w:r w:rsidRPr="00892A9E">
            <w:rPr>
              <w:lang w:bidi="en-GB"/>
            </w:rPr>
            <w:t>Advantage</w:t>
          </w:r>
        </w:p>
        <w:p w:rsidR="00000000" w:rsidRPr="00892A9E" w:rsidRDefault="00000000" w:rsidP="00DD2790">
          <w:pPr>
            <w:pStyle w:val="Graphbullet"/>
          </w:pPr>
          <w:r w:rsidRPr="00892A9E">
            <w:rPr>
              <w:lang w:bidi="en-GB"/>
            </w:rPr>
            <w:t>Capabilities</w:t>
          </w:r>
        </w:p>
        <w:p w:rsidR="00000000" w:rsidRPr="00892A9E" w:rsidRDefault="00000000" w:rsidP="00DD2790">
          <w:pPr>
            <w:pStyle w:val="Graphbullet"/>
          </w:pPr>
          <w:r w:rsidRPr="00892A9E">
            <w:rPr>
              <w:lang w:bidi="en-GB"/>
            </w:rPr>
            <w:t>Assets, people</w:t>
          </w:r>
        </w:p>
        <w:p w:rsidR="00000000" w:rsidRPr="00892A9E" w:rsidRDefault="00000000" w:rsidP="00DD2790">
          <w:pPr>
            <w:pStyle w:val="Graphbullet"/>
          </w:pPr>
          <w:r w:rsidRPr="00892A9E">
            <w:rPr>
              <w:lang w:bidi="en-GB"/>
            </w:rPr>
            <w:t>Experience</w:t>
          </w:r>
        </w:p>
        <w:p w:rsidR="00000000" w:rsidRPr="00892A9E" w:rsidRDefault="00000000" w:rsidP="00DD2790">
          <w:pPr>
            <w:pStyle w:val="Graphbullet"/>
          </w:pPr>
          <w:r w:rsidRPr="00892A9E">
            <w:rPr>
              <w:lang w:bidi="en-GB"/>
            </w:rPr>
            <w:t>Financial reserves</w:t>
          </w:r>
        </w:p>
        <w:p w:rsidR="00000000" w:rsidRPr="00892A9E" w:rsidRDefault="00000000" w:rsidP="00DD2790">
          <w:pPr>
            <w:pStyle w:val="Graphbullet"/>
          </w:pPr>
          <w:r w:rsidRPr="00892A9E">
            <w:rPr>
              <w:lang w:bidi="en-GB"/>
            </w:rPr>
            <w:t>Value proposition</w:t>
          </w:r>
        </w:p>
        <w:p w:rsidR="00000000" w:rsidRDefault="00000000">
          <w:pPr>
            <w:pStyle w:val="E9D5975666F043EAAD87D4350523C573"/>
          </w:pPr>
          <w:r w:rsidRPr="00892A9E">
            <w:rPr>
              <w:lang w:bidi="en-GB"/>
            </w:rPr>
            <w:t>Price, value, quality</w:t>
          </w:r>
        </w:p>
      </w:docPartBody>
    </w:docPart>
    <w:docPart>
      <w:docPartPr>
        <w:name w:val="96FF72ADC68F48FC876460DF793D9DD1"/>
        <w:category>
          <w:name w:val="Allgemein"/>
          <w:gallery w:val="placeholder"/>
        </w:category>
        <w:types>
          <w:type w:val="bbPlcHdr"/>
        </w:types>
        <w:behaviors>
          <w:behavior w:val="content"/>
        </w:behaviors>
        <w:guid w:val="{AEDD8A8B-6041-497D-9E9C-C1ABEF348BCC}"/>
      </w:docPartPr>
      <w:docPartBody>
        <w:p w:rsidR="00000000" w:rsidRDefault="00000000">
          <w:pPr>
            <w:pStyle w:val="96FF72ADC68F48FC876460DF793D9DD1"/>
          </w:pPr>
          <w:r w:rsidRPr="00892A9E">
            <w:rPr>
              <w:lang w:bidi="en-GB"/>
            </w:rPr>
            <w:t>WEAKNESSES</w:t>
          </w:r>
        </w:p>
      </w:docPartBody>
    </w:docPart>
    <w:docPart>
      <w:docPartPr>
        <w:name w:val="6A2F72BE34084E7DA9B9F7A2305E05E0"/>
        <w:category>
          <w:name w:val="Allgemein"/>
          <w:gallery w:val="placeholder"/>
        </w:category>
        <w:types>
          <w:type w:val="bbPlcHdr"/>
        </w:types>
        <w:behaviors>
          <w:behavior w:val="content"/>
        </w:behaviors>
        <w:guid w:val="{A78736AC-6F71-4822-B293-D4D85A15CF22}"/>
      </w:docPartPr>
      <w:docPartBody>
        <w:p w:rsidR="00000000" w:rsidRPr="00892A9E" w:rsidRDefault="00000000" w:rsidP="00DD2790">
          <w:pPr>
            <w:pStyle w:val="Graphbullet2"/>
          </w:pPr>
          <w:r w:rsidRPr="00892A9E">
            <w:rPr>
              <w:lang w:bidi="en-GB"/>
            </w:rPr>
            <w:t>Disadvantages</w:t>
          </w:r>
        </w:p>
        <w:p w:rsidR="00000000" w:rsidRPr="00892A9E" w:rsidRDefault="00000000" w:rsidP="00DD2790">
          <w:pPr>
            <w:pStyle w:val="Graphbullet2"/>
          </w:pPr>
          <w:r w:rsidRPr="00892A9E">
            <w:rPr>
              <w:lang w:bidi="en-GB"/>
            </w:rPr>
            <w:t>Gap in capabilities</w:t>
          </w:r>
        </w:p>
        <w:p w:rsidR="00000000" w:rsidRPr="00892A9E" w:rsidRDefault="00000000" w:rsidP="00DD2790">
          <w:pPr>
            <w:pStyle w:val="Graphbullet2"/>
          </w:pPr>
          <w:r w:rsidRPr="00892A9E">
            <w:rPr>
              <w:lang w:bidi="en-GB"/>
            </w:rPr>
            <w:t>Cash Flow</w:t>
          </w:r>
        </w:p>
        <w:p w:rsidR="00000000" w:rsidRPr="00892A9E" w:rsidRDefault="00000000" w:rsidP="00DD2790">
          <w:pPr>
            <w:pStyle w:val="Graphbullet2"/>
          </w:pPr>
          <w:r w:rsidRPr="00892A9E">
            <w:rPr>
              <w:lang w:bidi="en-GB"/>
            </w:rPr>
            <w:t>Suppliers</w:t>
          </w:r>
        </w:p>
        <w:p w:rsidR="00000000" w:rsidRPr="00892A9E" w:rsidRDefault="00000000" w:rsidP="00DD2790">
          <w:pPr>
            <w:pStyle w:val="Graphbullet2"/>
          </w:pPr>
          <w:r w:rsidRPr="00892A9E">
            <w:rPr>
              <w:lang w:bidi="en-GB"/>
            </w:rPr>
            <w:t>Experience</w:t>
          </w:r>
        </w:p>
        <w:p w:rsidR="00000000" w:rsidRPr="00892A9E" w:rsidRDefault="00000000" w:rsidP="00DD2790">
          <w:pPr>
            <w:pStyle w:val="Graphbullet2"/>
          </w:pPr>
          <w:r w:rsidRPr="00892A9E">
            <w:rPr>
              <w:lang w:bidi="en-GB"/>
            </w:rPr>
            <w:t>Areas to improve</w:t>
          </w:r>
        </w:p>
        <w:p w:rsidR="00000000" w:rsidRDefault="00000000">
          <w:pPr>
            <w:pStyle w:val="6A2F72BE34084E7DA9B9F7A2305E05E0"/>
          </w:pPr>
          <w:r w:rsidRPr="00892A9E">
            <w:rPr>
              <w:lang w:bidi="en-GB"/>
            </w:rPr>
            <w:t>Causes of lose sales</w:t>
          </w:r>
        </w:p>
      </w:docPartBody>
    </w:docPart>
    <w:docPart>
      <w:docPartPr>
        <w:name w:val="FF660566B5C54C62A3C967A1BA576EA7"/>
        <w:category>
          <w:name w:val="Allgemein"/>
          <w:gallery w:val="placeholder"/>
        </w:category>
        <w:types>
          <w:type w:val="bbPlcHdr"/>
        </w:types>
        <w:behaviors>
          <w:behavior w:val="content"/>
        </w:behaviors>
        <w:guid w:val="{66911414-67C1-495C-90FF-98E69D0E27E7}"/>
      </w:docPartPr>
      <w:docPartBody>
        <w:p w:rsidR="00000000" w:rsidRDefault="00000000">
          <w:pPr>
            <w:pStyle w:val="FF660566B5C54C62A3C967A1BA576EA7"/>
          </w:pPr>
          <w:r w:rsidRPr="00892A9E">
            <w:rPr>
              <w:lang w:bidi="en-GB"/>
            </w:rPr>
            <w:t>OPPORTUNITIES</w:t>
          </w:r>
        </w:p>
      </w:docPartBody>
    </w:docPart>
    <w:docPart>
      <w:docPartPr>
        <w:name w:val="D376D2577A7D4BDA8595DF78F72F09B8"/>
        <w:category>
          <w:name w:val="Allgemein"/>
          <w:gallery w:val="placeholder"/>
        </w:category>
        <w:types>
          <w:type w:val="bbPlcHdr"/>
        </w:types>
        <w:behaviors>
          <w:behavior w:val="content"/>
        </w:behaviors>
        <w:guid w:val="{9F8D828B-E4D9-4E4F-9008-31080C5E14AE}"/>
      </w:docPartPr>
      <w:docPartBody>
        <w:p w:rsidR="00000000" w:rsidRPr="00892A9E" w:rsidRDefault="00000000" w:rsidP="00DD2790">
          <w:pPr>
            <w:pStyle w:val="Graphbullet3"/>
          </w:pPr>
          <w:r w:rsidRPr="00892A9E">
            <w:rPr>
              <w:lang w:bidi="en-GB"/>
            </w:rPr>
            <w:t>Areas to improve</w:t>
          </w:r>
        </w:p>
        <w:p w:rsidR="00000000" w:rsidRPr="00892A9E" w:rsidRDefault="00000000" w:rsidP="00DD2790">
          <w:pPr>
            <w:pStyle w:val="Graphbullet3"/>
          </w:pPr>
          <w:r w:rsidRPr="00892A9E">
            <w:rPr>
              <w:lang w:bidi="en-GB"/>
            </w:rPr>
            <w:t>New segments</w:t>
          </w:r>
        </w:p>
        <w:p w:rsidR="00000000" w:rsidRPr="00892A9E" w:rsidRDefault="00000000" w:rsidP="00DD2790">
          <w:pPr>
            <w:pStyle w:val="Graphbullet3"/>
          </w:pPr>
          <w:r w:rsidRPr="00892A9E">
            <w:rPr>
              <w:lang w:bidi="en-GB"/>
            </w:rPr>
            <w:t>Industry trends</w:t>
          </w:r>
        </w:p>
        <w:p w:rsidR="00000000" w:rsidRPr="00892A9E" w:rsidRDefault="00000000" w:rsidP="00DD2790">
          <w:pPr>
            <w:pStyle w:val="Graphbullet3"/>
          </w:pPr>
          <w:r w:rsidRPr="00892A9E">
            <w:rPr>
              <w:lang w:bidi="en-GB"/>
            </w:rPr>
            <w:t xml:space="preserve">New </w:t>
          </w:r>
          <w:r w:rsidRPr="00892A9E">
            <w:rPr>
              <w:lang w:bidi="en-GB"/>
            </w:rPr>
            <w:t>products</w:t>
          </w:r>
        </w:p>
        <w:p w:rsidR="00000000" w:rsidRPr="00892A9E" w:rsidRDefault="00000000" w:rsidP="00DD2790">
          <w:pPr>
            <w:pStyle w:val="Graphbullet3"/>
          </w:pPr>
          <w:r w:rsidRPr="00892A9E">
            <w:rPr>
              <w:lang w:bidi="en-GB"/>
            </w:rPr>
            <w:t>New innovations</w:t>
          </w:r>
        </w:p>
        <w:p w:rsidR="00000000" w:rsidRDefault="00000000">
          <w:pPr>
            <w:pStyle w:val="D376D2577A7D4BDA8595DF78F72F09B8"/>
          </w:pPr>
          <w:r w:rsidRPr="00892A9E">
            <w:rPr>
              <w:lang w:bidi="en-GB"/>
            </w:rPr>
            <w:t>Key partnership</w:t>
          </w:r>
        </w:p>
      </w:docPartBody>
    </w:docPart>
    <w:docPart>
      <w:docPartPr>
        <w:name w:val="784580AEB69546F9A8A187A8BA894F90"/>
        <w:category>
          <w:name w:val="Allgemein"/>
          <w:gallery w:val="placeholder"/>
        </w:category>
        <w:types>
          <w:type w:val="bbPlcHdr"/>
        </w:types>
        <w:behaviors>
          <w:behavior w:val="content"/>
        </w:behaviors>
        <w:guid w:val="{BAF4E8FC-CE13-4A66-BFFD-38FA2D6DB6BB}"/>
      </w:docPartPr>
      <w:docPartBody>
        <w:p w:rsidR="00000000" w:rsidRDefault="00000000">
          <w:pPr>
            <w:pStyle w:val="784580AEB69546F9A8A187A8BA894F90"/>
          </w:pPr>
          <w:r w:rsidRPr="00892A9E">
            <w:rPr>
              <w:lang w:bidi="en-GB"/>
            </w:rPr>
            <w:t>THREATS</w:t>
          </w:r>
        </w:p>
      </w:docPartBody>
    </w:docPart>
    <w:docPart>
      <w:docPartPr>
        <w:name w:val="50A22DC8DD16436DA72BD783D9776C35"/>
        <w:category>
          <w:name w:val="Allgemein"/>
          <w:gallery w:val="placeholder"/>
        </w:category>
        <w:types>
          <w:type w:val="bbPlcHdr"/>
        </w:types>
        <w:behaviors>
          <w:behavior w:val="content"/>
        </w:behaviors>
        <w:guid w:val="{A560A9C4-0BC2-4D73-9B8C-82721CD5DEB6}"/>
      </w:docPartPr>
      <w:docPartBody>
        <w:p w:rsidR="00000000" w:rsidRPr="00892A9E" w:rsidRDefault="00000000" w:rsidP="00DD2790">
          <w:pPr>
            <w:pStyle w:val="Graphbullet4"/>
          </w:pPr>
          <w:r w:rsidRPr="00892A9E">
            <w:rPr>
              <w:lang w:bidi="en-GB"/>
            </w:rPr>
            <w:t>Economy movement</w:t>
          </w:r>
        </w:p>
        <w:p w:rsidR="00000000" w:rsidRPr="00892A9E" w:rsidRDefault="00000000" w:rsidP="00DD2790">
          <w:pPr>
            <w:pStyle w:val="Graphbullet4"/>
          </w:pPr>
          <w:r w:rsidRPr="00892A9E">
            <w:rPr>
              <w:lang w:bidi="en-GB"/>
            </w:rPr>
            <w:t>Obstacles faced</w:t>
          </w:r>
        </w:p>
        <w:p w:rsidR="00000000" w:rsidRPr="00892A9E" w:rsidRDefault="00000000" w:rsidP="00DD2790">
          <w:pPr>
            <w:pStyle w:val="Graphbullet4"/>
          </w:pPr>
          <w:r w:rsidRPr="00892A9E">
            <w:rPr>
              <w:lang w:bidi="en-GB"/>
            </w:rPr>
            <w:t>Competitor actions</w:t>
          </w:r>
        </w:p>
        <w:p w:rsidR="00000000" w:rsidRPr="00892A9E" w:rsidRDefault="00000000" w:rsidP="00DD2790">
          <w:pPr>
            <w:pStyle w:val="Graphbullet4"/>
          </w:pPr>
          <w:r w:rsidRPr="00892A9E">
            <w:rPr>
              <w:lang w:bidi="en-GB"/>
            </w:rPr>
            <w:t>Political impacts</w:t>
          </w:r>
        </w:p>
        <w:p w:rsidR="00000000" w:rsidRPr="00892A9E" w:rsidRDefault="00000000" w:rsidP="00DD2790">
          <w:pPr>
            <w:pStyle w:val="Graphbullet4"/>
          </w:pPr>
          <w:r w:rsidRPr="00892A9E">
            <w:rPr>
              <w:lang w:bidi="en-GB"/>
            </w:rPr>
            <w:t>Environmental effects</w:t>
          </w:r>
        </w:p>
        <w:p w:rsidR="00000000" w:rsidRPr="00892A9E" w:rsidRDefault="00000000" w:rsidP="00DD2790">
          <w:pPr>
            <w:pStyle w:val="Graphbullet4"/>
          </w:pPr>
          <w:r w:rsidRPr="00892A9E">
            <w:rPr>
              <w:lang w:bidi="en-GB"/>
            </w:rPr>
            <w:t>Loss of key staff</w:t>
          </w:r>
        </w:p>
        <w:p w:rsidR="00000000" w:rsidRDefault="00000000">
          <w:pPr>
            <w:pStyle w:val="50A22DC8DD16436DA72BD783D9776C35"/>
          </w:pPr>
          <w:r w:rsidRPr="00892A9E">
            <w:rPr>
              <w:lang w:bidi="en-GB"/>
            </w:rPr>
            <w:t>Market demand</w:t>
          </w:r>
        </w:p>
      </w:docPartBody>
    </w:docPart>
    <w:docPart>
      <w:docPartPr>
        <w:name w:val="0BA8AFE77ACC47FCB4F2CDF54099D1C9"/>
        <w:category>
          <w:name w:val="Allgemein"/>
          <w:gallery w:val="placeholder"/>
        </w:category>
        <w:types>
          <w:type w:val="bbPlcHdr"/>
        </w:types>
        <w:behaviors>
          <w:behavior w:val="content"/>
        </w:behaviors>
        <w:guid w:val="{B2979C26-6968-444D-A012-A7145870DB39}"/>
      </w:docPartPr>
      <w:docPartBody>
        <w:p w:rsidR="00000000" w:rsidRDefault="00000000">
          <w:pPr>
            <w:pStyle w:val="0BA8AFE77ACC47FCB4F2CDF54099D1C9"/>
          </w:pPr>
          <w:r w:rsidRPr="00892A9E">
            <w:rPr>
              <w:lang w:bidi="en-GB"/>
            </w:rPr>
            <w:t>OPERATING PLAN</w:t>
          </w:r>
        </w:p>
      </w:docPartBody>
    </w:docPart>
    <w:docPart>
      <w:docPartPr>
        <w:name w:val="9A67D8D4D1964A84B053E4F69EDA1208"/>
        <w:category>
          <w:name w:val="Allgemein"/>
          <w:gallery w:val="placeholder"/>
        </w:category>
        <w:types>
          <w:type w:val="bbPlcHdr"/>
        </w:types>
        <w:behaviors>
          <w:behavior w:val="content"/>
        </w:behaviors>
        <w:guid w:val="{4BC6AEAA-E214-49ED-856F-0D62FA17A37F}"/>
      </w:docPartPr>
      <w:docPartBody>
        <w:p w:rsidR="00000000" w:rsidRPr="00892A9E" w:rsidRDefault="00000000" w:rsidP="00DD2790">
          <w:r w:rsidRPr="00892A9E">
            <w:rPr>
              <w:lang w:bidi="en-GB"/>
            </w:rPr>
            <w:t xml:space="preserve">Furthermore, you need to outline how you currently and will </w:t>
          </w:r>
          <w:r w:rsidRPr="00892A9E">
            <w:rPr>
              <w:lang w:bidi="en-GB"/>
            </w:rPr>
            <w:t>continue to develop and maintain a loyal customer base. This will include management responsibilities with dates and budgets, and to make sure results can be tracked. What are the envisioned phases for future growth and the capabilities that need to be in place to realise growth?</w:t>
          </w:r>
        </w:p>
        <w:p w:rsidR="00000000" w:rsidRDefault="00000000">
          <w:pPr>
            <w:pStyle w:val="9A67D8D4D1964A84B053E4F69EDA1208"/>
          </w:pPr>
          <w:r w:rsidRPr="00892A9E">
            <w:rPr>
              <w:lang w:bidi="en-GB"/>
            </w:rPr>
            <w:t>The operating plan describes how your business works. Depending on the type of business you have, important elements of this plan should include how you bring products or services to market and how you support customers. It’s the logistics, technology, and basic blocking and tackling of your business. Depending on the type of business you are starting, you may or may not need the following sections. Only include what you need and remove everything else. Remember, try to keep your business plan as short as p</w:t>
          </w:r>
          <w:r w:rsidRPr="00892A9E">
            <w:rPr>
              <w:lang w:bidi="en-GB"/>
            </w:rPr>
            <w:t>ossible, so too much detail here could easily make your plan much too long.</w:t>
          </w:r>
        </w:p>
      </w:docPartBody>
    </w:docPart>
    <w:docPart>
      <w:docPartPr>
        <w:name w:val="F4DF2F77E538465CA1B607783171A562"/>
        <w:category>
          <w:name w:val="Allgemein"/>
          <w:gallery w:val="placeholder"/>
        </w:category>
        <w:types>
          <w:type w:val="bbPlcHdr"/>
        </w:types>
        <w:behaviors>
          <w:behavior w:val="content"/>
        </w:behaviors>
        <w:guid w:val="{198B931B-8BF8-41CB-95FC-EBB23AC82611}"/>
      </w:docPartPr>
      <w:docPartBody>
        <w:p w:rsidR="00000000" w:rsidRDefault="00000000">
          <w:pPr>
            <w:pStyle w:val="F4DF2F77E538465CA1B607783171A562"/>
          </w:pPr>
          <w:r w:rsidRPr="00892A9E">
            <w:rPr>
              <w:rStyle w:val="Fett"/>
              <w:lang w:bidi="en-GB"/>
            </w:rPr>
            <w:t>Sourcing and Order Fulfilment:</w:t>
          </w:r>
        </w:p>
      </w:docPartBody>
    </w:docPart>
    <w:docPart>
      <w:docPartPr>
        <w:name w:val="F39936D8B83F4D10948C7A22E8957516"/>
        <w:category>
          <w:name w:val="Allgemein"/>
          <w:gallery w:val="placeholder"/>
        </w:category>
        <w:types>
          <w:type w:val="bbPlcHdr"/>
        </w:types>
        <w:behaviors>
          <w:behavior w:val="content"/>
        </w:behaviors>
        <w:guid w:val="{0B551429-20E5-4C39-BFB8-F9ACCB7BA753}"/>
      </w:docPartPr>
      <w:docPartBody>
        <w:p w:rsidR="00000000" w:rsidRDefault="00000000">
          <w:pPr>
            <w:pStyle w:val="F39936D8B83F4D10948C7A22E8957516"/>
          </w:pPr>
          <w:r w:rsidRPr="00892A9E">
            <w:rPr>
              <w:lang w:bidi="en-GB"/>
            </w:rPr>
            <w:t>Based on the type of business you operate, describe if you are buying finished products or components from vendors and include details on how these are delivered and the contracts in place to acquire them. Also, describe your company’s procedures for delivering products or services to your customers. If inventory of goods is an important part to your company’s success, make sure to include a review of how you store, manage, and track key items.</w:t>
          </w:r>
        </w:p>
      </w:docPartBody>
    </w:docPart>
    <w:docPart>
      <w:docPartPr>
        <w:name w:val="B1F39168C8D34D14B9F1DCA04D7D158D"/>
        <w:category>
          <w:name w:val="Allgemein"/>
          <w:gallery w:val="placeholder"/>
        </w:category>
        <w:types>
          <w:type w:val="bbPlcHdr"/>
        </w:types>
        <w:behaviors>
          <w:behavior w:val="content"/>
        </w:behaviors>
        <w:guid w:val="{28A11398-21E4-4227-85E6-9A258A342EFD}"/>
      </w:docPartPr>
      <w:docPartBody>
        <w:p w:rsidR="00000000" w:rsidRDefault="00000000">
          <w:pPr>
            <w:pStyle w:val="B1F39168C8D34D14B9F1DCA04D7D158D"/>
          </w:pPr>
          <w:r w:rsidRPr="00892A9E">
            <w:rPr>
              <w:rStyle w:val="Fett"/>
              <w:lang w:bidi="en-GB"/>
            </w:rPr>
            <w:t>Payment:</w:t>
          </w:r>
        </w:p>
      </w:docPartBody>
    </w:docPart>
    <w:docPart>
      <w:docPartPr>
        <w:name w:val="02BD5A3DC9E94154BB14779314763D40"/>
        <w:category>
          <w:name w:val="Allgemein"/>
          <w:gallery w:val="placeholder"/>
        </w:category>
        <w:types>
          <w:type w:val="bbPlcHdr"/>
        </w:types>
        <w:behaviors>
          <w:behavior w:val="content"/>
        </w:behaviors>
        <w:guid w:val="{A1096537-B443-4632-AE12-A5655A2C95FF}"/>
      </w:docPartPr>
      <w:docPartBody>
        <w:p w:rsidR="00000000" w:rsidRDefault="00000000">
          <w:pPr>
            <w:pStyle w:val="02BD5A3DC9E94154BB14779314763D40"/>
          </w:pPr>
          <w:r w:rsidRPr="00892A9E">
            <w:rPr>
              <w:lang w:bidi="en-GB"/>
            </w:rPr>
            <w:t>Describe your standard payment terms and the payment methods you accept. Describe the pricing plans (one-time fixed, recurring, mixture, or other) and any impact on cash flow.</w:t>
          </w:r>
        </w:p>
      </w:docPartBody>
    </w:docPart>
    <w:docPart>
      <w:docPartPr>
        <w:name w:val="CB20D727DC1F4E3CB475BDA597CBC12E"/>
        <w:category>
          <w:name w:val="Allgemein"/>
          <w:gallery w:val="placeholder"/>
        </w:category>
        <w:types>
          <w:type w:val="bbPlcHdr"/>
        </w:types>
        <w:behaviors>
          <w:behavior w:val="content"/>
        </w:behaviors>
        <w:guid w:val="{2814D8D2-E661-43F6-BAE7-A801C43F9333}"/>
      </w:docPartPr>
      <w:docPartBody>
        <w:p w:rsidR="00000000" w:rsidRDefault="00000000">
          <w:pPr>
            <w:pStyle w:val="CB20D727DC1F4E3CB475BDA597CBC12E"/>
          </w:pPr>
          <w:r w:rsidRPr="00892A9E">
            <w:rPr>
              <w:rStyle w:val="Fett"/>
              <w:lang w:bidi="en-GB"/>
            </w:rPr>
            <w:t>Technology:</w:t>
          </w:r>
        </w:p>
      </w:docPartBody>
    </w:docPart>
    <w:docPart>
      <w:docPartPr>
        <w:name w:val="7E558F7ABE37496AA5CCB94D87C59A4C"/>
        <w:category>
          <w:name w:val="Allgemein"/>
          <w:gallery w:val="placeholder"/>
        </w:category>
        <w:types>
          <w:type w:val="bbPlcHdr"/>
        </w:types>
        <w:behaviors>
          <w:behavior w:val="content"/>
        </w:behaviors>
        <w:guid w:val="{A67060A6-723B-44CD-8B26-D00D404A46B5}"/>
      </w:docPartPr>
      <w:docPartBody>
        <w:p w:rsidR="00000000" w:rsidRDefault="00000000">
          <w:pPr>
            <w:pStyle w:val="7E558F7ABE37496AA5CCB94D87C59A4C"/>
          </w:pPr>
          <w:r w:rsidRPr="00892A9E">
            <w:rPr>
              <w:lang w:bidi="en-GB"/>
            </w:rPr>
            <w:t>If technology is critical to your business, whether it is part of the product offering or is fundamental to delivering a product or service, describe the key technologies used that are proprietary. If your business data (company or customer) might be at risk, describe the data security plan in place, as well as any back up or recovery in the case of a disaster or outage.</w:t>
          </w:r>
        </w:p>
      </w:docPartBody>
    </w:docPart>
    <w:docPart>
      <w:docPartPr>
        <w:name w:val="15E7AB73AD5343509C7DB4D00586CA51"/>
        <w:category>
          <w:name w:val="Allgemein"/>
          <w:gallery w:val="placeholder"/>
        </w:category>
        <w:types>
          <w:type w:val="bbPlcHdr"/>
        </w:types>
        <w:behaviors>
          <w:behavior w:val="content"/>
        </w:behaviors>
        <w:guid w:val="{D76C13C8-0D0C-4FBD-8C2A-EE8E057246E1}"/>
      </w:docPartPr>
      <w:docPartBody>
        <w:p w:rsidR="00000000" w:rsidRDefault="00000000">
          <w:pPr>
            <w:pStyle w:val="15E7AB73AD5343509C7DB4D00586CA51"/>
          </w:pPr>
          <w:r w:rsidRPr="00892A9E">
            <w:rPr>
              <w:rStyle w:val="Fett"/>
              <w:lang w:bidi="en-GB"/>
            </w:rPr>
            <w:t>Key Customers:</w:t>
          </w:r>
        </w:p>
      </w:docPartBody>
    </w:docPart>
    <w:docPart>
      <w:docPartPr>
        <w:name w:val="F61C4260001F4AA2BC9966E635E61A3A"/>
        <w:category>
          <w:name w:val="Allgemein"/>
          <w:gallery w:val="placeholder"/>
        </w:category>
        <w:types>
          <w:type w:val="bbPlcHdr"/>
        </w:types>
        <w:behaviors>
          <w:behavior w:val="content"/>
        </w:behaviors>
        <w:guid w:val="{5D7A2954-4667-41BE-939A-8FB20A686DDB}"/>
      </w:docPartPr>
      <w:docPartBody>
        <w:p w:rsidR="00000000" w:rsidRDefault="00000000">
          <w:pPr>
            <w:pStyle w:val="F61C4260001F4AA2BC9966E635E61A3A"/>
          </w:pPr>
          <w:r w:rsidRPr="00892A9E">
            <w:rPr>
              <w:lang w:bidi="en-GB"/>
            </w:rPr>
            <w:t>Identify any customers that are important to the success of your business, whether because of a partnership, volume, or pathway to a new market. It might also be important to identify any customers with more than 10% of revenues for your company.</w:t>
          </w:r>
        </w:p>
      </w:docPartBody>
    </w:docPart>
    <w:docPart>
      <w:docPartPr>
        <w:name w:val="8F96EDFBBEA743AA91B6ED372C6EEFB5"/>
        <w:category>
          <w:name w:val="Allgemein"/>
          <w:gallery w:val="placeholder"/>
        </w:category>
        <w:types>
          <w:type w:val="bbPlcHdr"/>
        </w:types>
        <w:behaviors>
          <w:behavior w:val="content"/>
        </w:behaviors>
        <w:guid w:val="{EFD736BE-402A-475F-B6F9-24325F960B46}"/>
      </w:docPartPr>
      <w:docPartBody>
        <w:p w:rsidR="00000000" w:rsidRDefault="00000000">
          <w:pPr>
            <w:pStyle w:val="8F96EDFBBEA743AA91B6ED372C6EEFB5"/>
          </w:pPr>
          <w:r w:rsidRPr="00892A9E">
            <w:rPr>
              <w:rStyle w:val="Fett"/>
              <w:lang w:bidi="en-GB"/>
            </w:rPr>
            <w:t>Key Employees and Organisation:</w:t>
          </w:r>
        </w:p>
      </w:docPartBody>
    </w:docPart>
    <w:docPart>
      <w:docPartPr>
        <w:name w:val="84D4D0988BDC4FD19440F37475D1BF9E"/>
        <w:category>
          <w:name w:val="Allgemein"/>
          <w:gallery w:val="placeholder"/>
        </w:category>
        <w:types>
          <w:type w:val="bbPlcHdr"/>
        </w:types>
        <w:behaviors>
          <w:behavior w:val="content"/>
        </w:behaviors>
        <w:guid w:val="{7EC459B4-107A-4257-BA71-8B0A4BF41111}"/>
      </w:docPartPr>
      <w:docPartBody>
        <w:p w:rsidR="00000000" w:rsidRDefault="00000000">
          <w:pPr>
            <w:pStyle w:val="84D4D0988BDC4FD19440F37475D1BF9E"/>
          </w:pPr>
          <w:r w:rsidRPr="00892A9E">
            <w:rPr>
              <w:lang w:bidi="en-GB"/>
            </w:rPr>
            <w:t>Describe any unique skills or experiences that are required of your current team. If important, describe any proprietary recruiting or training processes in place. List any key employees for success. Include any organisation chart that would support this section.</w:t>
          </w:r>
        </w:p>
      </w:docPartBody>
    </w:docPart>
    <w:docPart>
      <w:docPartPr>
        <w:name w:val="285B7BA1B7C2470C98E77ACA8581AE36"/>
        <w:category>
          <w:name w:val="Allgemein"/>
          <w:gallery w:val="placeholder"/>
        </w:category>
        <w:types>
          <w:type w:val="bbPlcHdr"/>
        </w:types>
        <w:behaviors>
          <w:behavior w:val="content"/>
        </w:behaviors>
        <w:guid w:val="{EBE60EAB-E507-47BD-8620-46E5AA26A1F5}"/>
      </w:docPartPr>
      <w:docPartBody>
        <w:p w:rsidR="00000000" w:rsidRDefault="00000000">
          <w:pPr>
            <w:pStyle w:val="285B7BA1B7C2470C98E77ACA8581AE36"/>
          </w:pPr>
          <w:r w:rsidRPr="00892A9E">
            <w:rPr>
              <w:rStyle w:val="Fett"/>
              <w:lang w:bidi="en-GB"/>
            </w:rPr>
            <w:t>Facilities:</w:t>
          </w:r>
        </w:p>
      </w:docPartBody>
    </w:docPart>
    <w:docPart>
      <w:docPartPr>
        <w:name w:val="C7B1731508B64E7A96250B7C7DBAE8B8"/>
        <w:category>
          <w:name w:val="Allgemein"/>
          <w:gallery w:val="placeholder"/>
        </w:category>
        <w:types>
          <w:type w:val="bbPlcHdr"/>
        </w:types>
        <w:behaviors>
          <w:behavior w:val="content"/>
        </w:behaviors>
        <w:guid w:val="{9D49A244-C55F-451E-BFD4-D92977A02CFA}"/>
      </w:docPartPr>
      <w:docPartBody>
        <w:p w:rsidR="00000000" w:rsidRDefault="00000000">
          <w:pPr>
            <w:pStyle w:val="C7B1731508B64E7A96250B7C7DBAE8B8"/>
          </w:pPr>
          <w:r w:rsidRPr="00892A9E">
            <w:rPr>
              <w:lang w:bidi="en-GB"/>
            </w:rPr>
            <w:t>Depending on the type of business, you may have leased, owned or shared business premises. Provide a listing of them, their purpose and future plans for facilities.</w:t>
          </w:r>
        </w:p>
      </w:docPartBody>
    </w:docPart>
    <w:docPart>
      <w:docPartPr>
        <w:name w:val="E6F993830D854697B4A69CE1B6C67B8B"/>
        <w:category>
          <w:name w:val="Allgemein"/>
          <w:gallery w:val="placeholder"/>
        </w:category>
        <w:types>
          <w:type w:val="bbPlcHdr"/>
        </w:types>
        <w:behaviors>
          <w:behavior w:val="content"/>
        </w:behaviors>
        <w:guid w:val="{B504DF9F-09C4-49A4-AECD-014B049B8F00}"/>
      </w:docPartPr>
      <w:docPartBody>
        <w:p w:rsidR="00000000" w:rsidRDefault="00000000">
          <w:pPr>
            <w:pStyle w:val="E6F993830D854697B4A69CE1B6C67B8B"/>
          </w:pPr>
          <w:r w:rsidRPr="00892A9E">
            <w:rPr>
              <w:lang w:bidi="en-GB"/>
            </w:rPr>
            <w:t>MARKETING AND SALES PLAN</w:t>
          </w:r>
        </w:p>
      </w:docPartBody>
    </w:docPart>
    <w:docPart>
      <w:docPartPr>
        <w:name w:val="1AD8A9D7B92B4C65B39159B3E354B4E9"/>
        <w:category>
          <w:name w:val="Allgemein"/>
          <w:gallery w:val="placeholder"/>
        </w:category>
        <w:types>
          <w:type w:val="bbPlcHdr"/>
        </w:types>
        <w:behaviors>
          <w:behavior w:val="content"/>
        </w:behaviors>
        <w:guid w:val="{DF6C96F6-1311-49B8-987A-3A90AC5BAA52}"/>
      </w:docPartPr>
      <w:docPartBody>
        <w:p w:rsidR="00000000" w:rsidRDefault="00000000">
          <w:pPr>
            <w:pStyle w:val="1AD8A9D7B92B4C65B39159B3E354B4E9"/>
          </w:pPr>
          <w:r w:rsidRPr="00892A9E">
            <w:rPr>
              <w:lang w:bidi="en-GB"/>
            </w:rPr>
            <w:t xml:space="preserve">Promoting your business, whether generating leads or traffic to a website or store, is one of the most important functions of any </w:t>
          </w:r>
          <w:r w:rsidRPr="00892A9E">
            <w:rPr>
              <w:lang w:bidi="en-GB"/>
            </w:rPr>
            <w:t>business. In this section of the plan, provide the details of how you market your business. Describe the key messages and channels you use for generating leads and promoting the business. This section should also describe your sales strategy. Depending on the type of business you have, you may or may not need the following sections. Only include what you need and remove everything else.</w:t>
          </w:r>
        </w:p>
      </w:docPartBody>
    </w:docPart>
    <w:docPart>
      <w:docPartPr>
        <w:name w:val="107F5650D57545BBA3D16995F6F0100D"/>
        <w:category>
          <w:name w:val="Allgemein"/>
          <w:gallery w:val="placeholder"/>
        </w:category>
        <w:types>
          <w:type w:val="bbPlcHdr"/>
        </w:types>
        <w:behaviors>
          <w:behavior w:val="content"/>
        </w:behaviors>
        <w:guid w:val="{C3D920F0-909B-42EE-B744-7D195CFEB67D}"/>
      </w:docPartPr>
      <w:docPartBody>
        <w:p w:rsidR="00000000" w:rsidRDefault="00000000">
          <w:pPr>
            <w:pStyle w:val="107F5650D57545BBA3D16995F6F0100D"/>
          </w:pPr>
          <w:r w:rsidRPr="00892A9E">
            <w:rPr>
              <w:rStyle w:val="Fett"/>
              <w:lang w:bidi="en-GB"/>
            </w:rPr>
            <w:t>Key Messages:</w:t>
          </w:r>
        </w:p>
      </w:docPartBody>
    </w:docPart>
    <w:docPart>
      <w:docPartPr>
        <w:name w:val="E670767D49464BAE94D3172A5815E34A"/>
        <w:category>
          <w:name w:val="Allgemein"/>
          <w:gallery w:val="placeholder"/>
        </w:category>
        <w:types>
          <w:type w:val="bbPlcHdr"/>
        </w:types>
        <w:behaviors>
          <w:behavior w:val="content"/>
        </w:behaviors>
        <w:guid w:val="{4D9C9D4C-E2C5-4A86-BEC0-6A33E666C924}"/>
      </w:docPartPr>
      <w:docPartBody>
        <w:p w:rsidR="00000000" w:rsidRDefault="00000000">
          <w:pPr>
            <w:pStyle w:val="E670767D49464BAE94D3172A5815E34A"/>
          </w:pPr>
          <w:r w:rsidRPr="00892A9E">
            <w:rPr>
              <w:lang w:bidi="en-GB"/>
            </w:rPr>
            <w:t>Describe the key messages that will elevate your products or service in your target customers’ eyes. If you have sample collateral or graphical images of some messages, include them.</w:t>
          </w:r>
        </w:p>
      </w:docPartBody>
    </w:docPart>
    <w:docPart>
      <w:docPartPr>
        <w:name w:val="51C1F1618F3F40EB89DDD3D608BB52A3"/>
        <w:category>
          <w:name w:val="Allgemein"/>
          <w:gallery w:val="placeholder"/>
        </w:category>
        <w:types>
          <w:type w:val="bbPlcHdr"/>
        </w:types>
        <w:behaviors>
          <w:behavior w:val="content"/>
        </w:behaviors>
        <w:guid w:val="{0FF8A65A-B2FB-468B-8A1F-95E1C43445DD}"/>
      </w:docPartPr>
      <w:docPartBody>
        <w:p w:rsidR="00000000" w:rsidRDefault="00000000">
          <w:pPr>
            <w:pStyle w:val="51C1F1618F3F40EB89DDD3D608BB52A3"/>
          </w:pPr>
          <w:r w:rsidRPr="00892A9E">
            <w:rPr>
              <w:rStyle w:val="Fett"/>
              <w:lang w:bidi="en-GB"/>
            </w:rPr>
            <w:t>Marketing Activities:</w:t>
          </w:r>
        </w:p>
      </w:docPartBody>
    </w:docPart>
    <w:docPart>
      <w:docPartPr>
        <w:name w:val="F85B89553827462B857D0E6D5B08BB1A"/>
        <w:category>
          <w:name w:val="Allgemein"/>
          <w:gallery w:val="placeholder"/>
        </w:category>
        <w:types>
          <w:type w:val="bbPlcHdr"/>
        </w:types>
        <w:behaviors>
          <w:behavior w:val="content"/>
        </w:behaviors>
        <w:guid w:val="{D96513F7-8F9D-4184-A017-ADD165F552B7}"/>
      </w:docPartPr>
      <w:docPartBody>
        <w:p w:rsidR="00000000" w:rsidRDefault="00000000">
          <w:pPr>
            <w:pStyle w:val="F85B89553827462B857D0E6D5B08BB1A"/>
          </w:pPr>
          <w:r w:rsidRPr="00892A9E">
            <w:rPr>
              <w:lang w:bidi="en-GB"/>
            </w:rPr>
            <w:t>Which of the following promotion options provide your company the best chance of product recognition, qualified leads generated, store traffic, or appointments?</w:t>
          </w:r>
        </w:p>
      </w:docPartBody>
    </w:docPart>
    <w:docPart>
      <w:docPartPr>
        <w:name w:val="92D22FEC26EA47BB8393114E6F45D993"/>
        <w:category>
          <w:name w:val="Allgemein"/>
          <w:gallery w:val="placeholder"/>
        </w:category>
        <w:types>
          <w:type w:val="bbPlcHdr"/>
        </w:types>
        <w:behaviors>
          <w:behavior w:val="content"/>
        </w:behaviors>
        <w:guid w:val="{F8409520-021C-41A5-ABDE-37F4EC2B1C76}"/>
      </w:docPartPr>
      <w:docPartBody>
        <w:p w:rsidR="00000000" w:rsidRPr="00892A9E" w:rsidRDefault="00000000" w:rsidP="00352790">
          <w:pPr>
            <w:pStyle w:val="Aufzhlungszeichen2"/>
          </w:pPr>
          <w:r w:rsidRPr="00892A9E">
            <w:rPr>
              <w:lang w:bidi="en-GB"/>
            </w:rPr>
            <w:t>Media advertising (newspaper, magazine, television, radio)</w:t>
          </w:r>
        </w:p>
        <w:p w:rsidR="00000000" w:rsidRPr="00892A9E" w:rsidRDefault="00000000" w:rsidP="00352790">
          <w:pPr>
            <w:pStyle w:val="Aufzhlungszeichen2"/>
          </w:pPr>
          <w:r w:rsidRPr="00892A9E">
            <w:rPr>
              <w:lang w:bidi="en-GB"/>
            </w:rPr>
            <w:t>Direct mail</w:t>
          </w:r>
        </w:p>
        <w:p w:rsidR="00000000" w:rsidRPr="00892A9E" w:rsidRDefault="00000000" w:rsidP="00352790">
          <w:pPr>
            <w:pStyle w:val="Aufzhlungszeichen2"/>
          </w:pPr>
          <w:r w:rsidRPr="00892A9E">
            <w:rPr>
              <w:lang w:bidi="en-GB"/>
            </w:rPr>
            <w:t>Telephone solicitation</w:t>
          </w:r>
        </w:p>
        <w:p w:rsidR="00000000" w:rsidRPr="00892A9E" w:rsidRDefault="00000000" w:rsidP="00352790">
          <w:pPr>
            <w:pStyle w:val="Aufzhlungszeichen2"/>
          </w:pPr>
          <w:r w:rsidRPr="00892A9E">
            <w:rPr>
              <w:lang w:bidi="en-GB"/>
            </w:rPr>
            <w:t>Seminars or business conferences</w:t>
          </w:r>
        </w:p>
        <w:p w:rsidR="00000000" w:rsidRPr="00892A9E" w:rsidRDefault="00000000" w:rsidP="00352790">
          <w:pPr>
            <w:pStyle w:val="Aufzhlungszeichen2"/>
          </w:pPr>
          <w:r w:rsidRPr="00892A9E">
            <w:rPr>
              <w:lang w:bidi="en-GB"/>
            </w:rPr>
            <w:t>Joint advertising with other companies</w:t>
          </w:r>
        </w:p>
        <w:p w:rsidR="00000000" w:rsidRPr="00892A9E" w:rsidRDefault="00000000" w:rsidP="00352790">
          <w:pPr>
            <w:pStyle w:val="Aufzhlungszeichen2"/>
          </w:pPr>
          <w:r w:rsidRPr="00892A9E">
            <w:rPr>
              <w:lang w:bidi="en-GB"/>
            </w:rPr>
            <w:t>Word of mouth or fixed signage</w:t>
          </w:r>
        </w:p>
        <w:p w:rsidR="00000000" w:rsidRPr="00892A9E" w:rsidRDefault="00000000" w:rsidP="00352790">
          <w:pPr>
            <w:pStyle w:val="Aufzhlungszeichen2"/>
          </w:pPr>
          <w:r w:rsidRPr="00892A9E">
            <w:rPr>
              <w:lang w:bidi="en-GB"/>
            </w:rPr>
            <w:t xml:space="preserve">Digital marketing such as social media, email </w:t>
          </w:r>
          <w:r w:rsidRPr="00892A9E">
            <w:rPr>
              <w:lang w:bidi="en-GB"/>
            </w:rPr>
            <w:t>marketing or SEO</w:t>
          </w:r>
        </w:p>
        <w:p w:rsidR="00000000" w:rsidRPr="00892A9E" w:rsidRDefault="00000000" w:rsidP="00352790">
          <w:pPr>
            <w:pStyle w:val="Aufzhlungszeichen2"/>
          </w:pPr>
          <w:r w:rsidRPr="00892A9E">
            <w:rPr>
              <w:lang w:bidi="en-GB"/>
            </w:rPr>
            <w:t>Free initial consultation or cleaning for new clients</w:t>
          </w:r>
        </w:p>
        <w:p w:rsidR="00000000" w:rsidRDefault="00000000">
          <w:pPr>
            <w:pStyle w:val="92D22FEC26EA47BB8393114E6F45D993"/>
          </w:pPr>
          <w:r w:rsidRPr="00892A9E">
            <w:rPr>
              <w:lang w:bidi="en-GB"/>
            </w:rPr>
            <w:t>Health group seminars and meetings</w:t>
          </w:r>
        </w:p>
      </w:docPartBody>
    </w:docPart>
    <w:docPart>
      <w:docPartPr>
        <w:name w:val="413894EC3CBE494C8CA40235182B9572"/>
        <w:category>
          <w:name w:val="Allgemein"/>
          <w:gallery w:val="placeholder"/>
        </w:category>
        <w:types>
          <w:type w:val="bbPlcHdr"/>
        </w:types>
        <w:behaviors>
          <w:behavior w:val="content"/>
        </w:behaviors>
        <w:guid w:val="{C74B2BC8-35EC-4948-A226-1232F8853EE9}"/>
      </w:docPartPr>
      <w:docPartBody>
        <w:p w:rsidR="00000000" w:rsidRDefault="00000000">
          <w:pPr>
            <w:pStyle w:val="413894EC3CBE494C8CA40235182B9572"/>
          </w:pPr>
          <w:r w:rsidRPr="00892A9E">
            <w:rPr>
              <w:rStyle w:val="Fett"/>
              <w:lang w:bidi="en-GB"/>
            </w:rPr>
            <w:t>Sales Strategy:</w:t>
          </w:r>
        </w:p>
      </w:docPartBody>
    </w:docPart>
    <w:docPart>
      <w:docPartPr>
        <w:name w:val="C7AC4FDFE8EB4C5ABB232E8767B81C83"/>
        <w:category>
          <w:name w:val="Allgemein"/>
          <w:gallery w:val="placeholder"/>
        </w:category>
        <w:types>
          <w:type w:val="bbPlcHdr"/>
        </w:types>
        <w:behaviors>
          <w:behavior w:val="content"/>
        </w:behaviors>
        <w:guid w:val="{FBC5F419-3A08-43D7-A720-2CC3051BF1F0}"/>
      </w:docPartPr>
      <w:docPartBody>
        <w:p w:rsidR="00000000" w:rsidRDefault="00000000">
          <w:pPr>
            <w:pStyle w:val="C7AC4FDFE8EB4C5ABB232E8767B81C83"/>
          </w:pPr>
          <w:r w:rsidRPr="00892A9E">
            <w:rPr>
              <w:lang w:bidi="en-GB"/>
            </w:rPr>
            <w:t>If needed, what will be your sales approach? Will there be full-time commissioned sales people, contract sales, or another approach?</w:t>
          </w:r>
        </w:p>
      </w:docPartBody>
    </w:docPart>
    <w:docPart>
      <w:docPartPr>
        <w:name w:val="113858C362B74C2DBEA84E10AC6FDD81"/>
        <w:category>
          <w:name w:val="Allgemein"/>
          <w:gallery w:val="placeholder"/>
        </w:category>
        <w:types>
          <w:type w:val="bbPlcHdr"/>
        </w:types>
        <w:behaviors>
          <w:behavior w:val="content"/>
        </w:behaviors>
        <w:guid w:val="{10FB0173-1876-4E0B-85F1-71A51A135D9C}"/>
      </w:docPartPr>
      <w:docPartBody>
        <w:p w:rsidR="00000000" w:rsidRDefault="00000000">
          <w:pPr>
            <w:pStyle w:val="113858C362B74C2DBEA84E10AC6FDD81"/>
          </w:pPr>
          <w:r w:rsidRPr="00892A9E">
            <w:rPr>
              <w:lang w:bidi="en-GB"/>
            </w:rPr>
            <w:t>FINANCIAL PLAN</w:t>
          </w:r>
        </w:p>
      </w:docPartBody>
    </w:docPart>
    <w:docPart>
      <w:docPartPr>
        <w:name w:val="55B241DE69D54413BEEC4ED319066618"/>
        <w:category>
          <w:name w:val="Allgemein"/>
          <w:gallery w:val="placeholder"/>
        </w:category>
        <w:types>
          <w:type w:val="bbPlcHdr"/>
        </w:types>
        <w:behaviors>
          <w:behavior w:val="content"/>
        </w:behaviors>
        <w:guid w:val="{92CE6FD5-4368-4358-B0EB-C469ADDC0C9B}"/>
      </w:docPartPr>
      <w:docPartBody>
        <w:p w:rsidR="00000000" w:rsidRPr="00892A9E" w:rsidRDefault="00000000" w:rsidP="0011677C">
          <w:r w:rsidRPr="00892A9E">
            <w:rPr>
              <w:lang w:bidi="en-GB"/>
            </w:rPr>
            <w:t>Creating a financial plan is where all of the business planning comes together. Up to this point you have identified the target market and target customers, along with pricing. These items along with your assumptions, will help you estimate your sales forecast. The other side of the business will be what expenses you expect to incur. This is important on an on-going basis to see when you are profitable. It is also important as you start your business, to know what expenses you will need to fund before custo</w:t>
          </w:r>
          <w:r w:rsidRPr="00892A9E">
            <w:rPr>
              <w:lang w:bidi="en-GB"/>
            </w:rPr>
            <w:t xml:space="preserve">mer sales or the cash they generate is received. </w:t>
          </w:r>
        </w:p>
        <w:p w:rsidR="00000000" w:rsidRDefault="00000000">
          <w:pPr>
            <w:pStyle w:val="55B241DE69D54413BEEC4ED319066618"/>
          </w:pPr>
          <w:r w:rsidRPr="00892A9E">
            <w:rPr>
              <w:lang w:bidi="en-GB"/>
            </w:rPr>
            <w:t>At a minimum, this section should include your estimated Start-Up Costs and Projected Profit and Loss, along with a summary of the assumptions you are making with these projections. Assumptions should include initial and on-going sales, along with the timing of these in flows.</w:t>
          </w:r>
        </w:p>
      </w:docPartBody>
    </w:docPart>
    <w:docPart>
      <w:docPartPr>
        <w:name w:val="4EF8076387C345519ABCBE232A1593DA"/>
        <w:category>
          <w:name w:val="Allgemein"/>
          <w:gallery w:val="placeholder"/>
        </w:category>
        <w:types>
          <w:type w:val="bbPlcHdr"/>
        </w:types>
        <w:behaviors>
          <w:behavior w:val="content"/>
        </w:behaviors>
        <w:guid w:val="{72D7F0AA-F130-42B5-AAEF-E8ACD32C5C40}"/>
      </w:docPartPr>
      <w:docPartBody>
        <w:p w:rsidR="00000000" w:rsidRDefault="00000000">
          <w:pPr>
            <w:pStyle w:val="4EF8076387C345519ABCBE232A1593DA"/>
          </w:pPr>
          <w:r w:rsidRPr="00892A9E">
            <w:rPr>
              <w:lang w:bidi="en-GB"/>
            </w:rPr>
            <w:t xml:space="preserve">Here is how you set up your financial plan: </w:t>
          </w:r>
        </w:p>
      </w:docPartBody>
    </w:docPart>
    <w:docPart>
      <w:docPartPr>
        <w:name w:val="9CA151F240E343A49B5F5F3523DB43AE"/>
        <w:category>
          <w:name w:val="Allgemein"/>
          <w:gallery w:val="placeholder"/>
        </w:category>
        <w:types>
          <w:type w:val="bbPlcHdr"/>
        </w:types>
        <w:behaviors>
          <w:behavior w:val="content"/>
        </w:behaviors>
        <w:guid w:val="{D2C02021-5C55-4F4A-B121-97433AA4126B}"/>
      </w:docPartPr>
      <w:docPartBody>
        <w:p w:rsidR="00000000" w:rsidRDefault="00000000">
          <w:pPr>
            <w:pStyle w:val="9CA151F240E343A49B5F5F3523DB43AE"/>
          </w:pPr>
          <w:r w:rsidRPr="00892A9E">
            <w:rPr>
              <w:rStyle w:val="Fett"/>
              <w:lang w:bidi="en-GB"/>
            </w:rPr>
            <w:t>Projected Start-Up Costs:</w:t>
          </w:r>
        </w:p>
      </w:docPartBody>
    </w:docPart>
    <w:docPart>
      <w:docPartPr>
        <w:name w:val="B58CD7E4B47C4168A696A603E2FA092B"/>
        <w:category>
          <w:name w:val="Allgemein"/>
          <w:gallery w:val="placeholder"/>
        </w:category>
        <w:types>
          <w:type w:val="bbPlcHdr"/>
        </w:types>
        <w:behaviors>
          <w:behavior w:val="content"/>
        </w:behaviors>
        <w:guid w:val="{F9A8716F-C9C4-4B21-84E3-A25B58D66934}"/>
      </w:docPartPr>
      <w:docPartBody>
        <w:p w:rsidR="00000000" w:rsidRDefault="00000000">
          <w:pPr>
            <w:pStyle w:val="B58CD7E4B47C4168A696A603E2FA092B"/>
          </w:pPr>
          <w:r w:rsidRPr="00892A9E">
            <w:rPr>
              <w:lang w:bidi="en-GB"/>
            </w:rPr>
            <w:t>What do you need to spend to get started? The table below shows a</w:t>
          </w:r>
          <w:r>
            <w:rPr>
              <w:lang w:bidi="en-GB"/>
            </w:rPr>
            <w:t> </w:t>
          </w:r>
          <w:r w:rsidRPr="00892A9E">
            <w:rPr>
              <w:lang w:bidi="en-GB"/>
            </w:rPr>
            <w:t xml:space="preserve">sample of on-going and </w:t>
          </w:r>
          <w:r w:rsidRPr="00892A9E">
            <w:rPr>
              <w:lang w:bidi="en-GB"/>
            </w:rPr>
            <w:t>one-time cost items that you might need to open your business. Many businesses are paid on credit over time and don’t have cash coming in immediately. It is important to</w:t>
          </w:r>
          <w:r>
            <w:rPr>
              <w:lang w:bidi="en-GB"/>
            </w:rPr>
            <w:t> </w:t>
          </w:r>
          <w:r w:rsidRPr="00892A9E">
            <w:rPr>
              <w:lang w:bidi="en-GB"/>
            </w:rPr>
            <w:t>estimate when cash will begin to flow into the company by making assumptions about how many months of recurring items, in addition to one-time expenses, you will have to fund out of savings or an</w:t>
          </w:r>
          <w:r>
            <w:rPr>
              <w:lang w:bidi="en-GB"/>
            </w:rPr>
            <w:t> </w:t>
          </w:r>
          <w:r w:rsidRPr="00892A9E">
            <w:rPr>
              <w:lang w:bidi="en-GB"/>
            </w:rPr>
            <w:t>initial investment. There is a blank table in the Appendix for you to complete your own start-up cost projections.</w:t>
          </w:r>
        </w:p>
      </w:docPartBody>
    </w:docPart>
    <w:docPart>
      <w:docPartPr>
        <w:name w:val="9E396EB22DAD4D33AA8E19559D1645B5"/>
        <w:category>
          <w:name w:val="Allgemein"/>
          <w:gallery w:val="placeholder"/>
        </w:category>
        <w:types>
          <w:type w:val="bbPlcHdr"/>
        </w:types>
        <w:behaviors>
          <w:behavior w:val="content"/>
        </w:behaviors>
        <w:guid w:val="{6A908E60-9E46-456E-80AE-FD1A4A571385}"/>
      </w:docPartPr>
      <w:docPartBody>
        <w:p w:rsidR="00000000" w:rsidRDefault="00000000">
          <w:pPr>
            <w:pStyle w:val="9E396EB22DAD4D33AA8E19559D1645B5"/>
          </w:pPr>
          <w:r w:rsidRPr="00892A9E">
            <w:rPr>
              <w:rStyle w:val="Fett"/>
              <w:lang w:bidi="en-GB"/>
            </w:rPr>
            <w:t>Actual Budget:</w:t>
          </w:r>
        </w:p>
      </w:docPartBody>
    </w:docPart>
    <w:docPart>
      <w:docPartPr>
        <w:name w:val="2CF904CDDC514F768F02B31ADA9DE649"/>
        <w:category>
          <w:name w:val="Allgemein"/>
          <w:gallery w:val="placeholder"/>
        </w:category>
        <w:types>
          <w:type w:val="bbPlcHdr"/>
        </w:types>
        <w:behaviors>
          <w:behavior w:val="content"/>
        </w:behaviors>
        <w:guid w:val="{9567774E-AC4F-41E0-9A2A-655CFFD2DA1D}"/>
      </w:docPartPr>
      <w:docPartBody>
        <w:p w:rsidR="00000000" w:rsidRDefault="00000000">
          <w:pPr>
            <w:pStyle w:val="2CF904CDDC514F768F02B31ADA9DE649"/>
          </w:pPr>
          <w:r w:rsidRPr="00892A9E">
            <w:rPr>
              <w:lang w:bidi="en-GB"/>
            </w:rPr>
            <w:t>What are you able to spend? If you have a little extra in your budget, this plan can include equipment or staffing that you would like to have.</w:t>
          </w:r>
        </w:p>
      </w:docPartBody>
    </w:docPart>
    <w:docPart>
      <w:docPartPr>
        <w:name w:val="1126126E70624F66810F85513684B958"/>
        <w:category>
          <w:name w:val="Allgemein"/>
          <w:gallery w:val="placeholder"/>
        </w:category>
        <w:types>
          <w:type w:val="bbPlcHdr"/>
        </w:types>
        <w:behaviors>
          <w:behavior w:val="content"/>
        </w:behaviors>
        <w:guid w:val="{14C222E7-A08B-43E2-8FC7-CD1121C0015A}"/>
      </w:docPartPr>
      <w:docPartBody>
        <w:p w:rsidR="00000000" w:rsidRDefault="00000000">
          <w:pPr>
            <w:pStyle w:val="1126126E70624F66810F85513684B958"/>
          </w:pPr>
          <w:r w:rsidRPr="00892A9E">
            <w:rPr>
              <w:rStyle w:val="Fett"/>
              <w:lang w:bidi="en-GB"/>
            </w:rPr>
            <w:t>Projected Profit/Loss:</w:t>
          </w:r>
        </w:p>
      </w:docPartBody>
    </w:docPart>
    <w:docPart>
      <w:docPartPr>
        <w:name w:val="731B3B6218FB4C0293CEC5D99A7EC112"/>
        <w:category>
          <w:name w:val="Allgemein"/>
          <w:gallery w:val="placeholder"/>
        </w:category>
        <w:types>
          <w:type w:val="bbPlcHdr"/>
        </w:types>
        <w:behaviors>
          <w:behavior w:val="content"/>
        </w:behaviors>
        <w:guid w:val="{25A4A3AB-2F1D-4171-A450-7B0A98383D7F}"/>
      </w:docPartPr>
      <w:docPartBody>
        <w:p w:rsidR="00000000" w:rsidRDefault="00000000">
          <w:pPr>
            <w:pStyle w:val="731B3B6218FB4C0293CEC5D99A7EC112"/>
          </w:pPr>
          <w:r w:rsidRPr="00892A9E">
            <w:rPr>
              <w:lang w:bidi="en-GB"/>
            </w:rPr>
            <w:t>This helps you determine where you can be more lean and where you can allot your profits for upgrades once your business becomes profitable.</w:t>
          </w:r>
        </w:p>
      </w:docPartBody>
    </w:docPart>
    <w:docPart>
      <w:docPartPr>
        <w:name w:val="12F2DCFE42454D689A7646D307E01AEA"/>
        <w:category>
          <w:name w:val="Allgemein"/>
          <w:gallery w:val="placeholder"/>
        </w:category>
        <w:types>
          <w:type w:val="bbPlcHdr"/>
        </w:types>
        <w:behaviors>
          <w:behavior w:val="content"/>
        </w:behaviors>
        <w:guid w:val="{92A84B11-B614-466E-8DE2-19D1AEA0C308}"/>
      </w:docPartPr>
      <w:docPartBody>
        <w:p w:rsidR="00000000" w:rsidRDefault="00000000">
          <w:pPr>
            <w:pStyle w:val="12F2DCFE42454D689A7646D307E01AEA"/>
          </w:pPr>
          <w:r w:rsidRPr="00892A9E">
            <w:rPr>
              <w:rStyle w:val="Fett"/>
              <w:lang w:bidi="en-GB"/>
            </w:rPr>
            <w:t>Choose your experts, financial and administrative setup, and credentialing:</w:t>
          </w:r>
        </w:p>
      </w:docPartBody>
    </w:docPart>
    <w:docPart>
      <w:docPartPr>
        <w:name w:val="FE6882EA3B1443BABCBA91D5C8B497FB"/>
        <w:category>
          <w:name w:val="Allgemein"/>
          <w:gallery w:val="placeholder"/>
        </w:category>
        <w:types>
          <w:type w:val="bbPlcHdr"/>
        </w:types>
        <w:behaviors>
          <w:behavior w:val="content"/>
        </w:behaviors>
        <w:guid w:val="{27710C10-8D01-4A58-8E08-814326AEC0FA}"/>
      </w:docPartPr>
      <w:docPartBody>
        <w:p w:rsidR="00000000" w:rsidRDefault="00000000">
          <w:pPr>
            <w:pStyle w:val="FE6882EA3B1443BABCBA91D5C8B497FB"/>
          </w:pPr>
          <w:r w:rsidRPr="00892A9E">
            <w:rPr>
              <w:lang w:bidi="en-GB"/>
            </w:rPr>
            <w:t>There are three people who will be invaluable in guiding you through your practise set up: your tax accountant/advisor, a legal advisor, and a practise start-up consultant. These experts will help you:</w:t>
          </w:r>
        </w:p>
      </w:docPartBody>
    </w:docPart>
    <w:docPart>
      <w:docPartPr>
        <w:name w:val="EB38F3C3CC774BEEBF70C9BD61439072"/>
        <w:category>
          <w:name w:val="Allgemein"/>
          <w:gallery w:val="placeholder"/>
        </w:category>
        <w:types>
          <w:type w:val="bbPlcHdr"/>
        </w:types>
        <w:behaviors>
          <w:behavior w:val="content"/>
        </w:behaviors>
        <w:guid w:val="{2F963724-FA25-4BDE-9F1E-E4B5CFAA5723}"/>
      </w:docPartPr>
      <w:docPartBody>
        <w:p w:rsidR="00000000" w:rsidRPr="00892A9E" w:rsidRDefault="00000000" w:rsidP="00EE62C1">
          <w:pPr>
            <w:pStyle w:val="Listennummer2"/>
          </w:pPr>
          <w:r w:rsidRPr="00892A9E">
            <w:rPr>
              <w:lang w:bidi="en-GB"/>
            </w:rPr>
            <w:t>Get your payer credentialing done properly</w:t>
          </w:r>
        </w:p>
        <w:p w:rsidR="00000000" w:rsidRPr="00892A9E" w:rsidRDefault="00000000" w:rsidP="00EE62C1">
          <w:pPr>
            <w:pStyle w:val="Listennummer2"/>
          </w:pPr>
          <w:r w:rsidRPr="00892A9E">
            <w:rPr>
              <w:lang w:bidi="en-GB"/>
            </w:rPr>
            <w:t>Set up, plan and help you execute your marketing</w:t>
          </w:r>
        </w:p>
        <w:p w:rsidR="00000000" w:rsidRPr="00892A9E" w:rsidRDefault="00000000" w:rsidP="00EE62C1">
          <w:pPr>
            <w:pStyle w:val="Listennummer2"/>
          </w:pPr>
          <w:r w:rsidRPr="00892A9E">
            <w:rPr>
              <w:lang w:bidi="en-GB"/>
            </w:rPr>
            <w:t>Serve as a single point of contact for you, vendors and project managers</w:t>
          </w:r>
        </w:p>
        <w:p w:rsidR="00000000" w:rsidRPr="00892A9E" w:rsidRDefault="00000000" w:rsidP="00EE62C1">
          <w:pPr>
            <w:pStyle w:val="Listennummer2"/>
          </w:pPr>
          <w:r w:rsidRPr="00892A9E">
            <w:rPr>
              <w:lang w:bidi="en-GB"/>
            </w:rPr>
            <w:t>Negotiate with vendors</w:t>
          </w:r>
        </w:p>
        <w:p w:rsidR="00000000" w:rsidRDefault="00000000">
          <w:pPr>
            <w:pStyle w:val="EB38F3C3CC774BEEBF70C9BD61439072"/>
          </w:pPr>
          <w:r w:rsidRPr="00892A9E">
            <w:rPr>
              <w:lang w:bidi="en-GB"/>
            </w:rPr>
            <w:t>Hire and train staff</w:t>
          </w:r>
        </w:p>
      </w:docPartBody>
    </w:docPart>
    <w:docPart>
      <w:docPartPr>
        <w:name w:val="E2CD2D44665E4C1FBC66C3CDC127C0FC"/>
        <w:category>
          <w:name w:val="Allgemein"/>
          <w:gallery w:val="placeholder"/>
        </w:category>
        <w:types>
          <w:type w:val="bbPlcHdr"/>
        </w:types>
        <w:behaviors>
          <w:behavior w:val="content"/>
        </w:behaviors>
        <w:guid w:val="{00639627-B893-4227-8F5B-D69BC53D827C}"/>
      </w:docPartPr>
      <w:docPartBody>
        <w:p w:rsidR="00000000" w:rsidRDefault="00000000">
          <w:pPr>
            <w:pStyle w:val="E2CD2D44665E4C1FBC66C3CDC127C0FC"/>
          </w:pPr>
          <w:r w:rsidRPr="00892A9E">
            <w:rPr>
              <w:lang w:bidi="en-GB"/>
            </w:rPr>
            <w:t>START-UP COSTS – MEDICAL OFFICE</w:t>
          </w:r>
        </w:p>
      </w:docPartBody>
    </w:docPart>
    <w:docPart>
      <w:docPartPr>
        <w:name w:val="2CC0F37D5C83480C95CC333E7826FEB6"/>
        <w:category>
          <w:name w:val="Allgemein"/>
          <w:gallery w:val="placeholder"/>
        </w:category>
        <w:types>
          <w:type w:val="bbPlcHdr"/>
        </w:types>
        <w:behaviors>
          <w:behavior w:val="content"/>
        </w:behaviors>
        <w:guid w:val="{21868864-2CF3-490D-8848-4BE71595B080}"/>
      </w:docPartPr>
      <w:docPartBody>
        <w:p w:rsidR="00000000" w:rsidRDefault="00000000">
          <w:pPr>
            <w:pStyle w:val="2CC0F37D5C83480C95CC333E7826FEB6"/>
          </w:pPr>
          <w:r w:rsidRPr="00892A9E">
            <w:rPr>
              <w:lang w:bidi="en-GB"/>
            </w:rPr>
            <w:t>COST ITEMS</w:t>
          </w:r>
        </w:p>
      </w:docPartBody>
    </w:docPart>
    <w:docPart>
      <w:docPartPr>
        <w:name w:val="0E7E7E1B43414B7DBD5896B4C1DAD5D9"/>
        <w:category>
          <w:name w:val="Allgemein"/>
          <w:gallery w:val="placeholder"/>
        </w:category>
        <w:types>
          <w:type w:val="bbPlcHdr"/>
        </w:types>
        <w:behaviors>
          <w:behavior w:val="content"/>
        </w:behaviors>
        <w:guid w:val="{A8D66E9B-C9DB-4C9F-9A4E-80DAB617B841}"/>
      </w:docPartPr>
      <w:docPartBody>
        <w:p w:rsidR="00000000" w:rsidRDefault="00000000">
          <w:pPr>
            <w:pStyle w:val="0E7E7E1B43414B7DBD5896B4C1DAD5D9"/>
          </w:pPr>
          <w:r w:rsidRPr="00892A9E">
            <w:rPr>
              <w:lang w:bidi="en-GB"/>
            </w:rPr>
            <w:t>DATE DUE</w:t>
          </w:r>
        </w:p>
      </w:docPartBody>
    </w:docPart>
    <w:docPart>
      <w:docPartPr>
        <w:name w:val="A553EF598E574B589D92D5303DED0670"/>
        <w:category>
          <w:name w:val="Allgemein"/>
          <w:gallery w:val="placeholder"/>
        </w:category>
        <w:types>
          <w:type w:val="bbPlcHdr"/>
        </w:types>
        <w:behaviors>
          <w:behavior w:val="content"/>
        </w:behaviors>
        <w:guid w:val="{4821AB71-5B9E-43F6-8DFF-484330260682}"/>
      </w:docPartPr>
      <w:docPartBody>
        <w:p w:rsidR="00000000" w:rsidRDefault="00000000">
          <w:pPr>
            <w:pStyle w:val="A553EF598E574B589D92D5303DED0670"/>
          </w:pPr>
          <w:r w:rsidRPr="00892A9E">
            <w:rPr>
              <w:lang w:bidi="en-GB"/>
            </w:rPr>
            <w:t>BUDGET</w:t>
          </w:r>
        </w:p>
      </w:docPartBody>
    </w:docPart>
    <w:docPart>
      <w:docPartPr>
        <w:name w:val="05CD50DF79F446B897ED4D86FA763366"/>
        <w:category>
          <w:name w:val="Allgemein"/>
          <w:gallery w:val="placeholder"/>
        </w:category>
        <w:types>
          <w:type w:val="bbPlcHdr"/>
        </w:types>
        <w:behaviors>
          <w:behavior w:val="content"/>
        </w:behaviors>
        <w:guid w:val="{C448CEEB-DB16-45CA-859D-B0A91C928616}"/>
      </w:docPartPr>
      <w:docPartBody>
        <w:p w:rsidR="00000000" w:rsidRDefault="00000000">
          <w:pPr>
            <w:pStyle w:val="05CD50DF79F446B897ED4D86FA763366"/>
          </w:pPr>
          <w:r w:rsidRPr="00892A9E">
            <w:rPr>
              <w:lang w:bidi="en-GB"/>
            </w:rPr>
            <w:t>ACTUAL</w:t>
          </w:r>
        </w:p>
      </w:docPartBody>
    </w:docPart>
    <w:docPart>
      <w:docPartPr>
        <w:name w:val="1853C666871E49FFB5714C823F4A142D"/>
        <w:category>
          <w:name w:val="Allgemein"/>
          <w:gallery w:val="placeholder"/>
        </w:category>
        <w:types>
          <w:type w:val="bbPlcHdr"/>
        </w:types>
        <w:behaviors>
          <w:behavior w:val="content"/>
        </w:behaviors>
        <w:guid w:val="{106F3C2E-6C0C-43F3-80EE-2C0EDE640311}"/>
      </w:docPartPr>
      <w:docPartBody>
        <w:p w:rsidR="00000000" w:rsidRDefault="00000000">
          <w:pPr>
            <w:pStyle w:val="1853C666871E49FFB5714C823F4A142D"/>
          </w:pPr>
          <w:r w:rsidRPr="00892A9E">
            <w:rPr>
              <w:lang w:bidi="en-GB"/>
            </w:rPr>
            <w:t>UNDER/UNDER</w:t>
          </w:r>
        </w:p>
      </w:docPartBody>
    </w:docPart>
    <w:docPart>
      <w:docPartPr>
        <w:name w:val="9DE414B20FED4E2BADD717E006B79B8F"/>
        <w:category>
          <w:name w:val="Allgemein"/>
          <w:gallery w:val="placeholder"/>
        </w:category>
        <w:types>
          <w:type w:val="bbPlcHdr"/>
        </w:types>
        <w:behaviors>
          <w:behavior w:val="content"/>
        </w:behaviors>
        <w:guid w:val="{19FE2E7E-3524-4442-AC85-58BFEFD92654}"/>
      </w:docPartPr>
      <w:docPartBody>
        <w:p w:rsidR="00000000" w:rsidRDefault="00000000">
          <w:pPr>
            <w:pStyle w:val="9DE414B20FED4E2BADD717E006B79B8F"/>
          </w:pPr>
          <w:r w:rsidRPr="00892A9E">
            <w:rPr>
              <w:lang w:bidi="en-GB"/>
            </w:rPr>
            <w:t>ADMINISTRATIVE/GENERAL</w:t>
          </w:r>
        </w:p>
      </w:docPartBody>
    </w:docPart>
    <w:docPart>
      <w:docPartPr>
        <w:name w:val="1765919B8421468EAE143EA18C956F80"/>
        <w:category>
          <w:name w:val="Allgemein"/>
          <w:gallery w:val="placeholder"/>
        </w:category>
        <w:types>
          <w:type w:val="bbPlcHdr"/>
        </w:types>
        <w:behaviors>
          <w:behavior w:val="content"/>
        </w:behaviors>
        <w:guid w:val="{4C45C742-80D7-491B-AE8F-7501158E4707}"/>
      </w:docPartPr>
      <w:docPartBody>
        <w:p w:rsidR="00000000" w:rsidRDefault="00000000">
          <w:pPr>
            <w:pStyle w:val="1765919B8421468EAE143EA18C956F80"/>
          </w:pPr>
          <w:r w:rsidRPr="00892A9E">
            <w:rPr>
              <w:lang w:bidi="en-GB"/>
            </w:rPr>
            <w:t>Licences/Registration</w:t>
          </w:r>
        </w:p>
      </w:docPartBody>
    </w:docPart>
    <w:docPart>
      <w:docPartPr>
        <w:name w:val="5E59D5D002FA48BEAD5CF0B2A1FAB09B"/>
        <w:category>
          <w:name w:val="Allgemein"/>
          <w:gallery w:val="placeholder"/>
        </w:category>
        <w:types>
          <w:type w:val="bbPlcHdr"/>
        </w:types>
        <w:behaviors>
          <w:behavior w:val="content"/>
        </w:behaviors>
        <w:guid w:val="{46956FCD-3ECA-4C33-BD40-C250455E9E16}"/>
      </w:docPartPr>
      <w:docPartBody>
        <w:p w:rsidR="00000000" w:rsidRDefault="00000000">
          <w:pPr>
            <w:pStyle w:val="5E59D5D002FA48BEAD5CF0B2A1FAB09B"/>
          </w:pPr>
          <w:r>
            <w:rPr>
              <w:lang w:bidi="en-GB"/>
            </w:rPr>
            <w:t>£</w:t>
          </w:r>
          <w:r w:rsidRPr="00892A9E">
            <w:rPr>
              <w:lang w:bidi="en-GB"/>
            </w:rPr>
            <w:t>750</w:t>
          </w:r>
        </w:p>
      </w:docPartBody>
    </w:docPart>
    <w:docPart>
      <w:docPartPr>
        <w:name w:val="24712A68DC47483289D365181A57D781"/>
        <w:category>
          <w:name w:val="Allgemein"/>
          <w:gallery w:val="placeholder"/>
        </w:category>
        <w:types>
          <w:type w:val="bbPlcHdr"/>
        </w:types>
        <w:behaviors>
          <w:behavior w:val="content"/>
        </w:behaviors>
        <w:guid w:val="{A72A68DD-0095-4E48-8FFD-5F527862F6C8}"/>
      </w:docPartPr>
      <w:docPartBody>
        <w:p w:rsidR="00000000" w:rsidRDefault="00000000">
          <w:pPr>
            <w:pStyle w:val="24712A68DC47483289D365181A57D781"/>
          </w:pPr>
          <w:r w:rsidRPr="00892A9E">
            <w:rPr>
              <w:lang w:bidi="en-GB"/>
            </w:rPr>
            <w:t>Permits</w:t>
          </w:r>
        </w:p>
      </w:docPartBody>
    </w:docPart>
    <w:docPart>
      <w:docPartPr>
        <w:name w:val="961328A93D914DA0B94196138DC047D1"/>
        <w:category>
          <w:name w:val="Allgemein"/>
          <w:gallery w:val="placeholder"/>
        </w:category>
        <w:types>
          <w:type w:val="bbPlcHdr"/>
        </w:types>
        <w:behaviors>
          <w:behavior w:val="content"/>
        </w:behaviors>
        <w:guid w:val="{EC8C0DEA-B00B-40F3-9A25-0E4D91EB713B}"/>
      </w:docPartPr>
      <w:docPartBody>
        <w:p w:rsidR="00000000" w:rsidRDefault="00000000">
          <w:pPr>
            <w:pStyle w:val="961328A93D914DA0B94196138DC047D1"/>
          </w:pPr>
          <w:r>
            <w:rPr>
              <w:lang w:bidi="en-GB"/>
            </w:rPr>
            <w:t>£</w:t>
          </w:r>
          <w:r w:rsidRPr="00892A9E">
            <w:rPr>
              <w:lang w:bidi="en-GB"/>
            </w:rPr>
            <w:t>1,500</w:t>
          </w:r>
        </w:p>
      </w:docPartBody>
    </w:docPart>
    <w:docPart>
      <w:docPartPr>
        <w:name w:val="7D68D62B65D1434B853F49F16EA81E37"/>
        <w:category>
          <w:name w:val="Allgemein"/>
          <w:gallery w:val="placeholder"/>
        </w:category>
        <w:types>
          <w:type w:val="bbPlcHdr"/>
        </w:types>
        <w:behaviors>
          <w:behavior w:val="content"/>
        </w:behaviors>
        <w:guid w:val="{D5A8BBD4-A23B-47F0-B691-421C48734049}"/>
      </w:docPartPr>
      <w:docPartBody>
        <w:p w:rsidR="00000000" w:rsidRDefault="00000000">
          <w:pPr>
            <w:pStyle w:val="7D68D62B65D1434B853F49F16EA81E37"/>
          </w:pPr>
          <w:r w:rsidRPr="00892A9E">
            <w:rPr>
              <w:lang w:bidi="en-GB"/>
            </w:rPr>
            <w:t>Insurance</w:t>
          </w:r>
        </w:p>
      </w:docPartBody>
    </w:docPart>
    <w:docPart>
      <w:docPartPr>
        <w:name w:val="F613521CC3D5468BB66D8C6DD4C969FB"/>
        <w:category>
          <w:name w:val="Allgemein"/>
          <w:gallery w:val="placeholder"/>
        </w:category>
        <w:types>
          <w:type w:val="bbPlcHdr"/>
        </w:types>
        <w:behaviors>
          <w:behavior w:val="content"/>
        </w:behaviors>
        <w:guid w:val="{32F44AC4-74CC-4F85-9986-E682C27834C7}"/>
      </w:docPartPr>
      <w:docPartBody>
        <w:p w:rsidR="00000000" w:rsidRDefault="00000000">
          <w:pPr>
            <w:pStyle w:val="F613521CC3D5468BB66D8C6DD4C969FB"/>
          </w:pPr>
          <w:r>
            <w:rPr>
              <w:lang w:bidi="en-GB"/>
            </w:rPr>
            <w:t>£</w:t>
          </w:r>
          <w:r w:rsidRPr="00892A9E">
            <w:rPr>
              <w:lang w:bidi="en-GB"/>
            </w:rPr>
            <w:t>3,400</w:t>
          </w:r>
        </w:p>
      </w:docPartBody>
    </w:docPart>
    <w:docPart>
      <w:docPartPr>
        <w:name w:val="AFA7B7D9C15A49BAACB419A8C7333B38"/>
        <w:category>
          <w:name w:val="Allgemein"/>
          <w:gallery w:val="placeholder"/>
        </w:category>
        <w:types>
          <w:type w:val="bbPlcHdr"/>
        </w:types>
        <w:behaviors>
          <w:behavior w:val="content"/>
        </w:behaviors>
        <w:guid w:val="{4EDBFDF8-4BE5-466A-8100-592C3C661C68}"/>
      </w:docPartPr>
      <w:docPartBody>
        <w:p w:rsidR="00000000" w:rsidRDefault="00000000">
          <w:pPr>
            <w:pStyle w:val="AFA7B7D9C15A49BAACB419A8C7333B38"/>
          </w:pPr>
          <w:r w:rsidRPr="00892A9E">
            <w:rPr>
              <w:lang w:bidi="en-GB"/>
            </w:rPr>
            <w:t>Legal</w:t>
          </w:r>
        </w:p>
      </w:docPartBody>
    </w:docPart>
    <w:docPart>
      <w:docPartPr>
        <w:name w:val="8BB533A7C85249988E376B78389AC94C"/>
        <w:category>
          <w:name w:val="Allgemein"/>
          <w:gallery w:val="placeholder"/>
        </w:category>
        <w:types>
          <w:type w:val="bbPlcHdr"/>
        </w:types>
        <w:behaviors>
          <w:behavior w:val="content"/>
        </w:behaviors>
        <w:guid w:val="{712C1BCB-8690-43F1-BAE2-F04C1F4CC511}"/>
      </w:docPartPr>
      <w:docPartBody>
        <w:p w:rsidR="00000000" w:rsidRDefault="00000000">
          <w:pPr>
            <w:pStyle w:val="8BB533A7C85249988E376B78389AC94C"/>
          </w:pPr>
          <w:r>
            <w:rPr>
              <w:lang w:bidi="en-GB"/>
            </w:rPr>
            <w:t>£</w:t>
          </w:r>
          <w:r w:rsidRPr="00892A9E">
            <w:rPr>
              <w:lang w:bidi="en-GB"/>
            </w:rPr>
            <w:t>300</w:t>
          </w:r>
        </w:p>
      </w:docPartBody>
    </w:docPart>
    <w:docPart>
      <w:docPartPr>
        <w:name w:val="7E3369EDE972401EB7AA1814BC6589B9"/>
        <w:category>
          <w:name w:val="Allgemein"/>
          <w:gallery w:val="placeholder"/>
        </w:category>
        <w:types>
          <w:type w:val="bbPlcHdr"/>
        </w:types>
        <w:behaviors>
          <w:behavior w:val="content"/>
        </w:behaviors>
        <w:guid w:val="{13DB015E-F4A8-4A05-A5BE-CE16DC754321}"/>
      </w:docPartPr>
      <w:docPartBody>
        <w:p w:rsidR="00000000" w:rsidRDefault="00000000">
          <w:pPr>
            <w:pStyle w:val="7E3369EDE972401EB7AA1814BC6589B9"/>
          </w:pPr>
          <w:r w:rsidRPr="00892A9E">
            <w:rPr>
              <w:lang w:bidi="en-GB"/>
            </w:rPr>
            <w:t>Business Consultant</w:t>
          </w:r>
        </w:p>
      </w:docPartBody>
    </w:docPart>
    <w:docPart>
      <w:docPartPr>
        <w:name w:val="601A4D5CA4DA4464A0B36A0F79159363"/>
        <w:category>
          <w:name w:val="Allgemein"/>
          <w:gallery w:val="placeholder"/>
        </w:category>
        <w:types>
          <w:type w:val="bbPlcHdr"/>
        </w:types>
        <w:behaviors>
          <w:behavior w:val="content"/>
        </w:behaviors>
        <w:guid w:val="{0CB2981C-53A9-4FF4-9763-63312A52E535}"/>
      </w:docPartPr>
      <w:docPartBody>
        <w:p w:rsidR="00000000" w:rsidRDefault="00000000">
          <w:pPr>
            <w:pStyle w:val="601A4D5CA4DA4464A0B36A0F79159363"/>
          </w:pPr>
          <w:r>
            <w:rPr>
              <w:lang w:bidi="en-GB"/>
            </w:rPr>
            <w:t>£</w:t>
          </w:r>
          <w:r w:rsidRPr="00892A9E">
            <w:rPr>
              <w:lang w:bidi="en-GB"/>
            </w:rPr>
            <w:t>2,500</w:t>
          </w:r>
        </w:p>
      </w:docPartBody>
    </w:docPart>
    <w:docPart>
      <w:docPartPr>
        <w:name w:val="AEA28E75C56D4B8EBAFDC07D5A0EF1F2"/>
        <w:category>
          <w:name w:val="Allgemein"/>
          <w:gallery w:val="placeholder"/>
        </w:category>
        <w:types>
          <w:type w:val="bbPlcHdr"/>
        </w:types>
        <w:behaviors>
          <w:behavior w:val="content"/>
        </w:behaviors>
        <w:guid w:val="{6C1FA09B-27B4-4D7F-9636-B0EBC3DDCF81}"/>
      </w:docPartPr>
      <w:docPartBody>
        <w:p w:rsidR="00000000" w:rsidRDefault="00000000">
          <w:pPr>
            <w:pStyle w:val="AEA28E75C56D4B8EBAFDC07D5A0EF1F2"/>
          </w:pPr>
          <w:r w:rsidRPr="00892A9E">
            <w:rPr>
              <w:lang w:bidi="en-GB"/>
            </w:rPr>
            <w:t>Training</w:t>
          </w:r>
        </w:p>
      </w:docPartBody>
    </w:docPart>
    <w:docPart>
      <w:docPartPr>
        <w:name w:val="7B538BF27BAC4F52A6FDEC5AB11436EB"/>
        <w:category>
          <w:name w:val="Allgemein"/>
          <w:gallery w:val="placeholder"/>
        </w:category>
        <w:types>
          <w:type w:val="bbPlcHdr"/>
        </w:types>
        <w:behaviors>
          <w:behavior w:val="content"/>
        </w:behaviors>
        <w:guid w:val="{C49C3BAD-A554-4859-B41C-E0D6E3B5E994}"/>
      </w:docPartPr>
      <w:docPartBody>
        <w:p w:rsidR="00000000" w:rsidRDefault="00000000">
          <w:pPr>
            <w:pStyle w:val="7B538BF27BAC4F52A6FDEC5AB11436EB"/>
          </w:pPr>
          <w:r>
            <w:rPr>
              <w:lang w:bidi="en-GB"/>
            </w:rPr>
            <w:t>£</w:t>
          </w:r>
          <w:r w:rsidRPr="00892A9E">
            <w:rPr>
              <w:lang w:bidi="en-GB"/>
            </w:rPr>
            <w:t>2,000</w:t>
          </w:r>
        </w:p>
      </w:docPartBody>
    </w:docPart>
    <w:docPart>
      <w:docPartPr>
        <w:name w:val="0832DC700CEB4252A753F4E2A7B87B27"/>
        <w:category>
          <w:name w:val="Allgemein"/>
          <w:gallery w:val="placeholder"/>
        </w:category>
        <w:types>
          <w:type w:val="bbPlcHdr"/>
        </w:types>
        <w:behaviors>
          <w:behavior w:val="content"/>
        </w:behaviors>
        <w:guid w:val="{1EE6F9E0-3E54-4917-8A45-4E0998ABD8BA}"/>
      </w:docPartPr>
      <w:docPartBody>
        <w:p w:rsidR="00000000" w:rsidRDefault="00000000">
          <w:pPr>
            <w:pStyle w:val="0832DC700CEB4252A753F4E2A7B87B27"/>
          </w:pPr>
          <w:r w:rsidRPr="00892A9E">
            <w:rPr>
              <w:lang w:bidi="en-GB"/>
            </w:rPr>
            <w:t>Software (General)</w:t>
          </w:r>
        </w:p>
      </w:docPartBody>
    </w:docPart>
    <w:docPart>
      <w:docPartPr>
        <w:name w:val="4B7A00274B204EF7A9F441A6E0B36903"/>
        <w:category>
          <w:name w:val="Allgemein"/>
          <w:gallery w:val="placeholder"/>
        </w:category>
        <w:types>
          <w:type w:val="bbPlcHdr"/>
        </w:types>
        <w:behaviors>
          <w:behavior w:val="content"/>
        </w:behaviors>
        <w:guid w:val="{287A5BA7-E839-4437-8C95-42AA1BA75AE2}"/>
      </w:docPartPr>
      <w:docPartBody>
        <w:p w:rsidR="00000000" w:rsidRDefault="00000000">
          <w:pPr>
            <w:pStyle w:val="4B7A00274B204EF7A9F441A6E0B36903"/>
          </w:pPr>
          <w:r>
            <w:rPr>
              <w:lang w:bidi="en-GB"/>
            </w:rPr>
            <w:t>£</w:t>
          </w:r>
          <w:r w:rsidRPr="00892A9E">
            <w:rPr>
              <w:lang w:bidi="en-GB"/>
            </w:rPr>
            <w:t>500</w:t>
          </w:r>
        </w:p>
      </w:docPartBody>
    </w:docPart>
    <w:docPart>
      <w:docPartPr>
        <w:name w:val="E670E19B90FD4AF1AA1F2FED994111F2"/>
        <w:category>
          <w:name w:val="Allgemein"/>
          <w:gallery w:val="placeholder"/>
        </w:category>
        <w:types>
          <w:type w:val="bbPlcHdr"/>
        </w:types>
        <w:behaviors>
          <w:behavior w:val="content"/>
        </w:behaviors>
        <w:guid w:val="{92DE73FA-67E4-4C94-A17C-C8EB3AB4F9EC}"/>
      </w:docPartPr>
      <w:docPartBody>
        <w:p w:rsidR="00000000" w:rsidRDefault="00000000">
          <w:pPr>
            <w:pStyle w:val="E670E19B90FD4AF1AA1F2FED994111F2"/>
          </w:pPr>
          <w:r w:rsidRPr="00892A9E">
            <w:rPr>
              <w:lang w:bidi="en-GB"/>
            </w:rPr>
            <w:t>Miscellaneous</w:t>
          </w:r>
        </w:p>
      </w:docPartBody>
    </w:docPart>
    <w:docPart>
      <w:docPartPr>
        <w:name w:val="44DCB6F5EF91455E81E8E1DD192A5C77"/>
        <w:category>
          <w:name w:val="Allgemein"/>
          <w:gallery w:val="placeholder"/>
        </w:category>
        <w:types>
          <w:type w:val="bbPlcHdr"/>
        </w:types>
        <w:behaviors>
          <w:behavior w:val="content"/>
        </w:behaviors>
        <w:guid w:val="{87C586DF-A5BF-41C6-BD90-621276B3F794}"/>
      </w:docPartPr>
      <w:docPartBody>
        <w:p w:rsidR="00000000" w:rsidRDefault="00000000">
          <w:pPr>
            <w:pStyle w:val="44DCB6F5EF91455E81E8E1DD192A5C77"/>
          </w:pPr>
          <w:r w:rsidRPr="00892A9E">
            <w:rPr>
              <w:lang w:bidi="en-GB"/>
            </w:rPr>
            <w:t>LOCATION/OFFICE</w:t>
          </w:r>
        </w:p>
      </w:docPartBody>
    </w:docPart>
    <w:docPart>
      <w:docPartPr>
        <w:name w:val="E87F36D917044179B6906A4C0F131473"/>
        <w:category>
          <w:name w:val="Allgemein"/>
          <w:gallery w:val="placeholder"/>
        </w:category>
        <w:types>
          <w:type w:val="bbPlcHdr"/>
        </w:types>
        <w:behaviors>
          <w:behavior w:val="content"/>
        </w:behaviors>
        <w:guid w:val="{11350DDC-60D0-4608-A1A6-0325FBB7CD0F}"/>
      </w:docPartPr>
      <w:docPartBody>
        <w:p w:rsidR="00000000" w:rsidRDefault="00000000">
          <w:pPr>
            <w:pStyle w:val="E87F36D917044179B6906A4C0F131473"/>
          </w:pPr>
          <w:r w:rsidRPr="00892A9E">
            <w:rPr>
              <w:lang w:bidi="en-GB"/>
            </w:rPr>
            <w:t>Space Rental/Lease</w:t>
          </w:r>
        </w:p>
      </w:docPartBody>
    </w:docPart>
    <w:docPart>
      <w:docPartPr>
        <w:name w:val="4BB41F78F375412CAFBD0DAADBC44F5E"/>
        <w:category>
          <w:name w:val="Allgemein"/>
          <w:gallery w:val="placeholder"/>
        </w:category>
        <w:types>
          <w:type w:val="bbPlcHdr"/>
        </w:types>
        <w:behaviors>
          <w:behavior w:val="content"/>
        </w:behaviors>
        <w:guid w:val="{6AC88315-AB25-41E7-9CE9-E2465892429D}"/>
      </w:docPartPr>
      <w:docPartBody>
        <w:p w:rsidR="00000000" w:rsidRDefault="00000000">
          <w:pPr>
            <w:pStyle w:val="4BB41F78F375412CAFBD0DAADBC44F5E"/>
          </w:pPr>
          <w:r>
            <w:rPr>
              <w:lang w:bidi="en-GB"/>
            </w:rPr>
            <w:t>£</w:t>
          </w:r>
          <w:r w:rsidRPr="00892A9E">
            <w:rPr>
              <w:lang w:bidi="en-GB"/>
            </w:rPr>
            <w:t>50,000</w:t>
          </w:r>
        </w:p>
      </w:docPartBody>
    </w:docPart>
    <w:docPart>
      <w:docPartPr>
        <w:name w:val="B4D7A751EE8D419CBDC558B12959600C"/>
        <w:category>
          <w:name w:val="Allgemein"/>
          <w:gallery w:val="placeholder"/>
        </w:category>
        <w:types>
          <w:type w:val="bbPlcHdr"/>
        </w:types>
        <w:behaviors>
          <w:behavior w:val="content"/>
        </w:behaviors>
        <w:guid w:val="{3776E57B-98EE-4276-A856-4BC602CAFF47}"/>
      </w:docPartPr>
      <w:docPartBody>
        <w:p w:rsidR="00000000" w:rsidRDefault="00000000">
          <w:pPr>
            <w:pStyle w:val="B4D7A751EE8D419CBDC558B12959600C"/>
          </w:pPr>
          <w:r w:rsidRPr="00892A9E">
            <w:rPr>
              <w:lang w:bidi="en-GB"/>
            </w:rPr>
            <w:t>Utility Costs</w:t>
          </w:r>
        </w:p>
      </w:docPartBody>
    </w:docPart>
    <w:docPart>
      <w:docPartPr>
        <w:name w:val="787D4EB3432B4DF6B9D7DC3C569E0A25"/>
        <w:category>
          <w:name w:val="Allgemein"/>
          <w:gallery w:val="placeholder"/>
        </w:category>
        <w:types>
          <w:type w:val="bbPlcHdr"/>
        </w:types>
        <w:behaviors>
          <w:behavior w:val="content"/>
        </w:behaviors>
        <w:guid w:val="{0EE57D47-AC2F-466C-82B9-88AE531306F6}"/>
      </w:docPartPr>
      <w:docPartBody>
        <w:p w:rsidR="00000000" w:rsidRDefault="00000000">
          <w:pPr>
            <w:pStyle w:val="787D4EB3432B4DF6B9D7DC3C569E0A25"/>
          </w:pPr>
          <w:r>
            <w:rPr>
              <w:lang w:bidi="en-GB"/>
            </w:rPr>
            <w:t>£</w:t>
          </w:r>
          <w:r w:rsidRPr="00892A9E">
            <w:rPr>
              <w:lang w:bidi="en-GB"/>
            </w:rPr>
            <w:t>2,500</w:t>
          </w:r>
        </w:p>
      </w:docPartBody>
    </w:docPart>
    <w:docPart>
      <w:docPartPr>
        <w:name w:val="494526F19188410E9CAFA6FC69873D80"/>
        <w:category>
          <w:name w:val="Allgemein"/>
          <w:gallery w:val="placeholder"/>
        </w:category>
        <w:types>
          <w:type w:val="bbPlcHdr"/>
        </w:types>
        <w:behaviors>
          <w:behavior w:val="content"/>
        </w:behaviors>
        <w:guid w:val="{2A969E4F-E700-46CF-A2DC-8C010386E01A}"/>
      </w:docPartPr>
      <w:docPartBody>
        <w:p w:rsidR="00000000" w:rsidRDefault="00000000">
          <w:pPr>
            <w:pStyle w:val="494526F19188410E9CAFA6FC69873D80"/>
          </w:pPr>
          <w:r w:rsidRPr="00892A9E">
            <w:rPr>
              <w:lang w:bidi="en-GB"/>
            </w:rPr>
            <w:t>Telephone Set up &amp; Annual Cost</w:t>
          </w:r>
        </w:p>
      </w:docPartBody>
    </w:docPart>
    <w:docPart>
      <w:docPartPr>
        <w:name w:val="D56AA90B26F44599A82B1244F2B05026"/>
        <w:category>
          <w:name w:val="Allgemein"/>
          <w:gallery w:val="placeholder"/>
        </w:category>
        <w:types>
          <w:type w:val="bbPlcHdr"/>
        </w:types>
        <w:behaviors>
          <w:behavior w:val="content"/>
        </w:behaviors>
        <w:guid w:val="{411A0155-5E60-4B87-85E9-FBD08E103307}"/>
      </w:docPartPr>
      <w:docPartBody>
        <w:p w:rsidR="00000000" w:rsidRDefault="00000000">
          <w:pPr>
            <w:pStyle w:val="D56AA90B26F44599A82B1244F2B05026"/>
          </w:pPr>
          <w:r>
            <w:rPr>
              <w:lang w:bidi="en-GB"/>
            </w:rPr>
            <w:t>£</w:t>
          </w:r>
          <w:r w:rsidRPr="00892A9E">
            <w:rPr>
              <w:lang w:bidi="en-GB"/>
            </w:rPr>
            <w:t>410</w:t>
          </w:r>
        </w:p>
      </w:docPartBody>
    </w:docPart>
    <w:docPart>
      <w:docPartPr>
        <w:name w:val="827FB6B4421F4497B9FF8E4BCB6B3C37"/>
        <w:category>
          <w:name w:val="Allgemein"/>
          <w:gallery w:val="placeholder"/>
        </w:category>
        <w:types>
          <w:type w:val="bbPlcHdr"/>
        </w:types>
        <w:behaviors>
          <w:behavior w:val="content"/>
        </w:behaviors>
        <w:guid w:val="{7780042B-CF1A-4C17-9897-E013D6B0BA89}"/>
      </w:docPartPr>
      <w:docPartBody>
        <w:p w:rsidR="00000000" w:rsidRDefault="00000000">
          <w:pPr>
            <w:pStyle w:val="827FB6B4421F4497B9FF8E4BCB6B3C37"/>
          </w:pPr>
          <w:r w:rsidRPr="00892A9E">
            <w:rPr>
              <w:lang w:bidi="en-GB"/>
            </w:rPr>
            <w:t>Furniture</w:t>
          </w:r>
        </w:p>
      </w:docPartBody>
    </w:docPart>
    <w:docPart>
      <w:docPartPr>
        <w:name w:val="7D34243078724EC4BE9B969B23BA1D5C"/>
        <w:category>
          <w:name w:val="Allgemein"/>
          <w:gallery w:val="placeholder"/>
        </w:category>
        <w:types>
          <w:type w:val="bbPlcHdr"/>
        </w:types>
        <w:behaviors>
          <w:behavior w:val="content"/>
        </w:behaviors>
        <w:guid w:val="{CAFAD08B-4B4D-4679-B96F-77CC1EC21856}"/>
      </w:docPartPr>
      <w:docPartBody>
        <w:p w:rsidR="00000000" w:rsidRDefault="00000000">
          <w:pPr>
            <w:pStyle w:val="7D34243078724EC4BE9B969B23BA1D5C"/>
          </w:pPr>
          <w:r>
            <w:rPr>
              <w:lang w:bidi="en-GB"/>
            </w:rPr>
            <w:t>£</w:t>
          </w:r>
          <w:r w:rsidRPr="00892A9E">
            <w:rPr>
              <w:lang w:bidi="en-GB"/>
            </w:rPr>
            <w:t>15,000</w:t>
          </w:r>
        </w:p>
      </w:docPartBody>
    </w:docPart>
    <w:docPart>
      <w:docPartPr>
        <w:name w:val="CA4BE3B617774FB58349B0FA03B4A0C2"/>
        <w:category>
          <w:name w:val="Allgemein"/>
          <w:gallery w:val="placeholder"/>
        </w:category>
        <w:types>
          <w:type w:val="bbPlcHdr"/>
        </w:types>
        <w:behaviors>
          <w:behavior w:val="content"/>
        </w:behaviors>
        <w:guid w:val="{A83A1826-81A4-49A7-9D94-106AA202E3BE}"/>
      </w:docPartPr>
      <w:docPartBody>
        <w:p w:rsidR="00000000" w:rsidRDefault="00000000">
          <w:pPr>
            <w:pStyle w:val="CA4BE3B617774FB58349B0FA03B4A0C2"/>
          </w:pPr>
          <w:r w:rsidRPr="00892A9E">
            <w:rPr>
              <w:lang w:bidi="en-GB"/>
            </w:rPr>
            <w:t>Medical Equipment</w:t>
          </w:r>
        </w:p>
      </w:docPartBody>
    </w:docPart>
    <w:docPart>
      <w:docPartPr>
        <w:name w:val="5BE521CACD4143739F99BF2E6EA6CDFD"/>
        <w:category>
          <w:name w:val="Allgemein"/>
          <w:gallery w:val="placeholder"/>
        </w:category>
        <w:types>
          <w:type w:val="bbPlcHdr"/>
        </w:types>
        <w:behaviors>
          <w:behavior w:val="content"/>
        </w:behaviors>
        <w:guid w:val="{D7DF1081-6580-485A-BF44-E3CFE3BA975C}"/>
      </w:docPartPr>
      <w:docPartBody>
        <w:p w:rsidR="00000000" w:rsidRDefault="00000000">
          <w:pPr>
            <w:pStyle w:val="5BE521CACD4143739F99BF2E6EA6CDFD"/>
          </w:pPr>
          <w:r>
            <w:rPr>
              <w:lang w:bidi="en-GB"/>
            </w:rPr>
            <w:t>£</w:t>
          </w:r>
          <w:r w:rsidRPr="00892A9E">
            <w:rPr>
              <w:lang w:bidi="en-GB"/>
            </w:rPr>
            <w:t>150,000</w:t>
          </w:r>
        </w:p>
      </w:docPartBody>
    </w:docPart>
    <w:docPart>
      <w:docPartPr>
        <w:name w:val="9E8D31EDA23349DE9EF409CBF0574039"/>
        <w:category>
          <w:name w:val="Allgemein"/>
          <w:gallery w:val="placeholder"/>
        </w:category>
        <w:types>
          <w:type w:val="bbPlcHdr"/>
        </w:types>
        <w:behaviors>
          <w:behavior w:val="content"/>
        </w:behaviors>
        <w:guid w:val="{80E7118C-A5DC-423D-AF13-BB2A493919CD}"/>
      </w:docPartPr>
      <w:docPartBody>
        <w:p w:rsidR="00000000" w:rsidRDefault="00000000">
          <w:pPr>
            <w:pStyle w:val="9E8D31EDA23349DE9EF409CBF0574039"/>
          </w:pPr>
          <w:r w:rsidRPr="00892A9E">
            <w:rPr>
              <w:lang w:bidi="en-GB"/>
            </w:rPr>
            <w:t>Hardware</w:t>
          </w:r>
        </w:p>
      </w:docPartBody>
    </w:docPart>
    <w:docPart>
      <w:docPartPr>
        <w:name w:val="48B43BB304B4471782ED759621C9E413"/>
        <w:category>
          <w:name w:val="Allgemein"/>
          <w:gallery w:val="placeholder"/>
        </w:category>
        <w:types>
          <w:type w:val="bbPlcHdr"/>
        </w:types>
        <w:behaviors>
          <w:behavior w:val="content"/>
        </w:behaviors>
        <w:guid w:val="{D9187771-9321-401C-BFC3-9BB1AA509A90}"/>
      </w:docPartPr>
      <w:docPartBody>
        <w:p w:rsidR="00000000" w:rsidRDefault="00000000">
          <w:pPr>
            <w:pStyle w:val="48B43BB304B4471782ED759621C9E413"/>
          </w:pPr>
          <w:r>
            <w:rPr>
              <w:lang w:bidi="en-GB"/>
            </w:rPr>
            <w:t>£</w:t>
          </w:r>
          <w:r w:rsidRPr="00892A9E">
            <w:rPr>
              <w:lang w:bidi="en-GB"/>
            </w:rPr>
            <w:t>10,000</w:t>
          </w:r>
        </w:p>
      </w:docPartBody>
    </w:docPart>
    <w:docPart>
      <w:docPartPr>
        <w:name w:val="E1187DD91B404F4AB7C278E213C24D2C"/>
        <w:category>
          <w:name w:val="Allgemein"/>
          <w:gallery w:val="placeholder"/>
        </w:category>
        <w:types>
          <w:type w:val="bbPlcHdr"/>
        </w:types>
        <w:behaviors>
          <w:behavior w:val="content"/>
        </w:behaviors>
        <w:guid w:val="{52517B88-ABAC-42AB-9148-5AA3126FC0A2}"/>
      </w:docPartPr>
      <w:docPartBody>
        <w:p w:rsidR="00000000" w:rsidRDefault="00000000">
          <w:pPr>
            <w:pStyle w:val="E1187DD91B404F4AB7C278E213C24D2C"/>
          </w:pPr>
          <w:r w:rsidRPr="00892A9E">
            <w:rPr>
              <w:lang w:bidi="en-GB"/>
            </w:rPr>
            <w:t>Software (CRM, imaging etc.)</w:t>
          </w:r>
        </w:p>
      </w:docPartBody>
    </w:docPart>
    <w:docPart>
      <w:docPartPr>
        <w:name w:val="496CF395514A48449009F2C91FF8F798"/>
        <w:category>
          <w:name w:val="Allgemein"/>
          <w:gallery w:val="placeholder"/>
        </w:category>
        <w:types>
          <w:type w:val="bbPlcHdr"/>
        </w:types>
        <w:behaviors>
          <w:behavior w:val="content"/>
        </w:behaviors>
        <w:guid w:val="{C393A3E0-ECDB-4177-AFC6-E87BC9152B44}"/>
      </w:docPartPr>
      <w:docPartBody>
        <w:p w:rsidR="00000000" w:rsidRDefault="00000000">
          <w:pPr>
            <w:pStyle w:val="496CF395514A48449009F2C91FF8F798"/>
          </w:pPr>
          <w:r>
            <w:rPr>
              <w:lang w:bidi="en-GB"/>
            </w:rPr>
            <w:t>£</w:t>
          </w:r>
          <w:r w:rsidRPr="00892A9E">
            <w:rPr>
              <w:lang w:bidi="en-GB"/>
            </w:rPr>
            <w:t>7,000</w:t>
          </w:r>
        </w:p>
      </w:docPartBody>
    </w:docPart>
    <w:docPart>
      <w:docPartPr>
        <w:name w:val="C2E79D1409814D38BA9633BAD3282EB5"/>
        <w:category>
          <w:name w:val="Allgemein"/>
          <w:gallery w:val="placeholder"/>
        </w:category>
        <w:types>
          <w:type w:val="bbPlcHdr"/>
        </w:types>
        <w:behaviors>
          <w:behavior w:val="content"/>
        </w:behaviors>
        <w:guid w:val="{8A7F95A3-0CF4-4EC5-9E31-3E3367EF1612}"/>
      </w:docPartPr>
      <w:docPartBody>
        <w:p w:rsidR="00000000" w:rsidRDefault="00000000">
          <w:pPr>
            <w:pStyle w:val="C2E79D1409814D38BA9633BAD3282EB5"/>
          </w:pPr>
          <w:r w:rsidRPr="00892A9E">
            <w:rPr>
              <w:lang w:bidi="en-GB"/>
            </w:rPr>
            <w:t>Installation Fees</w:t>
          </w:r>
        </w:p>
      </w:docPartBody>
    </w:docPart>
    <w:docPart>
      <w:docPartPr>
        <w:name w:val="5C2FDF78CC82433499D90B345571738C"/>
        <w:category>
          <w:name w:val="Allgemein"/>
          <w:gallery w:val="placeholder"/>
        </w:category>
        <w:types>
          <w:type w:val="bbPlcHdr"/>
        </w:types>
        <w:behaviors>
          <w:behavior w:val="content"/>
        </w:behaviors>
        <w:guid w:val="{26310676-DC4E-4504-90F5-71F9208C2D23}"/>
      </w:docPartPr>
      <w:docPartBody>
        <w:p w:rsidR="00000000" w:rsidRDefault="00000000">
          <w:pPr>
            <w:pStyle w:val="5C2FDF78CC82433499D90B345571738C"/>
          </w:pPr>
          <w:r>
            <w:rPr>
              <w:lang w:bidi="en-GB"/>
            </w:rPr>
            <w:t>£</w:t>
          </w:r>
          <w:r w:rsidRPr="00892A9E">
            <w:rPr>
              <w:lang w:bidi="en-GB"/>
            </w:rPr>
            <w:t>5,000</w:t>
          </w:r>
        </w:p>
      </w:docPartBody>
    </w:docPart>
    <w:docPart>
      <w:docPartPr>
        <w:name w:val="DB1CD2C11E0C4E2689DB74C7549F240A"/>
        <w:category>
          <w:name w:val="Allgemein"/>
          <w:gallery w:val="placeholder"/>
        </w:category>
        <w:types>
          <w:type w:val="bbPlcHdr"/>
        </w:types>
        <w:behaviors>
          <w:behavior w:val="content"/>
        </w:behaviors>
        <w:guid w:val="{DC0A1EFE-0BD0-4071-9032-EE81E82B0D91}"/>
      </w:docPartPr>
      <w:docPartBody>
        <w:p w:rsidR="00000000" w:rsidRDefault="00000000">
          <w:pPr>
            <w:pStyle w:val="DB1CD2C11E0C4E2689DB74C7549F240A"/>
          </w:pPr>
          <w:r w:rsidRPr="00892A9E">
            <w:rPr>
              <w:lang w:bidi="en-GB"/>
            </w:rPr>
            <w:t xml:space="preserve">Start Up </w:t>
          </w:r>
          <w:r w:rsidRPr="00892A9E">
            <w:rPr>
              <w:lang w:bidi="en-GB"/>
            </w:rPr>
            <w:t>Inventory (pharmaceuticals)</w:t>
          </w:r>
        </w:p>
      </w:docPartBody>
    </w:docPart>
    <w:docPart>
      <w:docPartPr>
        <w:name w:val="FEBF9655D1C847B1A63DE815DD74E968"/>
        <w:category>
          <w:name w:val="Allgemein"/>
          <w:gallery w:val="placeholder"/>
        </w:category>
        <w:types>
          <w:type w:val="bbPlcHdr"/>
        </w:types>
        <w:behaviors>
          <w:behavior w:val="content"/>
        </w:behaviors>
        <w:guid w:val="{75670FEC-9739-4A0A-AB4A-F0A303EE50F9}"/>
      </w:docPartPr>
      <w:docPartBody>
        <w:p w:rsidR="00000000" w:rsidRDefault="00000000">
          <w:pPr>
            <w:pStyle w:val="FEBF9655D1C847B1A63DE815DD74E968"/>
          </w:pPr>
          <w:r>
            <w:rPr>
              <w:lang w:bidi="en-GB"/>
            </w:rPr>
            <w:t>£</w:t>
          </w:r>
          <w:r w:rsidRPr="00892A9E">
            <w:rPr>
              <w:lang w:bidi="en-GB"/>
            </w:rPr>
            <w:t>100,000</w:t>
          </w:r>
        </w:p>
      </w:docPartBody>
    </w:docPart>
    <w:docPart>
      <w:docPartPr>
        <w:name w:val="1CEA23562DD64DFA82826A55AC17A398"/>
        <w:category>
          <w:name w:val="Allgemein"/>
          <w:gallery w:val="placeholder"/>
        </w:category>
        <w:types>
          <w:type w:val="bbPlcHdr"/>
        </w:types>
        <w:behaviors>
          <w:behavior w:val="content"/>
        </w:behaviors>
        <w:guid w:val="{904D28CC-154B-4849-BDC7-4394EF9161DF}"/>
      </w:docPartPr>
      <w:docPartBody>
        <w:p w:rsidR="00000000" w:rsidRDefault="00000000">
          <w:pPr>
            <w:pStyle w:val="1CEA23562DD64DFA82826A55AC17A398"/>
          </w:pPr>
          <w:r w:rsidRPr="00892A9E">
            <w:rPr>
              <w:lang w:bidi="en-GB"/>
            </w:rPr>
            <w:t>Nurse Supplies (gloves, etc.)</w:t>
          </w:r>
        </w:p>
      </w:docPartBody>
    </w:docPart>
    <w:docPart>
      <w:docPartPr>
        <w:name w:val="E2A139D6ADFF41FF973DE7CB1904D757"/>
        <w:category>
          <w:name w:val="Allgemein"/>
          <w:gallery w:val="placeholder"/>
        </w:category>
        <w:types>
          <w:type w:val="bbPlcHdr"/>
        </w:types>
        <w:behaviors>
          <w:behavior w:val="content"/>
        </w:behaviors>
        <w:guid w:val="{24E12DB4-2173-4AF6-B898-317700FFB4F8}"/>
      </w:docPartPr>
      <w:docPartBody>
        <w:p w:rsidR="00000000" w:rsidRDefault="00000000">
          <w:pPr>
            <w:pStyle w:val="E2A139D6ADFF41FF973DE7CB1904D757"/>
          </w:pPr>
          <w:r>
            <w:rPr>
              <w:lang w:bidi="en-GB"/>
            </w:rPr>
            <w:t>£</w:t>
          </w:r>
          <w:r w:rsidRPr="00892A9E">
            <w:rPr>
              <w:lang w:bidi="en-GB"/>
            </w:rPr>
            <w:t>5,000</w:t>
          </w:r>
        </w:p>
      </w:docPartBody>
    </w:docPart>
    <w:docPart>
      <w:docPartPr>
        <w:name w:val="0B934EFE273A45A98B51C8E6F2193BB7"/>
        <w:category>
          <w:name w:val="Allgemein"/>
          <w:gallery w:val="placeholder"/>
        </w:category>
        <w:types>
          <w:type w:val="bbPlcHdr"/>
        </w:types>
        <w:behaviors>
          <w:behavior w:val="content"/>
        </w:behaviors>
        <w:guid w:val="{39F4F89E-CEB0-4664-8DD3-800CFB047A34}"/>
      </w:docPartPr>
      <w:docPartBody>
        <w:p w:rsidR="00000000" w:rsidRDefault="00000000">
          <w:pPr>
            <w:pStyle w:val="0B934EFE273A45A98B51C8E6F2193BB7"/>
          </w:pPr>
          <w:r w:rsidRPr="00892A9E">
            <w:rPr>
              <w:lang w:bidi="en-GB"/>
            </w:rPr>
            <w:t>Miscellaneous</w:t>
          </w:r>
        </w:p>
      </w:docPartBody>
    </w:docPart>
    <w:docPart>
      <w:docPartPr>
        <w:name w:val="27811BA1FA1C4D5CA109A9A9F5E9989A"/>
        <w:category>
          <w:name w:val="Allgemein"/>
          <w:gallery w:val="placeholder"/>
        </w:category>
        <w:types>
          <w:type w:val="bbPlcHdr"/>
        </w:types>
        <w:behaviors>
          <w:behavior w:val="content"/>
        </w:behaviors>
        <w:guid w:val="{15019A24-BC21-465D-B8B9-67673080BB25}"/>
      </w:docPartPr>
      <w:docPartBody>
        <w:p w:rsidR="00000000" w:rsidRDefault="00000000">
          <w:pPr>
            <w:pStyle w:val="27811BA1FA1C4D5CA109A9A9F5E9989A"/>
          </w:pPr>
          <w:r>
            <w:rPr>
              <w:lang w:bidi="en-GB"/>
            </w:rPr>
            <w:t>£</w:t>
          </w:r>
          <w:r w:rsidRPr="00892A9E">
            <w:rPr>
              <w:lang w:bidi="en-GB"/>
            </w:rPr>
            <w:t>10,000</w:t>
          </w:r>
        </w:p>
      </w:docPartBody>
    </w:docPart>
    <w:docPart>
      <w:docPartPr>
        <w:name w:val="69A04767EAF246B5AA342179B6AF696F"/>
        <w:category>
          <w:name w:val="Allgemein"/>
          <w:gallery w:val="placeholder"/>
        </w:category>
        <w:types>
          <w:type w:val="bbPlcHdr"/>
        </w:types>
        <w:behaviors>
          <w:behavior w:val="content"/>
        </w:behaviors>
        <w:guid w:val="{86ADA886-3245-4E7F-8CE4-78133FDA1499}"/>
      </w:docPartPr>
      <w:docPartBody>
        <w:p w:rsidR="00000000" w:rsidRDefault="00000000">
          <w:pPr>
            <w:pStyle w:val="69A04767EAF246B5AA342179B6AF696F"/>
          </w:pPr>
          <w:r w:rsidRPr="00892A9E">
            <w:rPr>
              <w:lang w:bidi="en-GB"/>
            </w:rPr>
            <w:t>MARKETING</w:t>
          </w:r>
        </w:p>
      </w:docPartBody>
    </w:docPart>
    <w:docPart>
      <w:docPartPr>
        <w:name w:val="249C0D53E22E4A06825CB3609C07B037"/>
        <w:category>
          <w:name w:val="Allgemein"/>
          <w:gallery w:val="placeholder"/>
        </w:category>
        <w:types>
          <w:type w:val="bbPlcHdr"/>
        </w:types>
        <w:behaviors>
          <w:behavior w:val="content"/>
        </w:behaviors>
        <w:guid w:val="{1FE12A6F-0C0D-4BED-A1D4-15DE74777C00}"/>
      </w:docPartPr>
      <w:docPartBody>
        <w:p w:rsidR="00000000" w:rsidRDefault="00000000">
          <w:pPr>
            <w:pStyle w:val="249C0D53E22E4A06825CB3609C07B037"/>
          </w:pPr>
          <w:r w:rsidRPr="00892A9E">
            <w:rPr>
              <w:lang w:bidi="en-GB"/>
            </w:rPr>
            <w:t>Logo, branding, website</w:t>
          </w:r>
        </w:p>
      </w:docPartBody>
    </w:docPart>
    <w:docPart>
      <w:docPartPr>
        <w:name w:val="8110234EA188452CA596675DE74AE61D"/>
        <w:category>
          <w:name w:val="Allgemein"/>
          <w:gallery w:val="placeholder"/>
        </w:category>
        <w:types>
          <w:type w:val="bbPlcHdr"/>
        </w:types>
        <w:behaviors>
          <w:behavior w:val="content"/>
        </w:behaviors>
        <w:guid w:val="{2108D2F7-E23A-4AE9-A63A-60ABCD43AB19}"/>
      </w:docPartPr>
      <w:docPartBody>
        <w:p w:rsidR="00000000" w:rsidRDefault="00000000">
          <w:pPr>
            <w:pStyle w:val="8110234EA188452CA596675DE74AE61D"/>
          </w:pPr>
          <w:r>
            <w:rPr>
              <w:lang w:bidi="en-GB"/>
            </w:rPr>
            <w:t>£</w:t>
          </w:r>
          <w:r w:rsidRPr="00892A9E">
            <w:rPr>
              <w:lang w:bidi="en-GB"/>
            </w:rPr>
            <w:t>1,200</w:t>
          </w:r>
        </w:p>
      </w:docPartBody>
    </w:docPart>
    <w:docPart>
      <w:docPartPr>
        <w:name w:val="710DA2A9F8484D88A273F2BD899966A3"/>
        <w:category>
          <w:name w:val="Allgemein"/>
          <w:gallery w:val="placeholder"/>
        </w:category>
        <w:types>
          <w:type w:val="bbPlcHdr"/>
        </w:types>
        <w:behaviors>
          <w:behavior w:val="content"/>
        </w:behaviors>
        <w:guid w:val="{B09322B2-234A-4479-9947-DF9A4B1D2402}"/>
      </w:docPartPr>
      <w:docPartBody>
        <w:p w:rsidR="00000000" w:rsidRDefault="00000000">
          <w:pPr>
            <w:pStyle w:val="710DA2A9F8484D88A273F2BD899966A3"/>
          </w:pPr>
          <w:r w:rsidRPr="00892A9E">
            <w:rPr>
              <w:lang w:bidi="en-GB"/>
            </w:rPr>
            <w:t>Advertising/listing fees</w:t>
          </w:r>
        </w:p>
      </w:docPartBody>
    </w:docPart>
    <w:docPart>
      <w:docPartPr>
        <w:name w:val="62631966E95849118008D2108D0DACE5"/>
        <w:category>
          <w:name w:val="Allgemein"/>
          <w:gallery w:val="placeholder"/>
        </w:category>
        <w:types>
          <w:type w:val="bbPlcHdr"/>
        </w:types>
        <w:behaviors>
          <w:behavior w:val="content"/>
        </w:behaviors>
        <w:guid w:val="{01BF66CB-3EF1-4191-83CC-AA8D484DC2D0}"/>
      </w:docPartPr>
      <w:docPartBody>
        <w:p w:rsidR="00000000" w:rsidRDefault="00000000">
          <w:pPr>
            <w:pStyle w:val="62631966E95849118008D2108D0DACE5"/>
          </w:pPr>
          <w:r>
            <w:rPr>
              <w:lang w:bidi="en-GB"/>
            </w:rPr>
            <w:t>£</w:t>
          </w:r>
          <w:r w:rsidRPr="00892A9E">
            <w:rPr>
              <w:lang w:bidi="en-GB"/>
            </w:rPr>
            <w:t>10,300</w:t>
          </w:r>
        </w:p>
      </w:docPartBody>
    </w:docPart>
    <w:docPart>
      <w:docPartPr>
        <w:name w:val="B56F002347F84C0A91DBB94301D412A6"/>
        <w:category>
          <w:name w:val="Allgemein"/>
          <w:gallery w:val="placeholder"/>
        </w:category>
        <w:types>
          <w:type w:val="bbPlcHdr"/>
        </w:types>
        <w:behaviors>
          <w:behavior w:val="content"/>
        </w:behaviors>
        <w:guid w:val="{348E5FF6-C31D-4D81-99FF-8E7C003228DA}"/>
      </w:docPartPr>
      <w:docPartBody>
        <w:p w:rsidR="00000000" w:rsidRDefault="00000000">
          <w:pPr>
            <w:pStyle w:val="B56F002347F84C0A91DBB94301D412A6"/>
          </w:pPr>
          <w:r w:rsidRPr="00892A9E">
            <w:rPr>
              <w:lang w:bidi="en-GB"/>
            </w:rPr>
            <w:t>Printed Marketing materials</w:t>
          </w:r>
        </w:p>
      </w:docPartBody>
    </w:docPart>
    <w:docPart>
      <w:docPartPr>
        <w:name w:val="DCDF8CAC634B4728AB2ABE293E936D0E"/>
        <w:category>
          <w:name w:val="Allgemein"/>
          <w:gallery w:val="placeholder"/>
        </w:category>
        <w:types>
          <w:type w:val="bbPlcHdr"/>
        </w:types>
        <w:behaviors>
          <w:behavior w:val="content"/>
        </w:behaviors>
        <w:guid w:val="{BEAA294C-12BE-4D80-B256-202D300C6573}"/>
      </w:docPartPr>
      <w:docPartBody>
        <w:p w:rsidR="00000000" w:rsidRDefault="00000000">
          <w:pPr>
            <w:pStyle w:val="DCDF8CAC634B4728AB2ABE293E936D0E"/>
          </w:pPr>
          <w:r>
            <w:rPr>
              <w:lang w:bidi="en-GB"/>
            </w:rPr>
            <w:t>£</w:t>
          </w:r>
          <w:r w:rsidRPr="00892A9E">
            <w:rPr>
              <w:lang w:bidi="en-GB"/>
            </w:rPr>
            <w:t>500</w:t>
          </w:r>
        </w:p>
      </w:docPartBody>
    </w:docPart>
    <w:docPart>
      <w:docPartPr>
        <w:name w:val="36F7786F4F4C4FFC8EE0FA8CBB5C89ED"/>
        <w:category>
          <w:name w:val="Allgemein"/>
          <w:gallery w:val="placeholder"/>
        </w:category>
        <w:types>
          <w:type w:val="bbPlcHdr"/>
        </w:types>
        <w:behaviors>
          <w:behavior w:val="content"/>
        </w:behaviors>
        <w:guid w:val="{FF9838BE-036B-445F-B3FA-42D5FD7078E2}"/>
      </w:docPartPr>
      <w:docPartBody>
        <w:p w:rsidR="00000000" w:rsidRDefault="00000000">
          <w:pPr>
            <w:pStyle w:val="36F7786F4F4C4FFC8EE0FA8CBB5C89ED"/>
          </w:pPr>
          <w:r w:rsidRPr="00892A9E">
            <w:rPr>
              <w:lang w:bidi="en-GB"/>
            </w:rPr>
            <w:t>Internet/Web marketing</w:t>
          </w:r>
        </w:p>
      </w:docPartBody>
    </w:docPart>
    <w:docPart>
      <w:docPartPr>
        <w:name w:val="89194594F4834E8A9F38AAB99350F5AE"/>
        <w:category>
          <w:name w:val="Allgemein"/>
          <w:gallery w:val="placeholder"/>
        </w:category>
        <w:types>
          <w:type w:val="bbPlcHdr"/>
        </w:types>
        <w:behaviors>
          <w:behavior w:val="content"/>
        </w:behaviors>
        <w:guid w:val="{8C5F1104-3267-4C23-9ED9-D80D1D39592D}"/>
      </w:docPartPr>
      <w:docPartBody>
        <w:p w:rsidR="00000000" w:rsidRDefault="00000000">
          <w:pPr>
            <w:pStyle w:val="89194594F4834E8A9F38AAB99350F5AE"/>
          </w:pPr>
          <w:r>
            <w:rPr>
              <w:lang w:bidi="en-GB"/>
            </w:rPr>
            <w:t>£</w:t>
          </w:r>
          <w:r w:rsidRPr="00892A9E">
            <w:rPr>
              <w:lang w:bidi="en-GB"/>
            </w:rPr>
            <w:t>100</w:t>
          </w:r>
        </w:p>
      </w:docPartBody>
    </w:docPart>
    <w:docPart>
      <w:docPartPr>
        <w:name w:val="6C35F3F0999947709F2B84751C9B83DF"/>
        <w:category>
          <w:name w:val="Allgemein"/>
          <w:gallery w:val="placeholder"/>
        </w:category>
        <w:types>
          <w:type w:val="bbPlcHdr"/>
        </w:types>
        <w:behaviors>
          <w:behavior w:val="content"/>
        </w:behaviors>
        <w:guid w:val="{32EA441D-2DDA-4374-96EE-E498868FFB54}"/>
      </w:docPartPr>
      <w:docPartBody>
        <w:p w:rsidR="00000000" w:rsidRDefault="00000000">
          <w:pPr>
            <w:pStyle w:val="6C35F3F0999947709F2B84751C9B83DF"/>
          </w:pPr>
          <w:r w:rsidRPr="00892A9E">
            <w:rPr>
              <w:lang w:bidi="en-GB"/>
            </w:rPr>
            <w:t>Trade Shows</w:t>
          </w:r>
        </w:p>
      </w:docPartBody>
    </w:docPart>
    <w:docPart>
      <w:docPartPr>
        <w:name w:val="31FF4711A7554FF382ED5DF5781F6623"/>
        <w:category>
          <w:name w:val="Allgemein"/>
          <w:gallery w:val="placeholder"/>
        </w:category>
        <w:types>
          <w:type w:val="bbPlcHdr"/>
        </w:types>
        <w:behaviors>
          <w:behavior w:val="content"/>
        </w:behaviors>
        <w:guid w:val="{305FB129-FDF9-4EB7-B0D8-966C6293A053}"/>
      </w:docPartPr>
      <w:docPartBody>
        <w:p w:rsidR="00000000" w:rsidRDefault="00000000">
          <w:pPr>
            <w:pStyle w:val="31FF4711A7554FF382ED5DF5781F6623"/>
          </w:pPr>
          <w:r>
            <w:rPr>
              <w:lang w:bidi="en-GB"/>
            </w:rPr>
            <w:t>£</w:t>
          </w:r>
          <w:r w:rsidRPr="00892A9E">
            <w:rPr>
              <w:lang w:bidi="en-GB"/>
            </w:rPr>
            <w:t>500</w:t>
          </w:r>
        </w:p>
      </w:docPartBody>
    </w:docPart>
    <w:docPart>
      <w:docPartPr>
        <w:name w:val="209E309AB4504BFFB1E6558E9157E6CC"/>
        <w:category>
          <w:name w:val="Allgemein"/>
          <w:gallery w:val="placeholder"/>
        </w:category>
        <w:types>
          <w:type w:val="bbPlcHdr"/>
        </w:types>
        <w:behaviors>
          <w:behavior w:val="content"/>
        </w:behaviors>
        <w:guid w:val="{66358B95-62F4-4349-94A3-EA9A1BF1386A}"/>
      </w:docPartPr>
      <w:docPartBody>
        <w:p w:rsidR="00000000" w:rsidRDefault="00000000">
          <w:pPr>
            <w:pStyle w:val="209E309AB4504BFFB1E6558E9157E6CC"/>
          </w:pPr>
          <w:r w:rsidRPr="00892A9E">
            <w:rPr>
              <w:lang w:bidi="en-GB"/>
            </w:rPr>
            <w:t>Networking events</w:t>
          </w:r>
        </w:p>
      </w:docPartBody>
    </w:docPart>
    <w:docPart>
      <w:docPartPr>
        <w:name w:val="FEBC2A6721CD422F963064255FE193E4"/>
        <w:category>
          <w:name w:val="Allgemein"/>
          <w:gallery w:val="placeholder"/>
        </w:category>
        <w:types>
          <w:type w:val="bbPlcHdr"/>
        </w:types>
        <w:behaviors>
          <w:behavior w:val="content"/>
        </w:behaviors>
        <w:guid w:val="{A86597EB-1840-4288-B1E3-FE2BB7C477F4}"/>
      </w:docPartPr>
      <w:docPartBody>
        <w:p w:rsidR="00000000" w:rsidRDefault="00000000">
          <w:pPr>
            <w:pStyle w:val="FEBC2A6721CD422F963064255FE193E4"/>
          </w:pPr>
          <w:r>
            <w:rPr>
              <w:lang w:bidi="en-GB"/>
            </w:rPr>
            <w:t>£</w:t>
          </w:r>
          <w:r w:rsidRPr="00892A9E">
            <w:rPr>
              <w:lang w:bidi="en-GB"/>
            </w:rPr>
            <w:t>200</w:t>
          </w:r>
        </w:p>
      </w:docPartBody>
    </w:docPart>
    <w:docPart>
      <w:docPartPr>
        <w:name w:val="1DACA0CFC91347F09CADA8A42A04F47A"/>
        <w:category>
          <w:name w:val="Allgemein"/>
          <w:gallery w:val="placeholder"/>
        </w:category>
        <w:types>
          <w:type w:val="bbPlcHdr"/>
        </w:types>
        <w:behaviors>
          <w:behavior w:val="content"/>
        </w:behaviors>
        <w:guid w:val="{11B9BFBD-39E1-499A-8C56-25FB32A27A2B}"/>
      </w:docPartPr>
      <w:docPartBody>
        <w:p w:rsidR="00000000" w:rsidRDefault="00000000">
          <w:pPr>
            <w:pStyle w:val="1DACA0CFC91347F09CADA8A42A04F47A"/>
          </w:pPr>
          <w:r w:rsidRPr="00892A9E">
            <w:rPr>
              <w:lang w:bidi="en-GB"/>
            </w:rPr>
            <w:t>Miscellaneous</w:t>
          </w:r>
        </w:p>
      </w:docPartBody>
    </w:docPart>
    <w:docPart>
      <w:docPartPr>
        <w:name w:val="C74AA8429D8C4BFB8683AFDAA74B30E3"/>
        <w:category>
          <w:name w:val="Allgemein"/>
          <w:gallery w:val="placeholder"/>
        </w:category>
        <w:types>
          <w:type w:val="bbPlcHdr"/>
        </w:types>
        <w:behaviors>
          <w:behavior w:val="content"/>
        </w:behaviors>
        <w:guid w:val="{6FCE2902-6435-47F0-BBDA-FA94E503B760}"/>
      </w:docPartPr>
      <w:docPartBody>
        <w:p w:rsidR="00000000" w:rsidRDefault="00000000">
          <w:pPr>
            <w:pStyle w:val="C74AA8429D8C4BFB8683AFDAA74B30E3"/>
          </w:pPr>
          <w:r w:rsidRPr="00892A9E">
            <w:rPr>
              <w:lang w:bidi="en-GB"/>
            </w:rPr>
            <w:t>LABOUR EXPENSES</w:t>
          </w:r>
        </w:p>
      </w:docPartBody>
    </w:docPart>
    <w:docPart>
      <w:docPartPr>
        <w:name w:val="05482862E613482E9846206EB010CF50"/>
        <w:category>
          <w:name w:val="Allgemein"/>
          <w:gallery w:val="placeholder"/>
        </w:category>
        <w:types>
          <w:type w:val="bbPlcHdr"/>
        </w:types>
        <w:behaviors>
          <w:behavior w:val="content"/>
        </w:behaviors>
        <w:guid w:val="{69543FEE-3F58-4AD0-A865-125D2943185E}"/>
      </w:docPartPr>
      <w:docPartBody>
        <w:p w:rsidR="00000000" w:rsidRDefault="00000000">
          <w:pPr>
            <w:pStyle w:val="05482862E613482E9846206EB010CF50"/>
          </w:pPr>
          <w:r w:rsidRPr="00892A9E">
            <w:rPr>
              <w:lang w:bidi="en-GB"/>
            </w:rPr>
            <w:t>Payroll</w:t>
          </w:r>
        </w:p>
      </w:docPartBody>
    </w:docPart>
    <w:docPart>
      <w:docPartPr>
        <w:name w:val="206A421F577D41B091FAC67C8A91FF98"/>
        <w:category>
          <w:name w:val="Allgemein"/>
          <w:gallery w:val="placeholder"/>
        </w:category>
        <w:types>
          <w:type w:val="bbPlcHdr"/>
        </w:types>
        <w:behaviors>
          <w:behavior w:val="content"/>
        </w:behaviors>
        <w:guid w:val="{EE711668-085D-4F8F-8902-00375CC98A45}"/>
      </w:docPartPr>
      <w:docPartBody>
        <w:p w:rsidR="00000000" w:rsidRDefault="00000000">
          <w:pPr>
            <w:pStyle w:val="206A421F577D41B091FAC67C8A91FF98"/>
          </w:pPr>
          <w:r>
            <w:rPr>
              <w:lang w:bidi="en-GB"/>
            </w:rPr>
            <w:t>£</w:t>
          </w:r>
          <w:r w:rsidRPr="00892A9E">
            <w:rPr>
              <w:lang w:bidi="en-GB"/>
            </w:rPr>
            <w:t>200,000</w:t>
          </w:r>
        </w:p>
      </w:docPartBody>
    </w:docPart>
    <w:docPart>
      <w:docPartPr>
        <w:name w:val="CAB3586E3B73489E837DA8581D330716"/>
        <w:category>
          <w:name w:val="Allgemein"/>
          <w:gallery w:val="placeholder"/>
        </w:category>
        <w:types>
          <w:type w:val="bbPlcHdr"/>
        </w:types>
        <w:behaviors>
          <w:behavior w:val="content"/>
        </w:behaviors>
        <w:guid w:val="{D5F39B79-C06F-4651-AD9C-336265AC6303}"/>
      </w:docPartPr>
      <w:docPartBody>
        <w:p w:rsidR="00000000" w:rsidRDefault="00000000">
          <w:pPr>
            <w:pStyle w:val="CAB3586E3B73489E837DA8581D330716"/>
          </w:pPr>
          <w:r w:rsidRPr="00892A9E">
            <w:rPr>
              <w:lang w:bidi="en-GB"/>
            </w:rPr>
            <w:t>Training</w:t>
          </w:r>
        </w:p>
      </w:docPartBody>
    </w:docPart>
    <w:docPart>
      <w:docPartPr>
        <w:name w:val="B4CDBE02F71042BA8877D2D70B787863"/>
        <w:category>
          <w:name w:val="Allgemein"/>
          <w:gallery w:val="placeholder"/>
        </w:category>
        <w:types>
          <w:type w:val="bbPlcHdr"/>
        </w:types>
        <w:behaviors>
          <w:behavior w:val="content"/>
        </w:behaviors>
        <w:guid w:val="{BF4BDE16-9F36-4608-B490-0D07C9A76B3E}"/>
      </w:docPartPr>
      <w:docPartBody>
        <w:p w:rsidR="00000000" w:rsidRDefault="00000000">
          <w:pPr>
            <w:pStyle w:val="B4CDBE02F71042BA8877D2D70B787863"/>
          </w:pPr>
          <w:r>
            <w:rPr>
              <w:lang w:bidi="en-GB"/>
            </w:rPr>
            <w:t>£</w:t>
          </w:r>
          <w:r w:rsidRPr="00892A9E">
            <w:rPr>
              <w:lang w:bidi="en-GB"/>
            </w:rPr>
            <w:t>5,000</w:t>
          </w:r>
        </w:p>
      </w:docPartBody>
    </w:docPart>
    <w:docPart>
      <w:docPartPr>
        <w:name w:val="41D3750E444E47278EC2A23C395E3114"/>
        <w:category>
          <w:name w:val="Allgemein"/>
          <w:gallery w:val="placeholder"/>
        </w:category>
        <w:types>
          <w:type w:val="bbPlcHdr"/>
        </w:types>
        <w:behaviors>
          <w:behavior w:val="content"/>
        </w:behaviors>
        <w:guid w:val="{F37F5FBA-FC01-41B7-BC88-F977B2075060}"/>
      </w:docPartPr>
      <w:docPartBody>
        <w:p w:rsidR="00000000" w:rsidRDefault="00000000">
          <w:pPr>
            <w:pStyle w:val="41D3750E444E47278EC2A23C395E3114"/>
          </w:pPr>
          <w:r w:rsidRPr="00892A9E">
            <w:rPr>
              <w:lang w:bidi="en-GB"/>
            </w:rPr>
            <w:t>Miscellaneous</w:t>
          </w:r>
        </w:p>
      </w:docPartBody>
    </w:docPart>
    <w:docPart>
      <w:docPartPr>
        <w:name w:val="F749B7DBA08D434EAA39211D54054870"/>
        <w:category>
          <w:name w:val="Allgemein"/>
          <w:gallery w:val="placeholder"/>
        </w:category>
        <w:types>
          <w:type w:val="bbPlcHdr"/>
        </w:types>
        <w:behaviors>
          <w:behavior w:val="content"/>
        </w:behaviors>
        <w:guid w:val="{2092BD0C-BD0D-4FAC-B194-6AA8C904E9F9}"/>
      </w:docPartPr>
      <w:docPartBody>
        <w:p w:rsidR="00000000" w:rsidRDefault="00000000">
          <w:pPr>
            <w:pStyle w:val="F749B7DBA08D434EAA39211D54054870"/>
          </w:pPr>
          <w:r w:rsidRPr="00892A9E">
            <w:rPr>
              <w:lang w:bidi="en-GB"/>
            </w:rPr>
            <w:t>OTHER</w:t>
          </w:r>
        </w:p>
      </w:docPartBody>
    </w:docPart>
    <w:docPart>
      <w:docPartPr>
        <w:name w:val="1693FE1F855D4775A5BA0ACC8CB22379"/>
        <w:category>
          <w:name w:val="Allgemein"/>
          <w:gallery w:val="placeholder"/>
        </w:category>
        <w:types>
          <w:type w:val="bbPlcHdr"/>
        </w:types>
        <w:behaviors>
          <w:behavior w:val="content"/>
        </w:behaviors>
        <w:guid w:val="{FFE09860-8244-43B9-B728-A377B20A4FBC}"/>
      </w:docPartPr>
      <w:docPartBody>
        <w:p w:rsidR="00000000" w:rsidRDefault="00000000">
          <w:pPr>
            <w:pStyle w:val="1693FE1F855D4775A5BA0ACC8CB22379"/>
          </w:pPr>
          <w:r w:rsidRPr="00892A9E">
            <w:rPr>
              <w:lang w:bidi="en-GB"/>
            </w:rPr>
            <w:t>Miscellaneous (Contingency reserve/launch party/etc.)</w:t>
          </w:r>
        </w:p>
      </w:docPartBody>
    </w:docPart>
    <w:docPart>
      <w:docPartPr>
        <w:name w:val="8E12BCE6BA2944CCAC8C88A8598BE3D8"/>
        <w:category>
          <w:name w:val="Allgemein"/>
          <w:gallery w:val="placeholder"/>
        </w:category>
        <w:types>
          <w:type w:val="bbPlcHdr"/>
        </w:types>
        <w:behaviors>
          <w:behavior w:val="content"/>
        </w:behaviors>
        <w:guid w:val="{28FC6447-5842-4C5E-9C7B-CE013F06F7C4}"/>
      </w:docPartPr>
      <w:docPartBody>
        <w:p w:rsidR="00000000" w:rsidRDefault="00000000">
          <w:pPr>
            <w:pStyle w:val="8E12BCE6BA2944CCAC8C88A8598BE3D8"/>
          </w:pPr>
          <w:r>
            <w:rPr>
              <w:lang w:bidi="en-GB"/>
            </w:rPr>
            <w:t>£</w:t>
          </w:r>
          <w:r w:rsidRPr="00892A9E">
            <w:rPr>
              <w:lang w:bidi="en-GB"/>
            </w:rPr>
            <w:t>500</w:t>
          </w:r>
        </w:p>
      </w:docPartBody>
    </w:docPart>
    <w:docPart>
      <w:docPartPr>
        <w:name w:val="4DE5B8A534794A2FAEFBDB14D17E5C4C"/>
        <w:category>
          <w:name w:val="Allgemein"/>
          <w:gallery w:val="placeholder"/>
        </w:category>
        <w:types>
          <w:type w:val="bbPlcHdr"/>
        </w:types>
        <w:behaviors>
          <w:behavior w:val="content"/>
        </w:behaviors>
        <w:guid w:val="{83A682B4-E678-46B3-8A09-63718288E086}"/>
      </w:docPartPr>
      <w:docPartBody>
        <w:p w:rsidR="00000000" w:rsidRDefault="00000000">
          <w:pPr>
            <w:pStyle w:val="4DE5B8A534794A2FAEFBDB14D17E5C4C"/>
          </w:pPr>
          <w:r w:rsidRPr="00892A9E">
            <w:rPr>
              <w:lang w:bidi="en-GB"/>
            </w:rPr>
            <w:t>ESTIMATED START-UP BUDGET</w:t>
          </w:r>
        </w:p>
      </w:docPartBody>
    </w:docPart>
    <w:docPart>
      <w:docPartPr>
        <w:name w:val="96CF5CDBC2964F49B02B13F003E226EF"/>
        <w:category>
          <w:name w:val="Allgemein"/>
          <w:gallery w:val="placeholder"/>
        </w:category>
        <w:types>
          <w:type w:val="bbPlcHdr"/>
        </w:types>
        <w:behaviors>
          <w:behavior w:val="content"/>
        </w:behaviors>
        <w:guid w:val="{21CDAA24-008A-44A5-B729-06A806671A60}"/>
      </w:docPartPr>
      <w:docPartBody>
        <w:p w:rsidR="00000000" w:rsidRDefault="00000000">
          <w:pPr>
            <w:pStyle w:val="96CF5CDBC2964F49B02B13F003E226EF"/>
          </w:pPr>
          <w:r>
            <w:rPr>
              <w:lang w:bidi="en-GB"/>
            </w:rPr>
            <w:t>£</w:t>
          </w:r>
          <w:r w:rsidRPr="00892A9E">
            <w:rPr>
              <w:lang w:bidi="en-GB"/>
            </w:rPr>
            <w:t>584,660</w:t>
          </w:r>
        </w:p>
      </w:docPartBody>
    </w:docPart>
    <w:docPart>
      <w:docPartPr>
        <w:name w:val="9796B3B3B3FA4297A44FDFECE3B3C7C0"/>
        <w:category>
          <w:name w:val="Allgemein"/>
          <w:gallery w:val="placeholder"/>
        </w:category>
        <w:types>
          <w:type w:val="bbPlcHdr"/>
        </w:types>
        <w:behaviors>
          <w:behavior w:val="content"/>
        </w:behaviors>
        <w:guid w:val="{B0AD348A-16A6-43D8-A711-74AAF14EA73E}"/>
      </w:docPartPr>
      <w:docPartBody>
        <w:p w:rsidR="00000000" w:rsidRDefault="00000000">
          <w:pPr>
            <w:pStyle w:val="9796B3B3B3FA4297A44FDFECE3B3C7C0"/>
          </w:pPr>
          <w:r w:rsidRPr="00892A9E">
            <w:rPr>
              <w:rStyle w:val="Fett"/>
              <w:lang w:bidi="en-GB"/>
            </w:rPr>
            <w:t>Projected Profit and Loss Model:</w:t>
          </w:r>
        </w:p>
      </w:docPartBody>
    </w:docPart>
    <w:docPart>
      <w:docPartPr>
        <w:name w:val="715175571AA9458BA95DFC32F3CB66B2"/>
        <w:category>
          <w:name w:val="Allgemein"/>
          <w:gallery w:val="placeholder"/>
        </w:category>
        <w:types>
          <w:type w:val="bbPlcHdr"/>
        </w:types>
        <w:behaviors>
          <w:behavior w:val="content"/>
        </w:behaviors>
        <w:guid w:val="{28DB16B8-E542-47B7-B50D-36F5D3B6AA7C}"/>
      </w:docPartPr>
      <w:docPartBody>
        <w:p w:rsidR="00000000" w:rsidRDefault="00000000">
          <w:pPr>
            <w:pStyle w:val="715175571AA9458BA95DFC32F3CB66B2"/>
          </w:pPr>
          <w:r w:rsidRPr="00892A9E">
            <w:rPr>
              <w:lang w:bidi="en-GB"/>
            </w:rPr>
            <w:t xml:space="preserve">The model below </w:t>
          </w:r>
          <w:r w:rsidRPr="00892A9E">
            <w:rPr>
              <w:lang w:bidi="en-GB"/>
            </w:rPr>
            <w:t>shows a sample of the projections a small business is forecasting for their first 12 months of operations. The top portion of the table shows projected sales and gross profit. This is a good place to begin creating your sales forecast. The next section itemises the recurring expenses you are projecting for the same months. These should be consistent with the estimated start-up costs you completed in the prior section. At the bottom of this model, you will begin to see when you are becoming profitable and wh</w:t>
          </w:r>
          <w:r w:rsidRPr="00892A9E">
            <w:rPr>
              <w:lang w:bidi="en-GB"/>
            </w:rPr>
            <w:t>at expense items are the most impactful to your profitability. There is a blank table in the Appendix for you to complete your own start-up cost projections.</w:t>
          </w:r>
        </w:p>
      </w:docPartBody>
    </w:docPart>
    <w:docPart>
      <w:docPartPr>
        <w:name w:val="5D6D410789784A77B4BF5F1722FA9009"/>
        <w:category>
          <w:name w:val="Allgemein"/>
          <w:gallery w:val="placeholder"/>
        </w:category>
        <w:types>
          <w:type w:val="bbPlcHdr"/>
        </w:types>
        <w:behaviors>
          <w:behavior w:val="content"/>
        </w:behaviors>
        <w:guid w:val="{2DF34FDE-DEBF-4173-8FAA-C69D3F55305B}"/>
      </w:docPartPr>
      <w:docPartBody>
        <w:p w:rsidR="00000000" w:rsidRDefault="00000000">
          <w:pPr>
            <w:pStyle w:val="5D6D410789784A77B4BF5F1722FA9009"/>
          </w:pPr>
          <w:r w:rsidRPr="00892A9E">
            <w:rPr>
              <w:lang w:bidi="en-GB"/>
            </w:rPr>
            <w:t>MEDICAL OFFICE</w:t>
          </w:r>
        </w:p>
      </w:docPartBody>
    </w:docPart>
    <w:docPart>
      <w:docPartPr>
        <w:name w:val="2DC74C85301747B0905B9881B6EC046F"/>
        <w:category>
          <w:name w:val="Allgemein"/>
          <w:gallery w:val="placeholder"/>
        </w:category>
        <w:types>
          <w:type w:val="bbPlcHdr"/>
        </w:types>
        <w:behaviors>
          <w:behavior w:val="content"/>
        </w:behaviors>
        <w:guid w:val="{1192583F-5FDA-49AA-B723-E1C41C8D17E5}"/>
      </w:docPartPr>
      <w:docPartBody>
        <w:p w:rsidR="00000000" w:rsidRDefault="00000000">
          <w:pPr>
            <w:pStyle w:val="2DC74C85301747B0905B9881B6EC046F"/>
          </w:pPr>
          <w:r w:rsidRPr="00892A9E">
            <w:rPr>
              <w:lang w:bidi="en-GB"/>
            </w:rPr>
            <w:t>REVENUE</w:t>
          </w:r>
        </w:p>
      </w:docPartBody>
    </w:docPart>
    <w:docPart>
      <w:docPartPr>
        <w:name w:val="5A426435943346CF91DF388E3450831A"/>
        <w:category>
          <w:name w:val="Allgemein"/>
          <w:gallery w:val="placeholder"/>
        </w:category>
        <w:types>
          <w:type w:val="bbPlcHdr"/>
        </w:types>
        <w:behaviors>
          <w:behavior w:val="content"/>
        </w:behaviors>
        <w:guid w:val="{40C6653D-2181-4DA4-9822-25637EA1E7D8}"/>
      </w:docPartPr>
      <w:docPartBody>
        <w:p w:rsidR="00000000" w:rsidRDefault="00000000">
          <w:pPr>
            <w:pStyle w:val="5A426435943346CF91DF388E3450831A"/>
          </w:pPr>
          <w:r w:rsidRPr="00892A9E">
            <w:rPr>
              <w:lang w:bidi="en-GB"/>
            </w:rPr>
            <w:t>JAN</w:t>
          </w:r>
        </w:p>
      </w:docPartBody>
    </w:docPart>
    <w:docPart>
      <w:docPartPr>
        <w:name w:val="3B142C1890A1467CAE95AA77E95A723C"/>
        <w:category>
          <w:name w:val="Allgemein"/>
          <w:gallery w:val="placeholder"/>
        </w:category>
        <w:types>
          <w:type w:val="bbPlcHdr"/>
        </w:types>
        <w:behaviors>
          <w:behavior w:val="content"/>
        </w:behaviors>
        <w:guid w:val="{02C30FC8-0F8E-48AB-96EF-31471FB35ABF}"/>
      </w:docPartPr>
      <w:docPartBody>
        <w:p w:rsidR="00000000" w:rsidRDefault="00000000">
          <w:pPr>
            <w:pStyle w:val="3B142C1890A1467CAE95AA77E95A723C"/>
          </w:pPr>
          <w:r w:rsidRPr="00892A9E">
            <w:rPr>
              <w:lang w:bidi="en-GB"/>
            </w:rPr>
            <w:t>FEB</w:t>
          </w:r>
        </w:p>
      </w:docPartBody>
    </w:docPart>
    <w:docPart>
      <w:docPartPr>
        <w:name w:val="2C7D1DABE5F94393A1874F208157299A"/>
        <w:category>
          <w:name w:val="Allgemein"/>
          <w:gallery w:val="placeholder"/>
        </w:category>
        <w:types>
          <w:type w:val="bbPlcHdr"/>
        </w:types>
        <w:behaviors>
          <w:behavior w:val="content"/>
        </w:behaviors>
        <w:guid w:val="{490D8B87-E427-4F72-8DF1-D6397B793F0D}"/>
      </w:docPartPr>
      <w:docPartBody>
        <w:p w:rsidR="00000000" w:rsidRDefault="00000000">
          <w:pPr>
            <w:pStyle w:val="2C7D1DABE5F94393A1874F208157299A"/>
          </w:pPr>
          <w:r w:rsidRPr="00892A9E">
            <w:rPr>
              <w:lang w:bidi="en-GB"/>
            </w:rPr>
            <w:t>MAR</w:t>
          </w:r>
        </w:p>
      </w:docPartBody>
    </w:docPart>
    <w:docPart>
      <w:docPartPr>
        <w:name w:val="37BD8F76CFA742118568E6FEA8192F9C"/>
        <w:category>
          <w:name w:val="Allgemein"/>
          <w:gallery w:val="placeholder"/>
        </w:category>
        <w:types>
          <w:type w:val="bbPlcHdr"/>
        </w:types>
        <w:behaviors>
          <w:behavior w:val="content"/>
        </w:behaviors>
        <w:guid w:val="{99A5E2DD-E337-492A-A61B-5E3C2762613E}"/>
      </w:docPartPr>
      <w:docPartBody>
        <w:p w:rsidR="00000000" w:rsidRDefault="00000000">
          <w:pPr>
            <w:pStyle w:val="37BD8F76CFA742118568E6FEA8192F9C"/>
          </w:pPr>
          <w:r w:rsidRPr="00892A9E">
            <w:rPr>
              <w:lang w:bidi="en-GB"/>
            </w:rPr>
            <w:t>APR</w:t>
          </w:r>
        </w:p>
      </w:docPartBody>
    </w:docPart>
    <w:docPart>
      <w:docPartPr>
        <w:name w:val="890715AB94824595928EB1010B095119"/>
        <w:category>
          <w:name w:val="Allgemein"/>
          <w:gallery w:val="placeholder"/>
        </w:category>
        <w:types>
          <w:type w:val="bbPlcHdr"/>
        </w:types>
        <w:behaviors>
          <w:behavior w:val="content"/>
        </w:behaviors>
        <w:guid w:val="{803D8D08-EAD1-4AC3-B9EB-CA8505148FCD}"/>
      </w:docPartPr>
      <w:docPartBody>
        <w:p w:rsidR="00000000" w:rsidRDefault="00000000">
          <w:pPr>
            <w:pStyle w:val="890715AB94824595928EB1010B095119"/>
          </w:pPr>
          <w:r w:rsidRPr="00892A9E">
            <w:rPr>
              <w:lang w:bidi="en-GB"/>
            </w:rPr>
            <w:t>MAY</w:t>
          </w:r>
        </w:p>
      </w:docPartBody>
    </w:docPart>
    <w:docPart>
      <w:docPartPr>
        <w:name w:val="5C88458E6BB145E4AAFB913A853B36DA"/>
        <w:category>
          <w:name w:val="Allgemein"/>
          <w:gallery w:val="placeholder"/>
        </w:category>
        <w:types>
          <w:type w:val="bbPlcHdr"/>
        </w:types>
        <w:behaviors>
          <w:behavior w:val="content"/>
        </w:behaviors>
        <w:guid w:val="{53A8A40B-1616-48B3-A88D-F4B58F922315}"/>
      </w:docPartPr>
      <w:docPartBody>
        <w:p w:rsidR="00000000" w:rsidRDefault="00000000">
          <w:pPr>
            <w:pStyle w:val="5C88458E6BB145E4AAFB913A853B36DA"/>
          </w:pPr>
          <w:r w:rsidRPr="00892A9E">
            <w:rPr>
              <w:lang w:bidi="en-GB"/>
            </w:rPr>
            <w:t>JUN</w:t>
          </w:r>
        </w:p>
      </w:docPartBody>
    </w:docPart>
    <w:docPart>
      <w:docPartPr>
        <w:name w:val="5026FBC3C2B24E0B85D338146456100A"/>
        <w:category>
          <w:name w:val="Allgemein"/>
          <w:gallery w:val="placeholder"/>
        </w:category>
        <w:types>
          <w:type w:val="bbPlcHdr"/>
        </w:types>
        <w:behaviors>
          <w:behavior w:val="content"/>
        </w:behaviors>
        <w:guid w:val="{883F21A8-E74B-4D8B-9EEE-856F9B5B5F27}"/>
      </w:docPartPr>
      <w:docPartBody>
        <w:p w:rsidR="00000000" w:rsidRDefault="00000000">
          <w:pPr>
            <w:pStyle w:val="5026FBC3C2B24E0B85D338146456100A"/>
          </w:pPr>
          <w:r w:rsidRPr="00892A9E">
            <w:rPr>
              <w:lang w:bidi="en-GB"/>
            </w:rPr>
            <w:t>JUL</w:t>
          </w:r>
        </w:p>
      </w:docPartBody>
    </w:docPart>
    <w:docPart>
      <w:docPartPr>
        <w:name w:val="27071608807942768FA71FDB4FA6BEC8"/>
        <w:category>
          <w:name w:val="Allgemein"/>
          <w:gallery w:val="placeholder"/>
        </w:category>
        <w:types>
          <w:type w:val="bbPlcHdr"/>
        </w:types>
        <w:behaviors>
          <w:behavior w:val="content"/>
        </w:behaviors>
        <w:guid w:val="{287A73D4-1A09-4C2C-A615-21886DB1562B}"/>
      </w:docPartPr>
      <w:docPartBody>
        <w:p w:rsidR="00000000" w:rsidRDefault="00000000">
          <w:pPr>
            <w:pStyle w:val="27071608807942768FA71FDB4FA6BEC8"/>
          </w:pPr>
          <w:r w:rsidRPr="00892A9E">
            <w:rPr>
              <w:lang w:bidi="en-GB"/>
            </w:rPr>
            <w:t>AUG</w:t>
          </w:r>
        </w:p>
      </w:docPartBody>
    </w:docPart>
    <w:docPart>
      <w:docPartPr>
        <w:name w:val="2EADBAB7F3084A669819EEDC1B80EFA8"/>
        <w:category>
          <w:name w:val="Allgemein"/>
          <w:gallery w:val="placeholder"/>
        </w:category>
        <w:types>
          <w:type w:val="bbPlcHdr"/>
        </w:types>
        <w:behaviors>
          <w:behavior w:val="content"/>
        </w:behaviors>
        <w:guid w:val="{3FEFDE7C-A7E8-4629-A11A-7578D5435DFC}"/>
      </w:docPartPr>
      <w:docPartBody>
        <w:p w:rsidR="00000000" w:rsidRDefault="00000000">
          <w:pPr>
            <w:pStyle w:val="2EADBAB7F3084A669819EEDC1B80EFA8"/>
          </w:pPr>
          <w:r w:rsidRPr="00892A9E">
            <w:rPr>
              <w:lang w:bidi="en-GB"/>
            </w:rPr>
            <w:t>SEP</w:t>
          </w:r>
        </w:p>
      </w:docPartBody>
    </w:docPart>
    <w:docPart>
      <w:docPartPr>
        <w:name w:val="8E8BD6DDB7F1422995AFB4A44DE56A60"/>
        <w:category>
          <w:name w:val="Allgemein"/>
          <w:gallery w:val="placeholder"/>
        </w:category>
        <w:types>
          <w:type w:val="bbPlcHdr"/>
        </w:types>
        <w:behaviors>
          <w:behavior w:val="content"/>
        </w:behaviors>
        <w:guid w:val="{9A96EAFC-C54E-498D-AF4E-E1CA0AF9DB14}"/>
      </w:docPartPr>
      <w:docPartBody>
        <w:p w:rsidR="00000000" w:rsidRDefault="00000000">
          <w:pPr>
            <w:pStyle w:val="8E8BD6DDB7F1422995AFB4A44DE56A60"/>
          </w:pPr>
          <w:r w:rsidRPr="00892A9E">
            <w:rPr>
              <w:lang w:bidi="en-GB"/>
            </w:rPr>
            <w:t>OCT</w:t>
          </w:r>
        </w:p>
      </w:docPartBody>
    </w:docPart>
    <w:docPart>
      <w:docPartPr>
        <w:name w:val="84D0AC812BF94A8483314DDF147E3C79"/>
        <w:category>
          <w:name w:val="Allgemein"/>
          <w:gallery w:val="placeholder"/>
        </w:category>
        <w:types>
          <w:type w:val="bbPlcHdr"/>
        </w:types>
        <w:behaviors>
          <w:behavior w:val="content"/>
        </w:behaviors>
        <w:guid w:val="{D598DE17-9ED4-4278-B3B8-8618B88A2826}"/>
      </w:docPartPr>
      <w:docPartBody>
        <w:p w:rsidR="00000000" w:rsidRDefault="00000000">
          <w:pPr>
            <w:pStyle w:val="84D0AC812BF94A8483314DDF147E3C79"/>
          </w:pPr>
          <w:r w:rsidRPr="00892A9E">
            <w:rPr>
              <w:lang w:bidi="en-GB"/>
            </w:rPr>
            <w:t>NOV</w:t>
          </w:r>
        </w:p>
      </w:docPartBody>
    </w:docPart>
    <w:docPart>
      <w:docPartPr>
        <w:name w:val="DE2D58A393264CE3AB81D0B093F5F290"/>
        <w:category>
          <w:name w:val="Allgemein"/>
          <w:gallery w:val="placeholder"/>
        </w:category>
        <w:types>
          <w:type w:val="bbPlcHdr"/>
        </w:types>
        <w:behaviors>
          <w:behavior w:val="content"/>
        </w:behaviors>
        <w:guid w:val="{C5D6992D-5724-4769-9BD3-4B5CFFBBC4C4}"/>
      </w:docPartPr>
      <w:docPartBody>
        <w:p w:rsidR="00000000" w:rsidRDefault="00000000">
          <w:pPr>
            <w:pStyle w:val="DE2D58A393264CE3AB81D0B093F5F290"/>
          </w:pPr>
          <w:r w:rsidRPr="00892A9E">
            <w:rPr>
              <w:lang w:bidi="en-GB"/>
            </w:rPr>
            <w:t>DEC</w:t>
          </w:r>
        </w:p>
      </w:docPartBody>
    </w:docPart>
    <w:docPart>
      <w:docPartPr>
        <w:name w:val="C15028FA7F614B81A8A470780733761E"/>
        <w:category>
          <w:name w:val="Allgemein"/>
          <w:gallery w:val="placeholder"/>
        </w:category>
        <w:types>
          <w:type w:val="bbPlcHdr"/>
        </w:types>
        <w:behaviors>
          <w:behavior w:val="content"/>
        </w:behaviors>
        <w:guid w:val="{3DFB1975-B1AD-44FA-AEAD-3E5480345AAE}"/>
      </w:docPartPr>
      <w:docPartBody>
        <w:p w:rsidR="00000000" w:rsidRDefault="00000000">
          <w:pPr>
            <w:pStyle w:val="C15028FA7F614B81A8A470780733761E"/>
          </w:pPr>
          <w:r w:rsidRPr="00892A9E">
            <w:rPr>
              <w:lang w:bidi="en-GB"/>
            </w:rPr>
            <w:t>YTD</w:t>
          </w:r>
        </w:p>
      </w:docPartBody>
    </w:docPart>
    <w:docPart>
      <w:docPartPr>
        <w:name w:val="67B7008EBC4F4C4E996F093DAF34003D"/>
        <w:category>
          <w:name w:val="Allgemein"/>
          <w:gallery w:val="placeholder"/>
        </w:category>
        <w:types>
          <w:type w:val="bbPlcHdr"/>
        </w:types>
        <w:behaviors>
          <w:behavior w:val="content"/>
        </w:behaviors>
        <w:guid w:val="{1386ECAC-214A-41CB-9411-D08340137CCF}"/>
      </w:docPartPr>
      <w:docPartBody>
        <w:p w:rsidR="00000000" w:rsidRDefault="00000000">
          <w:pPr>
            <w:pStyle w:val="67B7008EBC4F4C4E996F093DAF34003D"/>
          </w:pPr>
          <w:r w:rsidRPr="00892A9E">
            <w:rPr>
              <w:lang w:bidi="en-GB"/>
            </w:rPr>
            <w:t>Estimated Sales</w:t>
          </w:r>
        </w:p>
      </w:docPartBody>
    </w:docPart>
    <w:docPart>
      <w:docPartPr>
        <w:name w:val="4492A5A00BA246AA9AA3AB757972F13D"/>
        <w:category>
          <w:name w:val="Allgemein"/>
          <w:gallery w:val="placeholder"/>
        </w:category>
        <w:types>
          <w:type w:val="bbPlcHdr"/>
        </w:types>
        <w:behaviors>
          <w:behavior w:val="content"/>
        </w:behaviors>
        <w:guid w:val="{11917E80-4A20-4176-AB0A-A733FF6D34CA}"/>
      </w:docPartPr>
      <w:docPartBody>
        <w:p w:rsidR="00000000" w:rsidRDefault="00000000">
          <w:pPr>
            <w:pStyle w:val="4492A5A00BA246AA9AA3AB757972F13D"/>
          </w:pPr>
          <w:r>
            <w:rPr>
              <w:lang w:bidi="en-GB"/>
            </w:rPr>
            <w:t>£</w:t>
          </w:r>
          <w:r w:rsidRPr="00892A9E">
            <w:rPr>
              <w:lang w:bidi="en-GB"/>
            </w:rPr>
            <w:t>80,000</w:t>
          </w:r>
        </w:p>
      </w:docPartBody>
    </w:docPart>
    <w:docPart>
      <w:docPartPr>
        <w:name w:val="DA2B49C93BB34AB3A98D4B6B99F5A056"/>
        <w:category>
          <w:name w:val="Allgemein"/>
          <w:gallery w:val="placeholder"/>
        </w:category>
        <w:types>
          <w:type w:val="bbPlcHdr"/>
        </w:types>
        <w:behaviors>
          <w:behavior w:val="content"/>
        </w:behaviors>
        <w:guid w:val="{AC7DBFD9-5934-422D-8E2A-55F90DCB6EFE}"/>
      </w:docPartPr>
      <w:docPartBody>
        <w:p w:rsidR="00000000" w:rsidRDefault="00000000">
          <w:pPr>
            <w:pStyle w:val="DA2B49C93BB34AB3A98D4B6B99F5A056"/>
          </w:pPr>
          <w:r>
            <w:rPr>
              <w:lang w:bidi="en-GB"/>
            </w:rPr>
            <w:t>£</w:t>
          </w:r>
          <w:r w:rsidRPr="00892A9E">
            <w:rPr>
              <w:lang w:bidi="en-GB"/>
            </w:rPr>
            <w:t>80,000</w:t>
          </w:r>
        </w:p>
      </w:docPartBody>
    </w:docPart>
    <w:docPart>
      <w:docPartPr>
        <w:name w:val="32E00790D34E42459FB1C9E204B5CB68"/>
        <w:category>
          <w:name w:val="Allgemein"/>
          <w:gallery w:val="placeholder"/>
        </w:category>
        <w:types>
          <w:type w:val="bbPlcHdr"/>
        </w:types>
        <w:behaviors>
          <w:behavior w:val="content"/>
        </w:behaviors>
        <w:guid w:val="{B17D2379-FAEC-46C5-8965-0A49CE2DB01B}"/>
      </w:docPartPr>
      <w:docPartBody>
        <w:p w:rsidR="00000000" w:rsidRDefault="00000000">
          <w:pPr>
            <w:pStyle w:val="32E00790D34E42459FB1C9E204B5CB68"/>
          </w:pPr>
          <w:r>
            <w:rPr>
              <w:lang w:bidi="en-GB"/>
            </w:rPr>
            <w:t>£</w:t>
          </w:r>
          <w:r w:rsidRPr="00892A9E">
            <w:rPr>
              <w:lang w:bidi="en-GB"/>
            </w:rPr>
            <w:t>80,000</w:t>
          </w:r>
        </w:p>
      </w:docPartBody>
    </w:docPart>
    <w:docPart>
      <w:docPartPr>
        <w:name w:val="7C76031CD3804B9BA7EC7CCAC2C073B8"/>
        <w:category>
          <w:name w:val="Allgemein"/>
          <w:gallery w:val="placeholder"/>
        </w:category>
        <w:types>
          <w:type w:val="bbPlcHdr"/>
        </w:types>
        <w:behaviors>
          <w:behavior w:val="content"/>
        </w:behaviors>
        <w:guid w:val="{0D4E0D75-3545-40B3-9BE4-42CF473998D3}"/>
      </w:docPartPr>
      <w:docPartBody>
        <w:p w:rsidR="00000000" w:rsidRDefault="00000000">
          <w:pPr>
            <w:pStyle w:val="7C76031CD3804B9BA7EC7CCAC2C073B8"/>
          </w:pPr>
          <w:r>
            <w:rPr>
              <w:lang w:bidi="en-GB"/>
            </w:rPr>
            <w:t>£</w:t>
          </w:r>
          <w:r w:rsidRPr="00892A9E">
            <w:rPr>
              <w:lang w:bidi="en-GB"/>
            </w:rPr>
            <w:t>80,000</w:t>
          </w:r>
        </w:p>
      </w:docPartBody>
    </w:docPart>
    <w:docPart>
      <w:docPartPr>
        <w:name w:val="FA9D776BCDBD49C699D24F5F2140D69B"/>
        <w:category>
          <w:name w:val="Allgemein"/>
          <w:gallery w:val="placeholder"/>
        </w:category>
        <w:types>
          <w:type w:val="bbPlcHdr"/>
        </w:types>
        <w:behaviors>
          <w:behavior w:val="content"/>
        </w:behaviors>
        <w:guid w:val="{5476E529-4054-4CB4-8059-081C07A9B4DE}"/>
      </w:docPartPr>
      <w:docPartBody>
        <w:p w:rsidR="00000000" w:rsidRDefault="00000000">
          <w:pPr>
            <w:pStyle w:val="FA9D776BCDBD49C699D24F5F2140D69B"/>
          </w:pPr>
          <w:r>
            <w:rPr>
              <w:lang w:bidi="en-GB"/>
            </w:rPr>
            <w:t>£</w:t>
          </w:r>
          <w:r w:rsidRPr="00892A9E">
            <w:rPr>
              <w:lang w:bidi="en-GB"/>
            </w:rPr>
            <w:t>80,000</w:t>
          </w:r>
        </w:p>
      </w:docPartBody>
    </w:docPart>
    <w:docPart>
      <w:docPartPr>
        <w:name w:val="878A5697C9AF481D8E992CC804942EDC"/>
        <w:category>
          <w:name w:val="Allgemein"/>
          <w:gallery w:val="placeholder"/>
        </w:category>
        <w:types>
          <w:type w:val="bbPlcHdr"/>
        </w:types>
        <w:behaviors>
          <w:behavior w:val="content"/>
        </w:behaviors>
        <w:guid w:val="{29A8A19C-A235-46E6-A924-6B227226D644}"/>
      </w:docPartPr>
      <w:docPartBody>
        <w:p w:rsidR="00000000" w:rsidRDefault="00000000">
          <w:pPr>
            <w:pStyle w:val="878A5697C9AF481D8E992CC804942EDC"/>
          </w:pPr>
          <w:r>
            <w:rPr>
              <w:lang w:bidi="en-GB"/>
            </w:rPr>
            <w:t>£</w:t>
          </w:r>
          <w:r w:rsidRPr="00892A9E">
            <w:rPr>
              <w:lang w:bidi="en-GB"/>
            </w:rPr>
            <w:t>80,000</w:t>
          </w:r>
        </w:p>
      </w:docPartBody>
    </w:docPart>
    <w:docPart>
      <w:docPartPr>
        <w:name w:val="CFB2DAB370A642948373748E78B97365"/>
        <w:category>
          <w:name w:val="Allgemein"/>
          <w:gallery w:val="placeholder"/>
        </w:category>
        <w:types>
          <w:type w:val="bbPlcHdr"/>
        </w:types>
        <w:behaviors>
          <w:behavior w:val="content"/>
        </w:behaviors>
        <w:guid w:val="{53ABC982-7970-47C0-979C-10B84242169C}"/>
      </w:docPartPr>
      <w:docPartBody>
        <w:p w:rsidR="00000000" w:rsidRDefault="00000000">
          <w:pPr>
            <w:pStyle w:val="CFB2DAB370A642948373748E78B97365"/>
          </w:pPr>
          <w:r>
            <w:rPr>
              <w:lang w:bidi="en-GB"/>
            </w:rPr>
            <w:t>£</w:t>
          </w:r>
          <w:r w:rsidRPr="00892A9E">
            <w:rPr>
              <w:lang w:bidi="en-GB"/>
            </w:rPr>
            <w:t>80,000</w:t>
          </w:r>
        </w:p>
      </w:docPartBody>
    </w:docPart>
    <w:docPart>
      <w:docPartPr>
        <w:name w:val="4C2C99CEA9174650AFBCE9271C4F1B9F"/>
        <w:category>
          <w:name w:val="Allgemein"/>
          <w:gallery w:val="placeholder"/>
        </w:category>
        <w:types>
          <w:type w:val="bbPlcHdr"/>
        </w:types>
        <w:behaviors>
          <w:behavior w:val="content"/>
        </w:behaviors>
        <w:guid w:val="{9FC02F7D-787E-42DB-91A7-F70E68088499}"/>
      </w:docPartPr>
      <w:docPartBody>
        <w:p w:rsidR="00000000" w:rsidRDefault="00000000">
          <w:pPr>
            <w:pStyle w:val="4C2C99CEA9174650AFBCE9271C4F1B9F"/>
          </w:pPr>
          <w:r>
            <w:rPr>
              <w:lang w:bidi="en-GB"/>
            </w:rPr>
            <w:t>£</w:t>
          </w:r>
          <w:r w:rsidRPr="00892A9E">
            <w:rPr>
              <w:lang w:bidi="en-GB"/>
            </w:rPr>
            <w:t>80,000</w:t>
          </w:r>
        </w:p>
      </w:docPartBody>
    </w:docPart>
    <w:docPart>
      <w:docPartPr>
        <w:name w:val="9912154698834D388085D29722E326A5"/>
        <w:category>
          <w:name w:val="Allgemein"/>
          <w:gallery w:val="placeholder"/>
        </w:category>
        <w:types>
          <w:type w:val="bbPlcHdr"/>
        </w:types>
        <w:behaviors>
          <w:behavior w:val="content"/>
        </w:behaviors>
        <w:guid w:val="{20FBB263-F011-4FCA-8CDD-496201DAD63A}"/>
      </w:docPartPr>
      <w:docPartBody>
        <w:p w:rsidR="00000000" w:rsidRDefault="00000000">
          <w:pPr>
            <w:pStyle w:val="9912154698834D388085D29722E326A5"/>
          </w:pPr>
          <w:r>
            <w:rPr>
              <w:lang w:bidi="en-GB"/>
            </w:rPr>
            <w:t>£</w:t>
          </w:r>
          <w:r w:rsidRPr="00892A9E">
            <w:rPr>
              <w:lang w:bidi="en-GB"/>
            </w:rPr>
            <w:t>80,000</w:t>
          </w:r>
        </w:p>
      </w:docPartBody>
    </w:docPart>
    <w:docPart>
      <w:docPartPr>
        <w:name w:val="F904B270CD304BBA85B226AA713AA7D2"/>
        <w:category>
          <w:name w:val="Allgemein"/>
          <w:gallery w:val="placeholder"/>
        </w:category>
        <w:types>
          <w:type w:val="bbPlcHdr"/>
        </w:types>
        <w:behaviors>
          <w:behavior w:val="content"/>
        </w:behaviors>
        <w:guid w:val="{0D96BC57-8983-485C-9E8F-23F1496FE2F0}"/>
      </w:docPartPr>
      <w:docPartBody>
        <w:p w:rsidR="00000000" w:rsidRDefault="00000000">
          <w:pPr>
            <w:pStyle w:val="F904B270CD304BBA85B226AA713AA7D2"/>
          </w:pPr>
          <w:r>
            <w:rPr>
              <w:lang w:bidi="en-GB"/>
            </w:rPr>
            <w:t>£</w:t>
          </w:r>
          <w:r w:rsidRPr="00892A9E">
            <w:rPr>
              <w:lang w:bidi="en-GB"/>
            </w:rPr>
            <w:t>80,000</w:t>
          </w:r>
        </w:p>
      </w:docPartBody>
    </w:docPart>
    <w:docPart>
      <w:docPartPr>
        <w:name w:val="A123DC5254894F5B9C80D0FBF51D20B5"/>
        <w:category>
          <w:name w:val="Allgemein"/>
          <w:gallery w:val="placeholder"/>
        </w:category>
        <w:types>
          <w:type w:val="bbPlcHdr"/>
        </w:types>
        <w:behaviors>
          <w:behavior w:val="content"/>
        </w:behaviors>
        <w:guid w:val="{D57368B2-83BF-4A50-9F74-B3E8D41C5511}"/>
      </w:docPartPr>
      <w:docPartBody>
        <w:p w:rsidR="00000000" w:rsidRDefault="00000000">
          <w:pPr>
            <w:pStyle w:val="A123DC5254894F5B9C80D0FBF51D20B5"/>
          </w:pPr>
          <w:r>
            <w:rPr>
              <w:lang w:bidi="en-GB"/>
            </w:rPr>
            <w:t>£</w:t>
          </w:r>
          <w:r w:rsidRPr="00892A9E">
            <w:rPr>
              <w:lang w:bidi="en-GB"/>
            </w:rPr>
            <w:t>80,000</w:t>
          </w:r>
        </w:p>
      </w:docPartBody>
    </w:docPart>
    <w:docPart>
      <w:docPartPr>
        <w:name w:val="D6F365DF81824D328EFD63DBD4AD6BD7"/>
        <w:category>
          <w:name w:val="Allgemein"/>
          <w:gallery w:val="placeholder"/>
        </w:category>
        <w:types>
          <w:type w:val="bbPlcHdr"/>
        </w:types>
        <w:behaviors>
          <w:behavior w:val="content"/>
        </w:behaviors>
        <w:guid w:val="{00AE92A8-F6FD-4F04-A976-AD39C98761AC}"/>
      </w:docPartPr>
      <w:docPartBody>
        <w:p w:rsidR="00000000" w:rsidRDefault="00000000">
          <w:pPr>
            <w:pStyle w:val="D6F365DF81824D328EFD63DBD4AD6BD7"/>
          </w:pPr>
          <w:r>
            <w:rPr>
              <w:lang w:bidi="en-GB"/>
            </w:rPr>
            <w:t>£</w:t>
          </w:r>
          <w:r w:rsidRPr="00892A9E">
            <w:rPr>
              <w:lang w:bidi="en-GB"/>
            </w:rPr>
            <w:t>80,000</w:t>
          </w:r>
        </w:p>
      </w:docPartBody>
    </w:docPart>
    <w:docPart>
      <w:docPartPr>
        <w:name w:val="D07771B503214523BBE79FF08871741A"/>
        <w:category>
          <w:name w:val="Allgemein"/>
          <w:gallery w:val="placeholder"/>
        </w:category>
        <w:types>
          <w:type w:val="bbPlcHdr"/>
        </w:types>
        <w:behaviors>
          <w:behavior w:val="content"/>
        </w:behaviors>
        <w:guid w:val="{B621A836-67BE-4198-8179-36BC595E2D70}"/>
      </w:docPartPr>
      <w:docPartBody>
        <w:p w:rsidR="00000000" w:rsidRDefault="00000000">
          <w:pPr>
            <w:pStyle w:val="D07771B503214523BBE79FF08871741A"/>
          </w:pPr>
          <w:r>
            <w:rPr>
              <w:lang w:bidi="en-GB"/>
            </w:rPr>
            <w:t>£</w:t>
          </w:r>
          <w:r w:rsidRPr="00892A9E">
            <w:rPr>
              <w:lang w:bidi="en-GB"/>
            </w:rPr>
            <w:t>960,000</w:t>
          </w:r>
        </w:p>
      </w:docPartBody>
    </w:docPart>
    <w:docPart>
      <w:docPartPr>
        <w:name w:val="601C095E1DCA4CB7A32789E2F6FD7D43"/>
        <w:category>
          <w:name w:val="Allgemein"/>
          <w:gallery w:val="placeholder"/>
        </w:category>
        <w:types>
          <w:type w:val="bbPlcHdr"/>
        </w:types>
        <w:behaviors>
          <w:behavior w:val="content"/>
        </w:behaviors>
        <w:guid w:val="{74C2FB83-C479-46BF-8F57-A13A63ADB28C}"/>
      </w:docPartPr>
      <w:docPartBody>
        <w:p w:rsidR="00000000" w:rsidRDefault="00000000">
          <w:pPr>
            <w:pStyle w:val="601C095E1DCA4CB7A32789E2F6FD7D43"/>
          </w:pPr>
          <w:r w:rsidRPr="00892A9E">
            <w:rPr>
              <w:lang w:bidi="en-GB"/>
            </w:rPr>
            <w:t>Less (Discounts, Billing Errors, Declined insurance, etc.)</w:t>
          </w:r>
        </w:p>
      </w:docPartBody>
    </w:docPart>
    <w:docPart>
      <w:docPartPr>
        <w:name w:val="73481CD2BD334B2E92F16B7FB4D96D1D"/>
        <w:category>
          <w:name w:val="Allgemein"/>
          <w:gallery w:val="placeholder"/>
        </w:category>
        <w:types>
          <w:type w:val="bbPlcHdr"/>
        </w:types>
        <w:behaviors>
          <w:behavior w:val="content"/>
        </w:behaviors>
        <w:guid w:val="{8634E89C-D48A-4E39-A1B7-8AFD4EB3D435}"/>
      </w:docPartPr>
      <w:docPartBody>
        <w:p w:rsidR="00000000" w:rsidRDefault="00000000">
          <w:pPr>
            <w:pStyle w:val="73481CD2BD334B2E92F16B7FB4D96D1D"/>
          </w:pPr>
          <w:r w:rsidRPr="00892A9E">
            <w:rPr>
              <w:lang w:bidi="en-GB"/>
            </w:rPr>
            <w:t>(</w:t>
          </w:r>
          <w:r>
            <w:rPr>
              <w:lang w:bidi="en-GB"/>
            </w:rPr>
            <w:t>£</w:t>
          </w:r>
          <w:r w:rsidRPr="00892A9E">
            <w:rPr>
              <w:lang w:bidi="en-GB"/>
            </w:rPr>
            <w:t>5,000)</w:t>
          </w:r>
        </w:p>
      </w:docPartBody>
    </w:docPart>
    <w:docPart>
      <w:docPartPr>
        <w:name w:val="4EC8B4F897B5440795E9525804537081"/>
        <w:category>
          <w:name w:val="Allgemein"/>
          <w:gallery w:val="placeholder"/>
        </w:category>
        <w:types>
          <w:type w:val="bbPlcHdr"/>
        </w:types>
        <w:behaviors>
          <w:behavior w:val="content"/>
        </w:behaviors>
        <w:guid w:val="{D6097C73-8401-4909-A610-7E35DEE9EC88}"/>
      </w:docPartPr>
      <w:docPartBody>
        <w:p w:rsidR="00000000" w:rsidRDefault="00000000">
          <w:pPr>
            <w:pStyle w:val="4EC8B4F897B5440795E9525804537081"/>
          </w:pPr>
          <w:r w:rsidRPr="00892A9E">
            <w:rPr>
              <w:lang w:bidi="en-GB"/>
            </w:rPr>
            <w:t>(</w:t>
          </w:r>
          <w:r>
            <w:rPr>
              <w:lang w:bidi="en-GB"/>
            </w:rPr>
            <w:t>£</w:t>
          </w:r>
          <w:r w:rsidRPr="00892A9E">
            <w:rPr>
              <w:lang w:bidi="en-GB"/>
            </w:rPr>
            <w:t>5,000)</w:t>
          </w:r>
        </w:p>
      </w:docPartBody>
    </w:docPart>
    <w:docPart>
      <w:docPartPr>
        <w:name w:val="93C45CEA92FD4FDB9C68A2708CBB9B33"/>
        <w:category>
          <w:name w:val="Allgemein"/>
          <w:gallery w:val="placeholder"/>
        </w:category>
        <w:types>
          <w:type w:val="bbPlcHdr"/>
        </w:types>
        <w:behaviors>
          <w:behavior w:val="content"/>
        </w:behaviors>
        <w:guid w:val="{091D2A3A-8952-4A81-8EF3-64567544FAD2}"/>
      </w:docPartPr>
      <w:docPartBody>
        <w:p w:rsidR="00000000" w:rsidRDefault="00000000">
          <w:pPr>
            <w:pStyle w:val="93C45CEA92FD4FDB9C68A2708CBB9B33"/>
          </w:pPr>
          <w:r w:rsidRPr="00892A9E">
            <w:rPr>
              <w:lang w:bidi="en-GB"/>
            </w:rPr>
            <w:t>(</w:t>
          </w:r>
          <w:r>
            <w:rPr>
              <w:lang w:bidi="en-GB"/>
            </w:rPr>
            <w:t>£</w:t>
          </w:r>
          <w:r w:rsidRPr="00892A9E">
            <w:rPr>
              <w:lang w:bidi="en-GB"/>
            </w:rPr>
            <w:t>5,000)</w:t>
          </w:r>
        </w:p>
      </w:docPartBody>
    </w:docPart>
    <w:docPart>
      <w:docPartPr>
        <w:name w:val="FF5929C6EB76423AB9B55748A16FD15F"/>
        <w:category>
          <w:name w:val="Allgemein"/>
          <w:gallery w:val="placeholder"/>
        </w:category>
        <w:types>
          <w:type w:val="bbPlcHdr"/>
        </w:types>
        <w:behaviors>
          <w:behavior w:val="content"/>
        </w:behaviors>
        <w:guid w:val="{33414DB0-19F3-4D60-B6D8-14AFFC7D8C00}"/>
      </w:docPartPr>
      <w:docPartBody>
        <w:p w:rsidR="00000000" w:rsidRDefault="00000000">
          <w:pPr>
            <w:pStyle w:val="FF5929C6EB76423AB9B55748A16FD15F"/>
          </w:pPr>
          <w:r w:rsidRPr="00892A9E">
            <w:rPr>
              <w:lang w:bidi="en-GB"/>
            </w:rPr>
            <w:t>(</w:t>
          </w:r>
          <w:r>
            <w:rPr>
              <w:lang w:bidi="en-GB"/>
            </w:rPr>
            <w:t>£</w:t>
          </w:r>
          <w:r w:rsidRPr="00892A9E">
            <w:rPr>
              <w:lang w:bidi="en-GB"/>
            </w:rPr>
            <w:t>5,000)</w:t>
          </w:r>
        </w:p>
      </w:docPartBody>
    </w:docPart>
    <w:docPart>
      <w:docPartPr>
        <w:name w:val="5048661476D54773BF7702A5B91431B8"/>
        <w:category>
          <w:name w:val="Allgemein"/>
          <w:gallery w:val="placeholder"/>
        </w:category>
        <w:types>
          <w:type w:val="bbPlcHdr"/>
        </w:types>
        <w:behaviors>
          <w:behavior w:val="content"/>
        </w:behaviors>
        <w:guid w:val="{E9719F35-FFD1-4517-AAFC-97E2ACA95D2F}"/>
      </w:docPartPr>
      <w:docPartBody>
        <w:p w:rsidR="00000000" w:rsidRDefault="00000000">
          <w:pPr>
            <w:pStyle w:val="5048661476D54773BF7702A5B91431B8"/>
          </w:pPr>
          <w:r w:rsidRPr="00892A9E">
            <w:rPr>
              <w:lang w:bidi="en-GB"/>
            </w:rPr>
            <w:t>(</w:t>
          </w:r>
          <w:r>
            <w:rPr>
              <w:lang w:bidi="en-GB"/>
            </w:rPr>
            <w:t>£</w:t>
          </w:r>
          <w:r w:rsidRPr="00892A9E">
            <w:rPr>
              <w:lang w:bidi="en-GB"/>
            </w:rPr>
            <w:t>5,000)</w:t>
          </w:r>
        </w:p>
      </w:docPartBody>
    </w:docPart>
    <w:docPart>
      <w:docPartPr>
        <w:name w:val="A96303DD035B4CFAB24975B38C83D0A5"/>
        <w:category>
          <w:name w:val="Allgemein"/>
          <w:gallery w:val="placeholder"/>
        </w:category>
        <w:types>
          <w:type w:val="bbPlcHdr"/>
        </w:types>
        <w:behaviors>
          <w:behavior w:val="content"/>
        </w:behaviors>
        <w:guid w:val="{95B16438-0659-4049-A608-DD6EA559AADB}"/>
      </w:docPartPr>
      <w:docPartBody>
        <w:p w:rsidR="00000000" w:rsidRDefault="00000000">
          <w:pPr>
            <w:pStyle w:val="A96303DD035B4CFAB24975B38C83D0A5"/>
          </w:pPr>
          <w:r w:rsidRPr="00892A9E">
            <w:rPr>
              <w:lang w:bidi="en-GB"/>
            </w:rPr>
            <w:t>(</w:t>
          </w:r>
          <w:r>
            <w:rPr>
              <w:lang w:bidi="en-GB"/>
            </w:rPr>
            <w:t>£</w:t>
          </w:r>
          <w:r w:rsidRPr="00892A9E">
            <w:rPr>
              <w:lang w:bidi="en-GB"/>
            </w:rPr>
            <w:t>5,000)</w:t>
          </w:r>
        </w:p>
      </w:docPartBody>
    </w:docPart>
    <w:docPart>
      <w:docPartPr>
        <w:name w:val="BC33BA51A3924F0DA5B260ABE82C7F45"/>
        <w:category>
          <w:name w:val="Allgemein"/>
          <w:gallery w:val="placeholder"/>
        </w:category>
        <w:types>
          <w:type w:val="bbPlcHdr"/>
        </w:types>
        <w:behaviors>
          <w:behavior w:val="content"/>
        </w:behaviors>
        <w:guid w:val="{9CB15262-46C8-4295-9D7D-1E1CD0F85EDB}"/>
      </w:docPartPr>
      <w:docPartBody>
        <w:p w:rsidR="00000000" w:rsidRDefault="00000000">
          <w:pPr>
            <w:pStyle w:val="BC33BA51A3924F0DA5B260ABE82C7F45"/>
          </w:pPr>
          <w:r w:rsidRPr="00892A9E">
            <w:rPr>
              <w:lang w:bidi="en-GB"/>
            </w:rPr>
            <w:t>(</w:t>
          </w:r>
          <w:r>
            <w:rPr>
              <w:lang w:bidi="en-GB"/>
            </w:rPr>
            <w:t>£</w:t>
          </w:r>
          <w:r w:rsidRPr="00892A9E">
            <w:rPr>
              <w:lang w:bidi="en-GB"/>
            </w:rPr>
            <w:t>5,000)</w:t>
          </w:r>
        </w:p>
      </w:docPartBody>
    </w:docPart>
    <w:docPart>
      <w:docPartPr>
        <w:name w:val="12060F92B8A94A4D940C9785201277B7"/>
        <w:category>
          <w:name w:val="Allgemein"/>
          <w:gallery w:val="placeholder"/>
        </w:category>
        <w:types>
          <w:type w:val="bbPlcHdr"/>
        </w:types>
        <w:behaviors>
          <w:behavior w:val="content"/>
        </w:behaviors>
        <w:guid w:val="{9B1F33EE-28FF-4B81-B78E-DE4A2B0E2AC0}"/>
      </w:docPartPr>
      <w:docPartBody>
        <w:p w:rsidR="00000000" w:rsidRDefault="00000000">
          <w:pPr>
            <w:pStyle w:val="12060F92B8A94A4D940C9785201277B7"/>
          </w:pPr>
          <w:r w:rsidRPr="00892A9E">
            <w:rPr>
              <w:lang w:bidi="en-GB"/>
            </w:rPr>
            <w:t>(</w:t>
          </w:r>
          <w:r>
            <w:rPr>
              <w:lang w:bidi="en-GB"/>
            </w:rPr>
            <w:t>£</w:t>
          </w:r>
          <w:r w:rsidRPr="00892A9E">
            <w:rPr>
              <w:lang w:bidi="en-GB"/>
            </w:rPr>
            <w:t>5,000)</w:t>
          </w:r>
        </w:p>
      </w:docPartBody>
    </w:docPart>
    <w:docPart>
      <w:docPartPr>
        <w:name w:val="754B51FD85C34BE486067D2AC7B52FF0"/>
        <w:category>
          <w:name w:val="Allgemein"/>
          <w:gallery w:val="placeholder"/>
        </w:category>
        <w:types>
          <w:type w:val="bbPlcHdr"/>
        </w:types>
        <w:behaviors>
          <w:behavior w:val="content"/>
        </w:behaviors>
        <w:guid w:val="{4633BAC3-FD2C-4EE0-A118-AEFDDE664FDD}"/>
      </w:docPartPr>
      <w:docPartBody>
        <w:p w:rsidR="00000000" w:rsidRDefault="00000000">
          <w:pPr>
            <w:pStyle w:val="754B51FD85C34BE486067D2AC7B52FF0"/>
          </w:pPr>
          <w:r w:rsidRPr="00892A9E">
            <w:rPr>
              <w:lang w:bidi="en-GB"/>
            </w:rPr>
            <w:t>(</w:t>
          </w:r>
          <w:r>
            <w:rPr>
              <w:lang w:bidi="en-GB"/>
            </w:rPr>
            <w:t>£</w:t>
          </w:r>
          <w:r w:rsidRPr="00892A9E">
            <w:rPr>
              <w:lang w:bidi="en-GB"/>
            </w:rPr>
            <w:t>5,000)</w:t>
          </w:r>
        </w:p>
      </w:docPartBody>
    </w:docPart>
    <w:docPart>
      <w:docPartPr>
        <w:name w:val="DB72309C78A043C3BA41C2DF49642696"/>
        <w:category>
          <w:name w:val="Allgemein"/>
          <w:gallery w:val="placeholder"/>
        </w:category>
        <w:types>
          <w:type w:val="bbPlcHdr"/>
        </w:types>
        <w:behaviors>
          <w:behavior w:val="content"/>
        </w:behaviors>
        <w:guid w:val="{2CA54796-AC0A-42F1-AE41-D49D0C9088C6}"/>
      </w:docPartPr>
      <w:docPartBody>
        <w:p w:rsidR="00000000" w:rsidRDefault="00000000">
          <w:pPr>
            <w:pStyle w:val="DB72309C78A043C3BA41C2DF49642696"/>
          </w:pPr>
          <w:r w:rsidRPr="00892A9E">
            <w:rPr>
              <w:lang w:bidi="en-GB"/>
            </w:rPr>
            <w:t>(</w:t>
          </w:r>
          <w:r>
            <w:rPr>
              <w:lang w:bidi="en-GB"/>
            </w:rPr>
            <w:t>£</w:t>
          </w:r>
          <w:r w:rsidRPr="00892A9E">
            <w:rPr>
              <w:lang w:bidi="en-GB"/>
            </w:rPr>
            <w:t>5,000)</w:t>
          </w:r>
        </w:p>
      </w:docPartBody>
    </w:docPart>
    <w:docPart>
      <w:docPartPr>
        <w:name w:val="4AD04AA500FE4A85A3768F783B4BC5C9"/>
        <w:category>
          <w:name w:val="Allgemein"/>
          <w:gallery w:val="placeholder"/>
        </w:category>
        <w:types>
          <w:type w:val="bbPlcHdr"/>
        </w:types>
        <w:behaviors>
          <w:behavior w:val="content"/>
        </w:behaviors>
        <w:guid w:val="{4AA89DB7-DBFA-4B6A-BEFB-88BEE5DBB55E}"/>
      </w:docPartPr>
      <w:docPartBody>
        <w:p w:rsidR="00000000" w:rsidRDefault="00000000">
          <w:pPr>
            <w:pStyle w:val="4AD04AA500FE4A85A3768F783B4BC5C9"/>
          </w:pPr>
          <w:r w:rsidRPr="00892A9E">
            <w:rPr>
              <w:lang w:bidi="en-GB"/>
            </w:rPr>
            <w:t>(</w:t>
          </w:r>
          <w:r>
            <w:rPr>
              <w:lang w:bidi="en-GB"/>
            </w:rPr>
            <w:t>£</w:t>
          </w:r>
          <w:r w:rsidRPr="00892A9E">
            <w:rPr>
              <w:lang w:bidi="en-GB"/>
            </w:rPr>
            <w:t>5,000)</w:t>
          </w:r>
        </w:p>
      </w:docPartBody>
    </w:docPart>
    <w:docPart>
      <w:docPartPr>
        <w:name w:val="0C1C871402FD4224BC2430933F1EFC3E"/>
        <w:category>
          <w:name w:val="Allgemein"/>
          <w:gallery w:val="placeholder"/>
        </w:category>
        <w:types>
          <w:type w:val="bbPlcHdr"/>
        </w:types>
        <w:behaviors>
          <w:behavior w:val="content"/>
        </w:behaviors>
        <w:guid w:val="{97761A87-5F68-4B26-AE14-21790BA2DA8C}"/>
      </w:docPartPr>
      <w:docPartBody>
        <w:p w:rsidR="00000000" w:rsidRDefault="00000000">
          <w:pPr>
            <w:pStyle w:val="0C1C871402FD4224BC2430933F1EFC3E"/>
          </w:pPr>
          <w:r w:rsidRPr="00892A9E">
            <w:rPr>
              <w:lang w:bidi="en-GB"/>
            </w:rPr>
            <w:t>(</w:t>
          </w:r>
          <w:r>
            <w:rPr>
              <w:lang w:bidi="en-GB"/>
            </w:rPr>
            <w:t>£</w:t>
          </w:r>
          <w:r w:rsidRPr="00892A9E">
            <w:rPr>
              <w:lang w:bidi="en-GB"/>
            </w:rPr>
            <w:t>5,000)</w:t>
          </w:r>
        </w:p>
      </w:docPartBody>
    </w:docPart>
    <w:docPart>
      <w:docPartPr>
        <w:name w:val="11BB140014504ADFB8E080747BB949E0"/>
        <w:category>
          <w:name w:val="Allgemein"/>
          <w:gallery w:val="placeholder"/>
        </w:category>
        <w:types>
          <w:type w:val="bbPlcHdr"/>
        </w:types>
        <w:behaviors>
          <w:behavior w:val="content"/>
        </w:behaviors>
        <w:guid w:val="{3D9FE823-6F7F-4D9B-AFD4-6F1E4C87A86C}"/>
      </w:docPartPr>
      <w:docPartBody>
        <w:p w:rsidR="00000000" w:rsidRDefault="00000000">
          <w:pPr>
            <w:pStyle w:val="11BB140014504ADFB8E080747BB949E0"/>
          </w:pPr>
          <w:r w:rsidRPr="00892A9E">
            <w:rPr>
              <w:lang w:bidi="en-GB"/>
            </w:rPr>
            <w:t>(</w:t>
          </w:r>
          <w:r>
            <w:rPr>
              <w:lang w:bidi="en-GB"/>
            </w:rPr>
            <w:t>£</w:t>
          </w:r>
          <w:r w:rsidRPr="00892A9E">
            <w:rPr>
              <w:lang w:bidi="en-GB"/>
            </w:rPr>
            <w:t>60,000)</w:t>
          </w:r>
        </w:p>
      </w:docPartBody>
    </w:docPart>
    <w:docPart>
      <w:docPartPr>
        <w:name w:val="EEFE232B085049708EDB96B2097F0C18"/>
        <w:category>
          <w:name w:val="Allgemein"/>
          <w:gallery w:val="placeholder"/>
        </w:category>
        <w:types>
          <w:type w:val="bbPlcHdr"/>
        </w:types>
        <w:behaviors>
          <w:behavior w:val="content"/>
        </w:behaviors>
        <w:guid w:val="{FE3DA90F-C524-4B78-B100-35644DED816F}"/>
      </w:docPartPr>
      <w:docPartBody>
        <w:p w:rsidR="00000000" w:rsidRDefault="00000000">
          <w:pPr>
            <w:pStyle w:val="EEFE232B085049708EDB96B2097F0C18"/>
          </w:pPr>
          <w:r w:rsidRPr="00892A9E">
            <w:rPr>
              <w:lang w:bidi="en-GB"/>
            </w:rPr>
            <w:t>Service Revenue</w:t>
          </w:r>
        </w:p>
      </w:docPartBody>
    </w:docPart>
    <w:docPart>
      <w:docPartPr>
        <w:name w:val="B2E5F53CA7E547C59C3B5B4AED4BB1EA"/>
        <w:category>
          <w:name w:val="Allgemein"/>
          <w:gallery w:val="placeholder"/>
        </w:category>
        <w:types>
          <w:type w:val="bbPlcHdr"/>
        </w:types>
        <w:behaviors>
          <w:behavior w:val="content"/>
        </w:behaviors>
        <w:guid w:val="{0E2B0CE6-45A5-49DA-8968-33BB045F6058}"/>
      </w:docPartPr>
      <w:docPartBody>
        <w:p w:rsidR="00000000" w:rsidRDefault="00000000">
          <w:pPr>
            <w:pStyle w:val="B2E5F53CA7E547C59C3B5B4AED4BB1EA"/>
          </w:pPr>
          <w:r>
            <w:rPr>
              <w:lang w:bidi="en-GB"/>
            </w:rPr>
            <w:t>£</w:t>
          </w:r>
          <w:r w:rsidRPr="00892A9E">
            <w:rPr>
              <w:lang w:bidi="en-GB"/>
            </w:rPr>
            <w:t>0</w:t>
          </w:r>
        </w:p>
      </w:docPartBody>
    </w:docPart>
    <w:docPart>
      <w:docPartPr>
        <w:name w:val="50EEA568E02644D0A083791D5D7FC1BA"/>
        <w:category>
          <w:name w:val="Allgemein"/>
          <w:gallery w:val="placeholder"/>
        </w:category>
        <w:types>
          <w:type w:val="bbPlcHdr"/>
        </w:types>
        <w:behaviors>
          <w:behavior w:val="content"/>
        </w:behaviors>
        <w:guid w:val="{235C495A-3529-480C-BD37-7F97DBCE5A94}"/>
      </w:docPartPr>
      <w:docPartBody>
        <w:p w:rsidR="00000000" w:rsidRDefault="00000000">
          <w:pPr>
            <w:pStyle w:val="50EEA568E02644D0A083791D5D7FC1BA"/>
          </w:pPr>
          <w:r>
            <w:rPr>
              <w:lang w:bidi="en-GB"/>
            </w:rPr>
            <w:t>£</w:t>
          </w:r>
          <w:r w:rsidRPr="00892A9E">
            <w:rPr>
              <w:lang w:bidi="en-GB"/>
            </w:rPr>
            <w:t>0</w:t>
          </w:r>
        </w:p>
      </w:docPartBody>
    </w:docPart>
    <w:docPart>
      <w:docPartPr>
        <w:name w:val="83AA0CC483814A3FA56E2D1A648BF8A3"/>
        <w:category>
          <w:name w:val="Allgemein"/>
          <w:gallery w:val="placeholder"/>
        </w:category>
        <w:types>
          <w:type w:val="bbPlcHdr"/>
        </w:types>
        <w:behaviors>
          <w:behavior w:val="content"/>
        </w:behaviors>
        <w:guid w:val="{A4EADAF2-212C-4FBF-A852-AF2D6C612C45}"/>
      </w:docPartPr>
      <w:docPartBody>
        <w:p w:rsidR="00000000" w:rsidRDefault="00000000">
          <w:pPr>
            <w:pStyle w:val="83AA0CC483814A3FA56E2D1A648BF8A3"/>
          </w:pPr>
          <w:r>
            <w:rPr>
              <w:lang w:bidi="en-GB"/>
            </w:rPr>
            <w:t>£</w:t>
          </w:r>
          <w:r w:rsidRPr="00892A9E">
            <w:rPr>
              <w:lang w:bidi="en-GB"/>
            </w:rPr>
            <w:t>0</w:t>
          </w:r>
        </w:p>
      </w:docPartBody>
    </w:docPart>
    <w:docPart>
      <w:docPartPr>
        <w:name w:val="C1A7C278E0B64A9AB6FBEF5CFA41537E"/>
        <w:category>
          <w:name w:val="Allgemein"/>
          <w:gallery w:val="placeholder"/>
        </w:category>
        <w:types>
          <w:type w:val="bbPlcHdr"/>
        </w:types>
        <w:behaviors>
          <w:behavior w:val="content"/>
        </w:behaviors>
        <w:guid w:val="{CAA215DB-A6B4-4003-88F1-7C01E24CECF9}"/>
      </w:docPartPr>
      <w:docPartBody>
        <w:p w:rsidR="00000000" w:rsidRDefault="00000000">
          <w:pPr>
            <w:pStyle w:val="C1A7C278E0B64A9AB6FBEF5CFA41537E"/>
          </w:pPr>
          <w:r>
            <w:rPr>
              <w:lang w:bidi="en-GB"/>
            </w:rPr>
            <w:t>£</w:t>
          </w:r>
          <w:r w:rsidRPr="00892A9E">
            <w:rPr>
              <w:lang w:bidi="en-GB"/>
            </w:rPr>
            <w:t>0</w:t>
          </w:r>
        </w:p>
      </w:docPartBody>
    </w:docPart>
    <w:docPart>
      <w:docPartPr>
        <w:name w:val="53F13EEA39FE4131A92C364562366E8D"/>
        <w:category>
          <w:name w:val="Allgemein"/>
          <w:gallery w:val="placeholder"/>
        </w:category>
        <w:types>
          <w:type w:val="bbPlcHdr"/>
        </w:types>
        <w:behaviors>
          <w:behavior w:val="content"/>
        </w:behaviors>
        <w:guid w:val="{645337CD-BBAD-42F7-8787-102289091051}"/>
      </w:docPartPr>
      <w:docPartBody>
        <w:p w:rsidR="00000000" w:rsidRDefault="00000000">
          <w:pPr>
            <w:pStyle w:val="53F13EEA39FE4131A92C364562366E8D"/>
          </w:pPr>
          <w:r>
            <w:rPr>
              <w:lang w:bidi="en-GB"/>
            </w:rPr>
            <w:t>£</w:t>
          </w:r>
          <w:r w:rsidRPr="00892A9E">
            <w:rPr>
              <w:lang w:bidi="en-GB"/>
            </w:rPr>
            <w:t>0</w:t>
          </w:r>
        </w:p>
      </w:docPartBody>
    </w:docPart>
    <w:docPart>
      <w:docPartPr>
        <w:name w:val="88614DBB57C5495886991696DEAFC789"/>
        <w:category>
          <w:name w:val="Allgemein"/>
          <w:gallery w:val="placeholder"/>
        </w:category>
        <w:types>
          <w:type w:val="bbPlcHdr"/>
        </w:types>
        <w:behaviors>
          <w:behavior w:val="content"/>
        </w:behaviors>
        <w:guid w:val="{B2BEC867-33EA-4F0F-A1A6-771237ED4A67}"/>
      </w:docPartPr>
      <w:docPartBody>
        <w:p w:rsidR="00000000" w:rsidRDefault="00000000">
          <w:pPr>
            <w:pStyle w:val="88614DBB57C5495886991696DEAFC789"/>
          </w:pPr>
          <w:r>
            <w:rPr>
              <w:lang w:bidi="en-GB"/>
            </w:rPr>
            <w:t>£</w:t>
          </w:r>
          <w:r w:rsidRPr="00892A9E">
            <w:rPr>
              <w:lang w:bidi="en-GB"/>
            </w:rPr>
            <w:t>0</w:t>
          </w:r>
        </w:p>
      </w:docPartBody>
    </w:docPart>
    <w:docPart>
      <w:docPartPr>
        <w:name w:val="9F71A9386BA74224B934140760C24BCD"/>
        <w:category>
          <w:name w:val="Allgemein"/>
          <w:gallery w:val="placeholder"/>
        </w:category>
        <w:types>
          <w:type w:val="bbPlcHdr"/>
        </w:types>
        <w:behaviors>
          <w:behavior w:val="content"/>
        </w:behaviors>
        <w:guid w:val="{D4322C9B-5AA5-4EE4-BC67-75504B552C2C}"/>
      </w:docPartPr>
      <w:docPartBody>
        <w:p w:rsidR="00000000" w:rsidRDefault="00000000">
          <w:pPr>
            <w:pStyle w:val="9F71A9386BA74224B934140760C24BCD"/>
          </w:pPr>
          <w:r>
            <w:rPr>
              <w:lang w:bidi="en-GB"/>
            </w:rPr>
            <w:t>£</w:t>
          </w:r>
          <w:r w:rsidRPr="00892A9E">
            <w:rPr>
              <w:lang w:bidi="en-GB"/>
            </w:rPr>
            <w:t>0</w:t>
          </w:r>
        </w:p>
      </w:docPartBody>
    </w:docPart>
    <w:docPart>
      <w:docPartPr>
        <w:name w:val="0D629E35F68C41F6B5B3EBCE326AFBF5"/>
        <w:category>
          <w:name w:val="Allgemein"/>
          <w:gallery w:val="placeholder"/>
        </w:category>
        <w:types>
          <w:type w:val="bbPlcHdr"/>
        </w:types>
        <w:behaviors>
          <w:behavior w:val="content"/>
        </w:behaviors>
        <w:guid w:val="{9708B0F7-0B31-45CE-ABDF-74516A933382}"/>
      </w:docPartPr>
      <w:docPartBody>
        <w:p w:rsidR="00000000" w:rsidRDefault="00000000">
          <w:pPr>
            <w:pStyle w:val="0D629E35F68C41F6B5B3EBCE326AFBF5"/>
          </w:pPr>
          <w:r>
            <w:rPr>
              <w:lang w:bidi="en-GB"/>
            </w:rPr>
            <w:t>£</w:t>
          </w:r>
          <w:r w:rsidRPr="00892A9E">
            <w:rPr>
              <w:lang w:bidi="en-GB"/>
            </w:rPr>
            <w:t>0</w:t>
          </w:r>
        </w:p>
      </w:docPartBody>
    </w:docPart>
    <w:docPart>
      <w:docPartPr>
        <w:name w:val="F9CCB037B50C41C1BFF7C8DD17A4F8DE"/>
        <w:category>
          <w:name w:val="Allgemein"/>
          <w:gallery w:val="placeholder"/>
        </w:category>
        <w:types>
          <w:type w:val="bbPlcHdr"/>
        </w:types>
        <w:behaviors>
          <w:behavior w:val="content"/>
        </w:behaviors>
        <w:guid w:val="{04DD464C-4911-44D1-8D43-D79A8B21BBF4}"/>
      </w:docPartPr>
      <w:docPartBody>
        <w:p w:rsidR="00000000" w:rsidRDefault="00000000">
          <w:pPr>
            <w:pStyle w:val="F9CCB037B50C41C1BFF7C8DD17A4F8DE"/>
          </w:pPr>
          <w:r>
            <w:rPr>
              <w:lang w:bidi="en-GB"/>
            </w:rPr>
            <w:t>£</w:t>
          </w:r>
          <w:r w:rsidRPr="00892A9E">
            <w:rPr>
              <w:lang w:bidi="en-GB"/>
            </w:rPr>
            <w:t>0</w:t>
          </w:r>
        </w:p>
      </w:docPartBody>
    </w:docPart>
    <w:docPart>
      <w:docPartPr>
        <w:name w:val="C5D5C071B8184D4DA4D1AF3ED9F66C42"/>
        <w:category>
          <w:name w:val="Allgemein"/>
          <w:gallery w:val="placeholder"/>
        </w:category>
        <w:types>
          <w:type w:val="bbPlcHdr"/>
        </w:types>
        <w:behaviors>
          <w:behavior w:val="content"/>
        </w:behaviors>
        <w:guid w:val="{E5CEB0B4-27AD-4D46-A30B-3D3FBC142ADE}"/>
      </w:docPartPr>
      <w:docPartBody>
        <w:p w:rsidR="00000000" w:rsidRDefault="00000000">
          <w:pPr>
            <w:pStyle w:val="C5D5C071B8184D4DA4D1AF3ED9F66C42"/>
          </w:pPr>
          <w:r>
            <w:rPr>
              <w:lang w:bidi="en-GB"/>
            </w:rPr>
            <w:t>£</w:t>
          </w:r>
          <w:r w:rsidRPr="00892A9E">
            <w:rPr>
              <w:lang w:bidi="en-GB"/>
            </w:rPr>
            <w:t>0</w:t>
          </w:r>
        </w:p>
      </w:docPartBody>
    </w:docPart>
    <w:docPart>
      <w:docPartPr>
        <w:name w:val="4DA7AA8CE5494F46AF7ABBD66D6BFA30"/>
        <w:category>
          <w:name w:val="Allgemein"/>
          <w:gallery w:val="placeholder"/>
        </w:category>
        <w:types>
          <w:type w:val="bbPlcHdr"/>
        </w:types>
        <w:behaviors>
          <w:behavior w:val="content"/>
        </w:behaviors>
        <w:guid w:val="{05EB5052-6E8D-469A-A2F0-EE47F947F303}"/>
      </w:docPartPr>
      <w:docPartBody>
        <w:p w:rsidR="00000000" w:rsidRDefault="00000000">
          <w:pPr>
            <w:pStyle w:val="4DA7AA8CE5494F46AF7ABBD66D6BFA30"/>
          </w:pPr>
          <w:r>
            <w:rPr>
              <w:lang w:bidi="en-GB"/>
            </w:rPr>
            <w:t>£</w:t>
          </w:r>
          <w:r w:rsidRPr="00892A9E">
            <w:rPr>
              <w:lang w:bidi="en-GB"/>
            </w:rPr>
            <w:t>0</w:t>
          </w:r>
        </w:p>
      </w:docPartBody>
    </w:docPart>
    <w:docPart>
      <w:docPartPr>
        <w:name w:val="588C909E3FAB4773B85038BD90D771D1"/>
        <w:category>
          <w:name w:val="Allgemein"/>
          <w:gallery w:val="placeholder"/>
        </w:category>
        <w:types>
          <w:type w:val="bbPlcHdr"/>
        </w:types>
        <w:behaviors>
          <w:behavior w:val="content"/>
        </w:behaviors>
        <w:guid w:val="{3ACFEA03-47C4-4485-82DC-47F2993B9322}"/>
      </w:docPartPr>
      <w:docPartBody>
        <w:p w:rsidR="00000000" w:rsidRDefault="00000000">
          <w:pPr>
            <w:pStyle w:val="588C909E3FAB4773B85038BD90D771D1"/>
          </w:pPr>
          <w:r>
            <w:rPr>
              <w:lang w:bidi="en-GB"/>
            </w:rPr>
            <w:t>£</w:t>
          </w:r>
          <w:r w:rsidRPr="00892A9E">
            <w:rPr>
              <w:lang w:bidi="en-GB"/>
            </w:rPr>
            <w:t>0</w:t>
          </w:r>
        </w:p>
      </w:docPartBody>
    </w:docPart>
    <w:docPart>
      <w:docPartPr>
        <w:name w:val="0406D7F77D40414E965801C5DD4D64E2"/>
        <w:category>
          <w:name w:val="Allgemein"/>
          <w:gallery w:val="placeholder"/>
        </w:category>
        <w:types>
          <w:type w:val="bbPlcHdr"/>
        </w:types>
        <w:behaviors>
          <w:behavior w:val="content"/>
        </w:behaviors>
        <w:guid w:val="{5216F01D-6F2F-4A2C-8310-2964127CE27F}"/>
      </w:docPartPr>
      <w:docPartBody>
        <w:p w:rsidR="00000000" w:rsidRDefault="00000000">
          <w:pPr>
            <w:pStyle w:val="0406D7F77D40414E965801C5DD4D64E2"/>
          </w:pPr>
          <w:r>
            <w:rPr>
              <w:lang w:bidi="en-GB"/>
            </w:rPr>
            <w:t>£</w:t>
          </w:r>
          <w:r w:rsidRPr="00892A9E">
            <w:rPr>
              <w:lang w:bidi="en-GB"/>
            </w:rPr>
            <w:t>0</w:t>
          </w:r>
        </w:p>
      </w:docPartBody>
    </w:docPart>
    <w:docPart>
      <w:docPartPr>
        <w:name w:val="D275DF6CE7F947D9A8EB857DB6C2F77E"/>
        <w:category>
          <w:name w:val="Allgemein"/>
          <w:gallery w:val="placeholder"/>
        </w:category>
        <w:types>
          <w:type w:val="bbPlcHdr"/>
        </w:types>
        <w:behaviors>
          <w:behavior w:val="content"/>
        </w:behaviors>
        <w:guid w:val="{63D42CB5-CADB-4C9D-893F-4715E35CAA50}"/>
      </w:docPartPr>
      <w:docPartBody>
        <w:p w:rsidR="00000000" w:rsidRDefault="00000000">
          <w:pPr>
            <w:pStyle w:val="D275DF6CE7F947D9A8EB857DB6C2F77E"/>
          </w:pPr>
          <w:r w:rsidRPr="00892A9E">
            <w:rPr>
              <w:lang w:bidi="en-GB"/>
            </w:rPr>
            <w:t>Other Revenue</w:t>
          </w:r>
        </w:p>
      </w:docPartBody>
    </w:docPart>
    <w:docPart>
      <w:docPartPr>
        <w:name w:val="F460303327F34871A52F2822C8B7F2C5"/>
        <w:category>
          <w:name w:val="Allgemein"/>
          <w:gallery w:val="placeholder"/>
        </w:category>
        <w:types>
          <w:type w:val="bbPlcHdr"/>
        </w:types>
        <w:behaviors>
          <w:behavior w:val="content"/>
        </w:behaviors>
        <w:guid w:val="{DAE23AC2-CEC4-4838-AAED-CE4F50126AEC}"/>
      </w:docPartPr>
      <w:docPartBody>
        <w:p w:rsidR="00000000" w:rsidRDefault="00000000">
          <w:pPr>
            <w:pStyle w:val="F460303327F34871A52F2822C8B7F2C5"/>
          </w:pPr>
          <w:r>
            <w:rPr>
              <w:lang w:bidi="en-GB"/>
            </w:rPr>
            <w:t>£</w:t>
          </w:r>
          <w:r w:rsidRPr="00892A9E">
            <w:rPr>
              <w:lang w:bidi="en-GB"/>
            </w:rPr>
            <w:t>0</w:t>
          </w:r>
        </w:p>
      </w:docPartBody>
    </w:docPart>
    <w:docPart>
      <w:docPartPr>
        <w:name w:val="E8A96A51DBB44A51A69484EC960DF259"/>
        <w:category>
          <w:name w:val="Allgemein"/>
          <w:gallery w:val="placeholder"/>
        </w:category>
        <w:types>
          <w:type w:val="bbPlcHdr"/>
        </w:types>
        <w:behaviors>
          <w:behavior w:val="content"/>
        </w:behaviors>
        <w:guid w:val="{6F9A442E-4F00-4697-80ED-AF4A5E48A256}"/>
      </w:docPartPr>
      <w:docPartBody>
        <w:p w:rsidR="00000000" w:rsidRDefault="00000000">
          <w:pPr>
            <w:pStyle w:val="E8A96A51DBB44A51A69484EC960DF259"/>
          </w:pPr>
          <w:r>
            <w:rPr>
              <w:lang w:bidi="en-GB"/>
            </w:rPr>
            <w:t>£</w:t>
          </w:r>
          <w:r w:rsidRPr="00892A9E">
            <w:rPr>
              <w:lang w:bidi="en-GB"/>
            </w:rPr>
            <w:t>0</w:t>
          </w:r>
        </w:p>
      </w:docPartBody>
    </w:docPart>
    <w:docPart>
      <w:docPartPr>
        <w:name w:val="6BDDD494966D4258B1D366A0A572E3B8"/>
        <w:category>
          <w:name w:val="Allgemein"/>
          <w:gallery w:val="placeholder"/>
        </w:category>
        <w:types>
          <w:type w:val="bbPlcHdr"/>
        </w:types>
        <w:behaviors>
          <w:behavior w:val="content"/>
        </w:behaviors>
        <w:guid w:val="{D617F2AD-BF92-41DC-BB52-17E731294B9A}"/>
      </w:docPartPr>
      <w:docPartBody>
        <w:p w:rsidR="00000000" w:rsidRDefault="00000000">
          <w:pPr>
            <w:pStyle w:val="6BDDD494966D4258B1D366A0A572E3B8"/>
          </w:pPr>
          <w:r>
            <w:rPr>
              <w:lang w:bidi="en-GB"/>
            </w:rPr>
            <w:t>£</w:t>
          </w:r>
          <w:r w:rsidRPr="00892A9E">
            <w:rPr>
              <w:lang w:bidi="en-GB"/>
            </w:rPr>
            <w:t>0</w:t>
          </w:r>
        </w:p>
      </w:docPartBody>
    </w:docPart>
    <w:docPart>
      <w:docPartPr>
        <w:name w:val="734DC4FB73464575A88E43AC26264477"/>
        <w:category>
          <w:name w:val="Allgemein"/>
          <w:gallery w:val="placeholder"/>
        </w:category>
        <w:types>
          <w:type w:val="bbPlcHdr"/>
        </w:types>
        <w:behaviors>
          <w:behavior w:val="content"/>
        </w:behaviors>
        <w:guid w:val="{866269E6-01A2-4DC2-9FB2-6733838A6604}"/>
      </w:docPartPr>
      <w:docPartBody>
        <w:p w:rsidR="00000000" w:rsidRDefault="00000000">
          <w:pPr>
            <w:pStyle w:val="734DC4FB73464575A88E43AC26264477"/>
          </w:pPr>
          <w:r>
            <w:rPr>
              <w:lang w:bidi="en-GB"/>
            </w:rPr>
            <w:t>£</w:t>
          </w:r>
          <w:r w:rsidRPr="00892A9E">
            <w:rPr>
              <w:lang w:bidi="en-GB"/>
            </w:rPr>
            <w:t>0</w:t>
          </w:r>
        </w:p>
      </w:docPartBody>
    </w:docPart>
    <w:docPart>
      <w:docPartPr>
        <w:name w:val="CA8B127624C748729E25F52D51AB8473"/>
        <w:category>
          <w:name w:val="Allgemein"/>
          <w:gallery w:val="placeholder"/>
        </w:category>
        <w:types>
          <w:type w:val="bbPlcHdr"/>
        </w:types>
        <w:behaviors>
          <w:behavior w:val="content"/>
        </w:behaviors>
        <w:guid w:val="{0F36FD80-0EB1-4D63-8224-D83D70F78E6B}"/>
      </w:docPartPr>
      <w:docPartBody>
        <w:p w:rsidR="00000000" w:rsidRDefault="00000000">
          <w:pPr>
            <w:pStyle w:val="CA8B127624C748729E25F52D51AB8473"/>
          </w:pPr>
          <w:r>
            <w:rPr>
              <w:lang w:bidi="en-GB"/>
            </w:rPr>
            <w:t>£</w:t>
          </w:r>
          <w:r w:rsidRPr="00892A9E">
            <w:rPr>
              <w:lang w:bidi="en-GB"/>
            </w:rPr>
            <w:t>0</w:t>
          </w:r>
        </w:p>
      </w:docPartBody>
    </w:docPart>
    <w:docPart>
      <w:docPartPr>
        <w:name w:val="4A5E00C18AB4445F8BF6F36EEDFFDD28"/>
        <w:category>
          <w:name w:val="Allgemein"/>
          <w:gallery w:val="placeholder"/>
        </w:category>
        <w:types>
          <w:type w:val="bbPlcHdr"/>
        </w:types>
        <w:behaviors>
          <w:behavior w:val="content"/>
        </w:behaviors>
        <w:guid w:val="{F329ADC1-CBC6-4C69-9BE3-1A1421F82FB9}"/>
      </w:docPartPr>
      <w:docPartBody>
        <w:p w:rsidR="00000000" w:rsidRDefault="00000000">
          <w:pPr>
            <w:pStyle w:val="4A5E00C18AB4445F8BF6F36EEDFFDD28"/>
          </w:pPr>
          <w:r>
            <w:rPr>
              <w:lang w:bidi="en-GB"/>
            </w:rPr>
            <w:t>£</w:t>
          </w:r>
          <w:r w:rsidRPr="00892A9E">
            <w:rPr>
              <w:lang w:bidi="en-GB"/>
            </w:rPr>
            <w:t>0</w:t>
          </w:r>
        </w:p>
      </w:docPartBody>
    </w:docPart>
    <w:docPart>
      <w:docPartPr>
        <w:name w:val="2B1BFC01D51246B4B86C23F63C1C68AB"/>
        <w:category>
          <w:name w:val="Allgemein"/>
          <w:gallery w:val="placeholder"/>
        </w:category>
        <w:types>
          <w:type w:val="bbPlcHdr"/>
        </w:types>
        <w:behaviors>
          <w:behavior w:val="content"/>
        </w:behaviors>
        <w:guid w:val="{EE5F92A8-CA71-4D04-93E6-ABD256276793}"/>
      </w:docPartPr>
      <w:docPartBody>
        <w:p w:rsidR="00000000" w:rsidRDefault="00000000">
          <w:pPr>
            <w:pStyle w:val="2B1BFC01D51246B4B86C23F63C1C68AB"/>
          </w:pPr>
          <w:r>
            <w:rPr>
              <w:lang w:bidi="en-GB"/>
            </w:rPr>
            <w:t>£</w:t>
          </w:r>
          <w:r w:rsidRPr="00892A9E">
            <w:rPr>
              <w:lang w:bidi="en-GB"/>
            </w:rPr>
            <w:t>0</w:t>
          </w:r>
        </w:p>
      </w:docPartBody>
    </w:docPart>
    <w:docPart>
      <w:docPartPr>
        <w:name w:val="F949E83784204391B99A55A7AE52687E"/>
        <w:category>
          <w:name w:val="Allgemein"/>
          <w:gallery w:val="placeholder"/>
        </w:category>
        <w:types>
          <w:type w:val="bbPlcHdr"/>
        </w:types>
        <w:behaviors>
          <w:behavior w:val="content"/>
        </w:behaviors>
        <w:guid w:val="{38E0858D-7FD4-4687-9B1F-FCA17BABE83A}"/>
      </w:docPartPr>
      <w:docPartBody>
        <w:p w:rsidR="00000000" w:rsidRDefault="00000000">
          <w:pPr>
            <w:pStyle w:val="F949E83784204391B99A55A7AE52687E"/>
          </w:pPr>
          <w:r>
            <w:rPr>
              <w:lang w:bidi="en-GB"/>
            </w:rPr>
            <w:t>£</w:t>
          </w:r>
          <w:r w:rsidRPr="00892A9E">
            <w:rPr>
              <w:lang w:bidi="en-GB"/>
            </w:rPr>
            <w:t>0</w:t>
          </w:r>
        </w:p>
      </w:docPartBody>
    </w:docPart>
    <w:docPart>
      <w:docPartPr>
        <w:name w:val="4D1EF332BA47465AA7AE2C3CA3EC87AE"/>
        <w:category>
          <w:name w:val="Allgemein"/>
          <w:gallery w:val="placeholder"/>
        </w:category>
        <w:types>
          <w:type w:val="bbPlcHdr"/>
        </w:types>
        <w:behaviors>
          <w:behavior w:val="content"/>
        </w:behaviors>
        <w:guid w:val="{CC889605-C287-4DE8-8D12-C84E3D98D383}"/>
      </w:docPartPr>
      <w:docPartBody>
        <w:p w:rsidR="00000000" w:rsidRDefault="00000000">
          <w:pPr>
            <w:pStyle w:val="4D1EF332BA47465AA7AE2C3CA3EC87AE"/>
          </w:pPr>
          <w:r>
            <w:rPr>
              <w:lang w:bidi="en-GB"/>
            </w:rPr>
            <w:t>£</w:t>
          </w:r>
          <w:r w:rsidRPr="00892A9E">
            <w:rPr>
              <w:lang w:bidi="en-GB"/>
            </w:rPr>
            <w:t>0</w:t>
          </w:r>
        </w:p>
      </w:docPartBody>
    </w:docPart>
    <w:docPart>
      <w:docPartPr>
        <w:name w:val="B370B6FC25E8416EADB0130029BF95D6"/>
        <w:category>
          <w:name w:val="Allgemein"/>
          <w:gallery w:val="placeholder"/>
        </w:category>
        <w:types>
          <w:type w:val="bbPlcHdr"/>
        </w:types>
        <w:behaviors>
          <w:behavior w:val="content"/>
        </w:behaviors>
        <w:guid w:val="{820A6848-DF1F-48E5-AFEC-B9E3F504F448}"/>
      </w:docPartPr>
      <w:docPartBody>
        <w:p w:rsidR="00000000" w:rsidRDefault="00000000">
          <w:pPr>
            <w:pStyle w:val="B370B6FC25E8416EADB0130029BF95D6"/>
          </w:pPr>
          <w:r>
            <w:rPr>
              <w:lang w:bidi="en-GB"/>
            </w:rPr>
            <w:t>£</w:t>
          </w:r>
          <w:r w:rsidRPr="00892A9E">
            <w:rPr>
              <w:lang w:bidi="en-GB"/>
            </w:rPr>
            <w:t>0</w:t>
          </w:r>
        </w:p>
      </w:docPartBody>
    </w:docPart>
    <w:docPart>
      <w:docPartPr>
        <w:name w:val="F19BA4C26A994CD59C27657540D201A3"/>
        <w:category>
          <w:name w:val="Allgemein"/>
          <w:gallery w:val="placeholder"/>
        </w:category>
        <w:types>
          <w:type w:val="bbPlcHdr"/>
        </w:types>
        <w:behaviors>
          <w:behavior w:val="content"/>
        </w:behaviors>
        <w:guid w:val="{439CF879-47AB-4326-AEC0-D8CA99318CD8}"/>
      </w:docPartPr>
      <w:docPartBody>
        <w:p w:rsidR="00000000" w:rsidRDefault="00000000">
          <w:pPr>
            <w:pStyle w:val="F19BA4C26A994CD59C27657540D201A3"/>
          </w:pPr>
          <w:r>
            <w:rPr>
              <w:lang w:bidi="en-GB"/>
            </w:rPr>
            <w:t>£</w:t>
          </w:r>
          <w:r w:rsidRPr="00892A9E">
            <w:rPr>
              <w:lang w:bidi="en-GB"/>
            </w:rPr>
            <w:t>0</w:t>
          </w:r>
        </w:p>
      </w:docPartBody>
    </w:docPart>
    <w:docPart>
      <w:docPartPr>
        <w:name w:val="DC01174A34404379A615F5E701DC16A5"/>
        <w:category>
          <w:name w:val="Allgemein"/>
          <w:gallery w:val="placeholder"/>
        </w:category>
        <w:types>
          <w:type w:val="bbPlcHdr"/>
        </w:types>
        <w:behaviors>
          <w:behavior w:val="content"/>
        </w:behaviors>
        <w:guid w:val="{6B8AC050-6C34-4E71-A82C-F379F03CCECC}"/>
      </w:docPartPr>
      <w:docPartBody>
        <w:p w:rsidR="00000000" w:rsidRDefault="00000000">
          <w:pPr>
            <w:pStyle w:val="DC01174A34404379A615F5E701DC16A5"/>
          </w:pPr>
          <w:r>
            <w:rPr>
              <w:lang w:bidi="en-GB"/>
            </w:rPr>
            <w:t>£</w:t>
          </w:r>
          <w:r w:rsidRPr="00892A9E">
            <w:rPr>
              <w:lang w:bidi="en-GB"/>
            </w:rPr>
            <w:t>0</w:t>
          </w:r>
        </w:p>
      </w:docPartBody>
    </w:docPart>
    <w:docPart>
      <w:docPartPr>
        <w:name w:val="FE34AC625F5E466890198694DB53EA8B"/>
        <w:category>
          <w:name w:val="Allgemein"/>
          <w:gallery w:val="placeholder"/>
        </w:category>
        <w:types>
          <w:type w:val="bbPlcHdr"/>
        </w:types>
        <w:behaviors>
          <w:behavior w:val="content"/>
        </w:behaviors>
        <w:guid w:val="{7F6D8D93-84AC-4B87-9E65-6D4CF7621178}"/>
      </w:docPartPr>
      <w:docPartBody>
        <w:p w:rsidR="00000000" w:rsidRDefault="00000000">
          <w:pPr>
            <w:pStyle w:val="FE34AC625F5E466890198694DB53EA8B"/>
          </w:pPr>
          <w:r>
            <w:rPr>
              <w:lang w:bidi="en-GB"/>
            </w:rPr>
            <w:t>£</w:t>
          </w:r>
          <w:r w:rsidRPr="00892A9E">
            <w:rPr>
              <w:lang w:bidi="en-GB"/>
            </w:rPr>
            <w:t>0</w:t>
          </w:r>
        </w:p>
      </w:docPartBody>
    </w:docPart>
    <w:docPart>
      <w:docPartPr>
        <w:name w:val="12614079B5D7429CB76B5B4E385D6B94"/>
        <w:category>
          <w:name w:val="Allgemein"/>
          <w:gallery w:val="placeholder"/>
        </w:category>
        <w:types>
          <w:type w:val="bbPlcHdr"/>
        </w:types>
        <w:behaviors>
          <w:behavior w:val="content"/>
        </w:behaviors>
        <w:guid w:val="{D39FAFFF-14C4-4D92-A68F-5C6AA37AF809}"/>
      </w:docPartPr>
      <w:docPartBody>
        <w:p w:rsidR="00000000" w:rsidRDefault="00000000">
          <w:pPr>
            <w:pStyle w:val="12614079B5D7429CB76B5B4E385D6B94"/>
          </w:pPr>
          <w:r w:rsidRPr="00892A9E">
            <w:rPr>
              <w:lang w:bidi="en-GB"/>
            </w:rPr>
            <w:t>Net Sales</w:t>
          </w:r>
        </w:p>
      </w:docPartBody>
    </w:docPart>
    <w:docPart>
      <w:docPartPr>
        <w:name w:val="A3C44CA0AC2640048B2311E0AD7B4426"/>
        <w:category>
          <w:name w:val="Allgemein"/>
          <w:gallery w:val="placeholder"/>
        </w:category>
        <w:types>
          <w:type w:val="bbPlcHdr"/>
        </w:types>
        <w:behaviors>
          <w:behavior w:val="content"/>
        </w:behaviors>
        <w:guid w:val="{87D6B384-D401-4708-B85E-061A162EF0B1}"/>
      </w:docPartPr>
      <w:docPartBody>
        <w:p w:rsidR="00000000" w:rsidRDefault="00000000">
          <w:pPr>
            <w:pStyle w:val="A3C44CA0AC2640048B2311E0AD7B4426"/>
          </w:pPr>
          <w:r>
            <w:rPr>
              <w:lang w:bidi="en-GB"/>
            </w:rPr>
            <w:t>£</w:t>
          </w:r>
          <w:r w:rsidRPr="00892A9E">
            <w:rPr>
              <w:lang w:bidi="en-GB"/>
            </w:rPr>
            <w:t>75,000</w:t>
          </w:r>
        </w:p>
      </w:docPartBody>
    </w:docPart>
    <w:docPart>
      <w:docPartPr>
        <w:name w:val="9F184072CFAE48208349A49A2E2B7F42"/>
        <w:category>
          <w:name w:val="Allgemein"/>
          <w:gallery w:val="placeholder"/>
        </w:category>
        <w:types>
          <w:type w:val="bbPlcHdr"/>
        </w:types>
        <w:behaviors>
          <w:behavior w:val="content"/>
        </w:behaviors>
        <w:guid w:val="{076B90D8-A6E9-4E91-8A15-CEF34F06BB83}"/>
      </w:docPartPr>
      <w:docPartBody>
        <w:p w:rsidR="00000000" w:rsidRDefault="00000000">
          <w:pPr>
            <w:pStyle w:val="9F184072CFAE48208349A49A2E2B7F42"/>
          </w:pPr>
          <w:r>
            <w:rPr>
              <w:lang w:bidi="en-GB"/>
            </w:rPr>
            <w:t>£</w:t>
          </w:r>
          <w:r w:rsidRPr="00892A9E">
            <w:rPr>
              <w:lang w:bidi="en-GB"/>
            </w:rPr>
            <w:t>75,000</w:t>
          </w:r>
        </w:p>
      </w:docPartBody>
    </w:docPart>
    <w:docPart>
      <w:docPartPr>
        <w:name w:val="992AF38B8F9B4470833AB0E9DC3A1ACB"/>
        <w:category>
          <w:name w:val="Allgemein"/>
          <w:gallery w:val="placeholder"/>
        </w:category>
        <w:types>
          <w:type w:val="bbPlcHdr"/>
        </w:types>
        <w:behaviors>
          <w:behavior w:val="content"/>
        </w:behaviors>
        <w:guid w:val="{E19BA45A-358A-421D-9304-872C33ED3305}"/>
      </w:docPartPr>
      <w:docPartBody>
        <w:p w:rsidR="00000000" w:rsidRDefault="00000000">
          <w:pPr>
            <w:pStyle w:val="992AF38B8F9B4470833AB0E9DC3A1ACB"/>
          </w:pPr>
          <w:r>
            <w:rPr>
              <w:lang w:bidi="en-GB"/>
            </w:rPr>
            <w:t>£</w:t>
          </w:r>
          <w:r w:rsidRPr="00892A9E">
            <w:rPr>
              <w:lang w:bidi="en-GB"/>
            </w:rPr>
            <w:t>75,000</w:t>
          </w:r>
        </w:p>
      </w:docPartBody>
    </w:docPart>
    <w:docPart>
      <w:docPartPr>
        <w:name w:val="D93F25B3059C41E6A5AE923123DE1444"/>
        <w:category>
          <w:name w:val="Allgemein"/>
          <w:gallery w:val="placeholder"/>
        </w:category>
        <w:types>
          <w:type w:val="bbPlcHdr"/>
        </w:types>
        <w:behaviors>
          <w:behavior w:val="content"/>
        </w:behaviors>
        <w:guid w:val="{4F95EB8B-CA10-4D9F-ADB2-3C6C2F773454}"/>
      </w:docPartPr>
      <w:docPartBody>
        <w:p w:rsidR="00000000" w:rsidRDefault="00000000">
          <w:pPr>
            <w:pStyle w:val="D93F25B3059C41E6A5AE923123DE1444"/>
          </w:pPr>
          <w:r>
            <w:rPr>
              <w:lang w:bidi="en-GB"/>
            </w:rPr>
            <w:t>£</w:t>
          </w:r>
          <w:r w:rsidRPr="00892A9E">
            <w:rPr>
              <w:lang w:bidi="en-GB"/>
            </w:rPr>
            <w:t>75,000</w:t>
          </w:r>
        </w:p>
      </w:docPartBody>
    </w:docPart>
    <w:docPart>
      <w:docPartPr>
        <w:name w:val="B1037C0B80334919B3CCFC486A0DFE7C"/>
        <w:category>
          <w:name w:val="Allgemein"/>
          <w:gallery w:val="placeholder"/>
        </w:category>
        <w:types>
          <w:type w:val="bbPlcHdr"/>
        </w:types>
        <w:behaviors>
          <w:behavior w:val="content"/>
        </w:behaviors>
        <w:guid w:val="{4ECECA49-12DF-45E1-9105-C85CDFFC3605}"/>
      </w:docPartPr>
      <w:docPartBody>
        <w:p w:rsidR="00000000" w:rsidRDefault="00000000">
          <w:pPr>
            <w:pStyle w:val="B1037C0B80334919B3CCFC486A0DFE7C"/>
          </w:pPr>
          <w:r>
            <w:rPr>
              <w:lang w:bidi="en-GB"/>
            </w:rPr>
            <w:t>£</w:t>
          </w:r>
          <w:r w:rsidRPr="00892A9E">
            <w:rPr>
              <w:lang w:bidi="en-GB"/>
            </w:rPr>
            <w:t>75,000</w:t>
          </w:r>
        </w:p>
      </w:docPartBody>
    </w:docPart>
    <w:docPart>
      <w:docPartPr>
        <w:name w:val="126F9036BFFF4C05A79305E4D3BCD4D5"/>
        <w:category>
          <w:name w:val="Allgemein"/>
          <w:gallery w:val="placeholder"/>
        </w:category>
        <w:types>
          <w:type w:val="bbPlcHdr"/>
        </w:types>
        <w:behaviors>
          <w:behavior w:val="content"/>
        </w:behaviors>
        <w:guid w:val="{927B4D20-5D9C-4AB3-8B1E-D2DAA72CF1BE}"/>
      </w:docPartPr>
      <w:docPartBody>
        <w:p w:rsidR="00000000" w:rsidRDefault="00000000">
          <w:pPr>
            <w:pStyle w:val="126F9036BFFF4C05A79305E4D3BCD4D5"/>
          </w:pPr>
          <w:r>
            <w:rPr>
              <w:lang w:bidi="en-GB"/>
            </w:rPr>
            <w:t>£</w:t>
          </w:r>
          <w:r w:rsidRPr="00892A9E">
            <w:rPr>
              <w:lang w:bidi="en-GB"/>
            </w:rPr>
            <w:t>75,000</w:t>
          </w:r>
        </w:p>
      </w:docPartBody>
    </w:docPart>
    <w:docPart>
      <w:docPartPr>
        <w:name w:val="5C541A3221424DCC831C8C0BC812A507"/>
        <w:category>
          <w:name w:val="Allgemein"/>
          <w:gallery w:val="placeholder"/>
        </w:category>
        <w:types>
          <w:type w:val="bbPlcHdr"/>
        </w:types>
        <w:behaviors>
          <w:behavior w:val="content"/>
        </w:behaviors>
        <w:guid w:val="{24443D39-82AA-4D99-9CCE-E40D4757A4B7}"/>
      </w:docPartPr>
      <w:docPartBody>
        <w:p w:rsidR="00000000" w:rsidRDefault="00000000">
          <w:pPr>
            <w:pStyle w:val="5C541A3221424DCC831C8C0BC812A507"/>
          </w:pPr>
          <w:r>
            <w:rPr>
              <w:lang w:bidi="en-GB"/>
            </w:rPr>
            <w:t>£</w:t>
          </w:r>
          <w:r w:rsidRPr="00892A9E">
            <w:rPr>
              <w:lang w:bidi="en-GB"/>
            </w:rPr>
            <w:t>75,000</w:t>
          </w:r>
        </w:p>
      </w:docPartBody>
    </w:docPart>
    <w:docPart>
      <w:docPartPr>
        <w:name w:val="9A5512F0D5DA413D8D16DDB557F56224"/>
        <w:category>
          <w:name w:val="Allgemein"/>
          <w:gallery w:val="placeholder"/>
        </w:category>
        <w:types>
          <w:type w:val="bbPlcHdr"/>
        </w:types>
        <w:behaviors>
          <w:behavior w:val="content"/>
        </w:behaviors>
        <w:guid w:val="{C5ED5F6A-3EE1-4BCA-A369-08AB657EEFAD}"/>
      </w:docPartPr>
      <w:docPartBody>
        <w:p w:rsidR="00000000" w:rsidRDefault="00000000">
          <w:pPr>
            <w:pStyle w:val="9A5512F0D5DA413D8D16DDB557F56224"/>
          </w:pPr>
          <w:r>
            <w:rPr>
              <w:lang w:bidi="en-GB"/>
            </w:rPr>
            <w:t>£</w:t>
          </w:r>
          <w:r w:rsidRPr="00892A9E">
            <w:rPr>
              <w:lang w:bidi="en-GB"/>
            </w:rPr>
            <w:t>75,000</w:t>
          </w:r>
        </w:p>
      </w:docPartBody>
    </w:docPart>
    <w:docPart>
      <w:docPartPr>
        <w:name w:val="032AA651FF0143DAB056B65A091ACE7F"/>
        <w:category>
          <w:name w:val="Allgemein"/>
          <w:gallery w:val="placeholder"/>
        </w:category>
        <w:types>
          <w:type w:val="bbPlcHdr"/>
        </w:types>
        <w:behaviors>
          <w:behavior w:val="content"/>
        </w:behaviors>
        <w:guid w:val="{79C64049-52CA-402C-9F03-54FD2F122F62}"/>
      </w:docPartPr>
      <w:docPartBody>
        <w:p w:rsidR="00000000" w:rsidRDefault="00000000">
          <w:pPr>
            <w:pStyle w:val="032AA651FF0143DAB056B65A091ACE7F"/>
          </w:pPr>
          <w:r>
            <w:rPr>
              <w:lang w:bidi="en-GB"/>
            </w:rPr>
            <w:t>£</w:t>
          </w:r>
          <w:r w:rsidRPr="00892A9E">
            <w:rPr>
              <w:lang w:bidi="en-GB"/>
            </w:rPr>
            <w:t>75,000</w:t>
          </w:r>
        </w:p>
      </w:docPartBody>
    </w:docPart>
    <w:docPart>
      <w:docPartPr>
        <w:name w:val="BFE7FC19C0D94929B7483B786E9C0B41"/>
        <w:category>
          <w:name w:val="Allgemein"/>
          <w:gallery w:val="placeholder"/>
        </w:category>
        <w:types>
          <w:type w:val="bbPlcHdr"/>
        </w:types>
        <w:behaviors>
          <w:behavior w:val="content"/>
        </w:behaviors>
        <w:guid w:val="{42A5C0CE-1459-43FD-8994-42B4384A384C}"/>
      </w:docPartPr>
      <w:docPartBody>
        <w:p w:rsidR="00000000" w:rsidRDefault="00000000">
          <w:pPr>
            <w:pStyle w:val="BFE7FC19C0D94929B7483B786E9C0B41"/>
          </w:pPr>
          <w:r>
            <w:rPr>
              <w:lang w:bidi="en-GB"/>
            </w:rPr>
            <w:t>£</w:t>
          </w:r>
          <w:r w:rsidRPr="00892A9E">
            <w:rPr>
              <w:lang w:bidi="en-GB"/>
            </w:rPr>
            <w:t>75,000</w:t>
          </w:r>
        </w:p>
      </w:docPartBody>
    </w:docPart>
    <w:docPart>
      <w:docPartPr>
        <w:name w:val="35503789CBDB4A2083FDFCA7EBCF31FB"/>
        <w:category>
          <w:name w:val="Allgemein"/>
          <w:gallery w:val="placeholder"/>
        </w:category>
        <w:types>
          <w:type w:val="bbPlcHdr"/>
        </w:types>
        <w:behaviors>
          <w:behavior w:val="content"/>
        </w:behaviors>
        <w:guid w:val="{5E6DFDC6-1052-4167-BBA3-7ADF025279C9}"/>
      </w:docPartPr>
      <w:docPartBody>
        <w:p w:rsidR="00000000" w:rsidRDefault="00000000">
          <w:pPr>
            <w:pStyle w:val="35503789CBDB4A2083FDFCA7EBCF31FB"/>
          </w:pPr>
          <w:r>
            <w:rPr>
              <w:lang w:bidi="en-GB"/>
            </w:rPr>
            <w:t>£</w:t>
          </w:r>
          <w:r w:rsidRPr="00892A9E">
            <w:rPr>
              <w:lang w:bidi="en-GB"/>
            </w:rPr>
            <w:t>75,000</w:t>
          </w:r>
        </w:p>
      </w:docPartBody>
    </w:docPart>
    <w:docPart>
      <w:docPartPr>
        <w:name w:val="AEA934556E934A3FB181F7C1E5FA0FA2"/>
        <w:category>
          <w:name w:val="Allgemein"/>
          <w:gallery w:val="placeholder"/>
        </w:category>
        <w:types>
          <w:type w:val="bbPlcHdr"/>
        </w:types>
        <w:behaviors>
          <w:behavior w:val="content"/>
        </w:behaviors>
        <w:guid w:val="{D3E7799E-E04F-4DC5-9707-10EDCB630B85}"/>
      </w:docPartPr>
      <w:docPartBody>
        <w:p w:rsidR="00000000" w:rsidRDefault="00000000">
          <w:pPr>
            <w:pStyle w:val="AEA934556E934A3FB181F7C1E5FA0FA2"/>
          </w:pPr>
          <w:r>
            <w:rPr>
              <w:lang w:bidi="en-GB"/>
            </w:rPr>
            <w:t>£</w:t>
          </w:r>
          <w:r w:rsidRPr="00892A9E">
            <w:rPr>
              <w:lang w:bidi="en-GB"/>
            </w:rPr>
            <w:t>75,000</w:t>
          </w:r>
        </w:p>
      </w:docPartBody>
    </w:docPart>
    <w:docPart>
      <w:docPartPr>
        <w:name w:val="758B2794BDFB4775BF9141DEB9DC01A7"/>
        <w:category>
          <w:name w:val="Allgemein"/>
          <w:gallery w:val="placeholder"/>
        </w:category>
        <w:types>
          <w:type w:val="bbPlcHdr"/>
        </w:types>
        <w:behaviors>
          <w:behavior w:val="content"/>
        </w:behaviors>
        <w:guid w:val="{EB0A4328-2D95-44F3-A0F0-CDD67A43FD03}"/>
      </w:docPartPr>
      <w:docPartBody>
        <w:p w:rsidR="00000000" w:rsidRDefault="00000000">
          <w:pPr>
            <w:pStyle w:val="758B2794BDFB4775BF9141DEB9DC01A7"/>
          </w:pPr>
          <w:r>
            <w:rPr>
              <w:lang w:bidi="en-GB"/>
            </w:rPr>
            <w:t>£</w:t>
          </w:r>
          <w:r w:rsidRPr="00892A9E">
            <w:rPr>
              <w:lang w:bidi="en-GB"/>
            </w:rPr>
            <w:t>900,000</w:t>
          </w:r>
        </w:p>
      </w:docPartBody>
    </w:docPart>
    <w:docPart>
      <w:docPartPr>
        <w:name w:val="214BC7C1727E44C7AF2FD17586F5E30E"/>
        <w:category>
          <w:name w:val="Allgemein"/>
          <w:gallery w:val="placeholder"/>
        </w:category>
        <w:types>
          <w:type w:val="bbPlcHdr"/>
        </w:types>
        <w:behaviors>
          <w:behavior w:val="content"/>
        </w:behaviors>
        <w:guid w:val="{04B318F4-7763-4AE9-8666-50C36E50BDC1}"/>
      </w:docPartPr>
      <w:docPartBody>
        <w:p w:rsidR="00000000" w:rsidRDefault="00000000">
          <w:pPr>
            <w:pStyle w:val="214BC7C1727E44C7AF2FD17586F5E30E"/>
          </w:pPr>
          <w:r w:rsidRPr="00892A9E">
            <w:rPr>
              <w:lang w:bidi="en-GB"/>
            </w:rPr>
            <w:t>Cost of Goods Sold</w:t>
          </w:r>
        </w:p>
      </w:docPartBody>
    </w:docPart>
    <w:docPart>
      <w:docPartPr>
        <w:name w:val="8ED607B25BEC4A1CB4CCF47CDA73437C"/>
        <w:category>
          <w:name w:val="Allgemein"/>
          <w:gallery w:val="placeholder"/>
        </w:category>
        <w:types>
          <w:type w:val="bbPlcHdr"/>
        </w:types>
        <w:behaviors>
          <w:behavior w:val="content"/>
        </w:behaviors>
        <w:guid w:val="{94DE9622-BF74-4218-B3A7-6B9B817C5117}"/>
      </w:docPartPr>
      <w:docPartBody>
        <w:p w:rsidR="00000000" w:rsidRDefault="00000000">
          <w:pPr>
            <w:pStyle w:val="8ED607B25BEC4A1CB4CCF47CDA73437C"/>
          </w:pPr>
          <w:r>
            <w:rPr>
              <w:lang w:bidi="en-GB"/>
            </w:rPr>
            <w:t>£</w:t>
          </w:r>
          <w:r w:rsidRPr="00892A9E">
            <w:rPr>
              <w:lang w:bidi="en-GB"/>
            </w:rPr>
            <w:t>1,000</w:t>
          </w:r>
        </w:p>
      </w:docPartBody>
    </w:docPart>
    <w:docPart>
      <w:docPartPr>
        <w:name w:val="1CD2489BC59648E885B7F3BCD7E4F3BD"/>
        <w:category>
          <w:name w:val="Allgemein"/>
          <w:gallery w:val="placeholder"/>
        </w:category>
        <w:types>
          <w:type w:val="bbPlcHdr"/>
        </w:types>
        <w:behaviors>
          <w:behavior w:val="content"/>
        </w:behaviors>
        <w:guid w:val="{E59EA47D-3061-4267-A78D-8A2FB4593EA9}"/>
      </w:docPartPr>
      <w:docPartBody>
        <w:p w:rsidR="00000000" w:rsidRDefault="00000000">
          <w:pPr>
            <w:pStyle w:val="1CD2489BC59648E885B7F3BCD7E4F3BD"/>
          </w:pPr>
          <w:r>
            <w:rPr>
              <w:lang w:bidi="en-GB"/>
            </w:rPr>
            <w:t>£</w:t>
          </w:r>
          <w:r w:rsidRPr="00892A9E">
            <w:rPr>
              <w:lang w:bidi="en-GB"/>
            </w:rPr>
            <w:t>1,000</w:t>
          </w:r>
        </w:p>
      </w:docPartBody>
    </w:docPart>
    <w:docPart>
      <w:docPartPr>
        <w:name w:val="B118E7C950074C449D1EF15377B74AD8"/>
        <w:category>
          <w:name w:val="Allgemein"/>
          <w:gallery w:val="placeholder"/>
        </w:category>
        <w:types>
          <w:type w:val="bbPlcHdr"/>
        </w:types>
        <w:behaviors>
          <w:behavior w:val="content"/>
        </w:behaviors>
        <w:guid w:val="{7648A66A-F48F-4686-9C99-4423E357B84D}"/>
      </w:docPartPr>
      <w:docPartBody>
        <w:p w:rsidR="00000000" w:rsidRDefault="00000000">
          <w:pPr>
            <w:pStyle w:val="B118E7C950074C449D1EF15377B74AD8"/>
          </w:pPr>
          <w:r>
            <w:rPr>
              <w:lang w:bidi="en-GB"/>
            </w:rPr>
            <w:t>£</w:t>
          </w:r>
          <w:r w:rsidRPr="00892A9E">
            <w:rPr>
              <w:lang w:bidi="en-GB"/>
            </w:rPr>
            <w:t>1,000</w:t>
          </w:r>
        </w:p>
      </w:docPartBody>
    </w:docPart>
    <w:docPart>
      <w:docPartPr>
        <w:name w:val="4C1DEAACD0A34537A7D175ECD12E35FF"/>
        <w:category>
          <w:name w:val="Allgemein"/>
          <w:gallery w:val="placeholder"/>
        </w:category>
        <w:types>
          <w:type w:val="bbPlcHdr"/>
        </w:types>
        <w:behaviors>
          <w:behavior w:val="content"/>
        </w:behaviors>
        <w:guid w:val="{78E8C881-0540-4F1D-A2A2-788CC4B18E4F}"/>
      </w:docPartPr>
      <w:docPartBody>
        <w:p w:rsidR="00000000" w:rsidRDefault="00000000">
          <w:pPr>
            <w:pStyle w:val="4C1DEAACD0A34537A7D175ECD12E35FF"/>
          </w:pPr>
          <w:r>
            <w:rPr>
              <w:lang w:bidi="en-GB"/>
            </w:rPr>
            <w:t>£</w:t>
          </w:r>
          <w:r w:rsidRPr="00892A9E">
            <w:rPr>
              <w:lang w:bidi="en-GB"/>
            </w:rPr>
            <w:t>1,000</w:t>
          </w:r>
        </w:p>
      </w:docPartBody>
    </w:docPart>
    <w:docPart>
      <w:docPartPr>
        <w:name w:val="063322DA38994A0F8B720C7C86244933"/>
        <w:category>
          <w:name w:val="Allgemein"/>
          <w:gallery w:val="placeholder"/>
        </w:category>
        <w:types>
          <w:type w:val="bbPlcHdr"/>
        </w:types>
        <w:behaviors>
          <w:behavior w:val="content"/>
        </w:behaviors>
        <w:guid w:val="{A921AE79-2385-46FE-82BC-8590D74E9E43}"/>
      </w:docPartPr>
      <w:docPartBody>
        <w:p w:rsidR="00000000" w:rsidRDefault="00000000">
          <w:pPr>
            <w:pStyle w:val="063322DA38994A0F8B720C7C86244933"/>
          </w:pPr>
          <w:r>
            <w:rPr>
              <w:lang w:bidi="en-GB"/>
            </w:rPr>
            <w:t>£</w:t>
          </w:r>
          <w:r w:rsidRPr="00892A9E">
            <w:rPr>
              <w:lang w:bidi="en-GB"/>
            </w:rPr>
            <w:t>1,000</w:t>
          </w:r>
        </w:p>
      </w:docPartBody>
    </w:docPart>
    <w:docPart>
      <w:docPartPr>
        <w:name w:val="B940AB7213DE4D37B03FB35FACB59EE6"/>
        <w:category>
          <w:name w:val="Allgemein"/>
          <w:gallery w:val="placeholder"/>
        </w:category>
        <w:types>
          <w:type w:val="bbPlcHdr"/>
        </w:types>
        <w:behaviors>
          <w:behavior w:val="content"/>
        </w:behaviors>
        <w:guid w:val="{EE3518DF-2615-40CF-BBBB-946C54BBD35F}"/>
      </w:docPartPr>
      <w:docPartBody>
        <w:p w:rsidR="00000000" w:rsidRDefault="00000000">
          <w:pPr>
            <w:pStyle w:val="B940AB7213DE4D37B03FB35FACB59EE6"/>
          </w:pPr>
          <w:r>
            <w:rPr>
              <w:lang w:bidi="en-GB"/>
            </w:rPr>
            <w:t>£</w:t>
          </w:r>
          <w:r w:rsidRPr="00892A9E">
            <w:rPr>
              <w:lang w:bidi="en-GB"/>
            </w:rPr>
            <w:t>1,000</w:t>
          </w:r>
        </w:p>
      </w:docPartBody>
    </w:docPart>
    <w:docPart>
      <w:docPartPr>
        <w:name w:val="3C0F974C023C414CB7705707FFFF67CC"/>
        <w:category>
          <w:name w:val="Allgemein"/>
          <w:gallery w:val="placeholder"/>
        </w:category>
        <w:types>
          <w:type w:val="bbPlcHdr"/>
        </w:types>
        <w:behaviors>
          <w:behavior w:val="content"/>
        </w:behaviors>
        <w:guid w:val="{90169B24-F06F-4365-8930-F65B2EC3AB98}"/>
      </w:docPartPr>
      <w:docPartBody>
        <w:p w:rsidR="00000000" w:rsidRDefault="00000000">
          <w:pPr>
            <w:pStyle w:val="3C0F974C023C414CB7705707FFFF67CC"/>
          </w:pPr>
          <w:r>
            <w:rPr>
              <w:lang w:bidi="en-GB"/>
            </w:rPr>
            <w:t>£</w:t>
          </w:r>
          <w:r w:rsidRPr="00892A9E">
            <w:rPr>
              <w:lang w:bidi="en-GB"/>
            </w:rPr>
            <w:t>1,000</w:t>
          </w:r>
        </w:p>
      </w:docPartBody>
    </w:docPart>
    <w:docPart>
      <w:docPartPr>
        <w:name w:val="3BF60F59B4C04790B2F836A81307188A"/>
        <w:category>
          <w:name w:val="Allgemein"/>
          <w:gallery w:val="placeholder"/>
        </w:category>
        <w:types>
          <w:type w:val="bbPlcHdr"/>
        </w:types>
        <w:behaviors>
          <w:behavior w:val="content"/>
        </w:behaviors>
        <w:guid w:val="{BD5681C7-0D43-4D60-9429-76F548019AB2}"/>
      </w:docPartPr>
      <w:docPartBody>
        <w:p w:rsidR="00000000" w:rsidRDefault="00000000">
          <w:pPr>
            <w:pStyle w:val="3BF60F59B4C04790B2F836A81307188A"/>
          </w:pPr>
          <w:r>
            <w:rPr>
              <w:lang w:bidi="en-GB"/>
            </w:rPr>
            <w:t>£</w:t>
          </w:r>
          <w:r w:rsidRPr="00892A9E">
            <w:rPr>
              <w:lang w:bidi="en-GB"/>
            </w:rPr>
            <w:t>1,000</w:t>
          </w:r>
        </w:p>
      </w:docPartBody>
    </w:docPart>
    <w:docPart>
      <w:docPartPr>
        <w:name w:val="AA632E7C66F04BEE8109CB6EACCB5308"/>
        <w:category>
          <w:name w:val="Allgemein"/>
          <w:gallery w:val="placeholder"/>
        </w:category>
        <w:types>
          <w:type w:val="bbPlcHdr"/>
        </w:types>
        <w:behaviors>
          <w:behavior w:val="content"/>
        </w:behaviors>
        <w:guid w:val="{D6F77E39-F6AD-4A44-BE27-270BE4CD947C}"/>
      </w:docPartPr>
      <w:docPartBody>
        <w:p w:rsidR="00000000" w:rsidRDefault="00000000">
          <w:pPr>
            <w:pStyle w:val="AA632E7C66F04BEE8109CB6EACCB5308"/>
          </w:pPr>
          <w:r>
            <w:rPr>
              <w:lang w:bidi="en-GB"/>
            </w:rPr>
            <w:t>£</w:t>
          </w:r>
          <w:r w:rsidRPr="00892A9E">
            <w:rPr>
              <w:lang w:bidi="en-GB"/>
            </w:rPr>
            <w:t>1,000</w:t>
          </w:r>
        </w:p>
      </w:docPartBody>
    </w:docPart>
    <w:docPart>
      <w:docPartPr>
        <w:name w:val="5AB624DCB7A24E66BF9154C286D97CEA"/>
        <w:category>
          <w:name w:val="Allgemein"/>
          <w:gallery w:val="placeholder"/>
        </w:category>
        <w:types>
          <w:type w:val="bbPlcHdr"/>
        </w:types>
        <w:behaviors>
          <w:behavior w:val="content"/>
        </w:behaviors>
        <w:guid w:val="{53E62953-9C5E-4BEF-B3CD-F6E9425B07AD}"/>
      </w:docPartPr>
      <w:docPartBody>
        <w:p w:rsidR="00000000" w:rsidRDefault="00000000">
          <w:pPr>
            <w:pStyle w:val="5AB624DCB7A24E66BF9154C286D97CEA"/>
          </w:pPr>
          <w:r>
            <w:rPr>
              <w:lang w:bidi="en-GB"/>
            </w:rPr>
            <w:t>£</w:t>
          </w:r>
          <w:r w:rsidRPr="00892A9E">
            <w:rPr>
              <w:lang w:bidi="en-GB"/>
            </w:rPr>
            <w:t>1,000</w:t>
          </w:r>
        </w:p>
      </w:docPartBody>
    </w:docPart>
    <w:docPart>
      <w:docPartPr>
        <w:name w:val="23FBDF65DE614096BE93C822EF22CF6D"/>
        <w:category>
          <w:name w:val="Allgemein"/>
          <w:gallery w:val="placeholder"/>
        </w:category>
        <w:types>
          <w:type w:val="bbPlcHdr"/>
        </w:types>
        <w:behaviors>
          <w:behavior w:val="content"/>
        </w:behaviors>
        <w:guid w:val="{D2DEF61A-3198-416E-949A-F343604EB7C7}"/>
      </w:docPartPr>
      <w:docPartBody>
        <w:p w:rsidR="00000000" w:rsidRDefault="00000000">
          <w:pPr>
            <w:pStyle w:val="23FBDF65DE614096BE93C822EF22CF6D"/>
          </w:pPr>
          <w:r>
            <w:rPr>
              <w:lang w:bidi="en-GB"/>
            </w:rPr>
            <w:t>£</w:t>
          </w:r>
          <w:r w:rsidRPr="00892A9E">
            <w:rPr>
              <w:lang w:bidi="en-GB"/>
            </w:rPr>
            <w:t>1,000</w:t>
          </w:r>
        </w:p>
      </w:docPartBody>
    </w:docPart>
    <w:docPart>
      <w:docPartPr>
        <w:name w:val="5FA2661D27CA4C2B97FB7F432D93216C"/>
        <w:category>
          <w:name w:val="Allgemein"/>
          <w:gallery w:val="placeholder"/>
        </w:category>
        <w:types>
          <w:type w:val="bbPlcHdr"/>
        </w:types>
        <w:behaviors>
          <w:behavior w:val="content"/>
        </w:behaviors>
        <w:guid w:val="{96C55D94-A694-498C-9B92-BE6DFE05EF23}"/>
      </w:docPartPr>
      <w:docPartBody>
        <w:p w:rsidR="00000000" w:rsidRDefault="00000000">
          <w:pPr>
            <w:pStyle w:val="5FA2661D27CA4C2B97FB7F432D93216C"/>
          </w:pPr>
          <w:r>
            <w:rPr>
              <w:lang w:bidi="en-GB"/>
            </w:rPr>
            <w:t>£</w:t>
          </w:r>
          <w:r w:rsidRPr="00892A9E">
            <w:rPr>
              <w:lang w:bidi="en-GB"/>
            </w:rPr>
            <w:t>1,000</w:t>
          </w:r>
        </w:p>
      </w:docPartBody>
    </w:docPart>
    <w:docPart>
      <w:docPartPr>
        <w:name w:val="4C58EC72A82E412184C78B45D2BDF87A"/>
        <w:category>
          <w:name w:val="Allgemein"/>
          <w:gallery w:val="placeholder"/>
        </w:category>
        <w:types>
          <w:type w:val="bbPlcHdr"/>
        </w:types>
        <w:behaviors>
          <w:behavior w:val="content"/>
        </w:behaviors>
        <w:guid w:val="{FC903F5B-B1E7-479A-AE5A-8E7AEE133E0F}"/>
      </w:docPartPr>
      <w:docPartBody>
        <w:p w:rsidR="00000000" w:rsidRDefault="00000000">
          <w:pPr>
            <w:pStyle w:val="4C58EC72A82E412184C78B45D2BDF87A"/>
          </w:pPr>
          <w:r>
            <w:rPr>
              <w:lang w:bidi="en-GB"/>
            </w:rPr>
            <w:t>£</w:t>
          </w:r>
          <w:r w:rsidRPr="00892A9E">
            <w:rPr>
              <w:lang w:bidi="en-GB"/>
            </w:rPr>
            <w:t>12,000</w:t>
          </w:r>
        </w:p>
      </w:docPartBody>
    </w:docPart>
    <w:docPart>
      <w:docPartPr>
        <w:name w:val="E89320245E9A4CC0AC1762BA9221D3D4"/>
        <w:category>
          <w:name w:val="Allgemein"/>
          <w:gallery w:val="placeholder"/>
        </w:category>
        <w:types>
          <w:type w:val="bbPlcHdr"/>
        </w:types>
        <w:behaviors>
          <w:behavior w:val="content"/>
        </w:behaviors>
        <w:guid w:val="{0A1C67E8-C831-4A05-B3EF-DCF81DFFAD27}"/>
      </w:docPartPr>
      <w:docPartBody>
        <w:p w:rsidR="00000000" w:rsidRDefault="00000000">
          <w:pPr>
            <w:pStyle w:val="E89320245E9A4CC0AC1762BA9221D3D4"/>
          </w:pPr>
          <w:r w:rsidRPr="00892A9E">
            <w:rPr>
              <w:lang w:bidi="en-GB"/>
            </w:rPr>
            <w:t>Gross Profit</w:t>
          </w:r>
        </w:p>
      </w:docPartBody>
    </w:docPart>
    <w:docPart>
      <w:docPartPr>
        <w:name w:val="505659DCC16347E883E4C9E2ADA8D4BD"/>
        <w:category>
          <w:name w:val="Allgemein"/>
          <w:gallery w:val="placeholder"/>
        </w:category>
        <w:types>
          <w:type w:val="bbPlcHdr"/>
        </w:types>
        <w:behaviors>
          <w:behavior w:val="content"/>
        </w:behaviors>
        <w:guid w:val="{2E9B9028-BB2C-4DC0-87AC-CAC132DE3CAE}"/>
      </w:docPartPr>
      <w:docPartBody>
        <w:p w:rsidR="00000000" w:rsidRDefault="00000000">
          <w:pPr>
            <w:pStyle w:val="505659DCC16347E883E4C9E2ADA8D4BD"/>
          </w:pPr>
          <w:r>
            <w:rPr>
              <w:lang w:bidi="en-GB"/>
            </w:rPr>
            <w:t>£</w:t>
          </w:r>
          <w:r w:rsidRPr="00892A9E">
            <w:rPr>
              <w:lang w:bidi="en-GB"/>
            </w:rPr>
            <w:t>74,000</w:t>
          </w:r>
        </w:p>
      </w:docPartBody>
    </w:docPart>
    <w:docPart>
      <w:docPartPr>
        <w:name w:val="C134A160EEF848DBB6373DB72D3DCA77"/>
        <w:category>
          <w:name w:val="Allgemein"/>
          <w:gallery w:val="placeholder"/>
        </w:category>
        <w:types>
          <w:type w:val="bbPlcHdr"/>
        </w:types>
        <w:behaviors>
          <w:behavior w:val="content"/>
        </w:behaviors>
        <w:guid w:val="{D848C808-B4D6-4650-AD15-CAEE33FC0349}"/>
      </w:docPartPr>
      <w:docPartBody>
        <w:p w:rsidR="00000000" w:rsidRDefault="00000000">
          <w:pPr>
            <w:pStyle w:val="C134A160EEF848DBB6373DB72D3DCA77"/>
          </w:pPr>
          <w:r>
            <w:rPr>
              <w:lang w:bidi="en-GB"/>
            </w:rPr>
            <w:t>£</w:t>
          </w:r>
          <w:r w:rsidRPr="00892A9E">
            <w:rPr>
              <w:lang w:bidi="en-GB"/>
            </w:rPr>
            <w:t>74,000</w:t>
          </w:r>
        </w:p>
      </w:docPartBody>
    </w:docPart>
    <w:docPart>
      <w:docPartPr>
        <w:name w:val="A3195068D8B94FA6BED732ACA4435C06"/>
        <w:category>
          <w:name w:val="Allgemein"/>
          <w:gallery w:val="placeholder"/>
        </w:category>
        <w:types>
          <w:type w:val="bbPlcHdr"/>
        </w:types>
        <w:behaviors>
          <w:behavior w:val="content"/>
        </w:behaviors>
        <w:guid w:val="{6D128444-1483-45B8-80DB-495C5C760945}"/>
      </w:docPartPr>
      <w:docPartBody>
        <w:p w:rsidR="00000000" w:rsidRDefault="00000000">
          <w:pPr>
            <w:pStyle w:val="A3195068D8B94FA6BED732ACA4435C06"/>
          </w:pPr>
          <w:r>
            <w:rPr>
              <w:lang w:bidi="en-GB"/>
            </w:rPr>
            <w:t>£</w:t>
          </w:r>
          <w:r w:rsidRPr="00892A9E">
            <w:rPr>
              <w:lang w:bidi="en-GB"/>
            </w:rPr>
            <w:t>74,000</w:t>
          </w:r>
        </w:p>
      </w:docPartBody>
    </w:docPart>
    <w:docPart>
      <w:docPartPr>
        <w:name w:val="222BC268B1934334A32AAA3988317A3B"/>
        <w:category>
          <w:name w:val="Allgemein"/>
          <w:gallery w:val="placeholder"/>
        </w:category>
        <w:types>
          <w:type w:val="bbPlcHdr"/>
        </w:types>
        <w:behaviors>
          <w:behavior w:val="content"/>
        </w:behaviors>
        <w:guid w:val="{2AB5260E-4671-4EEC-A5EE-93EE1093D227}"/>
      </w:docPartPr>
      <w:docPartBody>
        <w:p w:rsidR="00000000" w:rsidRDefault="00000000">
          <w:pPr>
            <w:pStyle w:val="222BC268B1934334A32AAA3988317A3B"/>
          </w:pPr>
          <w:r>
            <w:rPr>
              <w:lang w:bidi="en-GB"/>
            </w:rPr>
            <w:t>£</w:t>
          </w:r>
          <w:r w:rsidRPr="00892A9E">
            <w:rPr>
              <w:lang w:bidi="en-GB"/>
            </w:rPr>
            <w:t>74,000</w:t>
          </w:r>
        </w:p>
      </w:docPartBody>
    </w:docPart>
    <w:docPart>
      <w:docPartPr>
        <w:name w:val="EC820909FE1F4BB1BC8AD1314BDC75FF"/>
        <w:category>
          <w:name w:val="Allgemein"/>
          <w:gallery w:val="placeholder"/>
        </w:category>
        <w:types>
          <w:type w:val="bbPlcHdr"/>
        </w:types>
        <w:behaviors>
          <w:behavior w:val="content"/>
        </w:behaviors>
        <w:guid w:val="{1E47503F-9A4F-48F7-94FC-EA9FA6B7DD35}"/>
      </w:docPartPr>
      <w:docPartBody>
        <w:p w:rsidR="00000000" w:rsidRDefault="00000000">
          <w:pPr>
            <w:pStyle w:val="EC820909FE1F4BB1BC8AD1314BDC75FF"/>
          </w:pPr>
          <w:r>
            <w:rPr>
              <w:lang w:bidi="en-GB"/>
            </w:rPr>
            <w:t>£</w:t>
          </w:r>
          <w:r w:rsidRPr="00892A9E">
            <w:rPr>
              <w:lang w:bidi="en-GB"/>
            </w:rPr>
            <w:t>74,000</w:t>
          </w:r>
        </w:p>
      </w:docPartBody>
    </w:docPart>
    <w:docPart>
      <w:docPartPr>
        <w:name w:val="2AEFFEBE247A415A8D65E53DF2414ADE"/>
        <w:category>
          <w:name w:val="Allgemein"/>
          <w:gallery w:val="placeholder"/>
        </w:category>
        <w:types>
          <w:type w:val="bbPlcHdr"/>
        </w:types>
        <w:behaviors>
          <w:behavior w:val="content"/>
        </w:behaviors>
        <w:guid w:val="{30B660C0-54A8-41C1-AC2D-09E3DBB3E6FC}"/>
      </w:docPartPr>
      <w:docPartBody>
        <w:p w:rsidR="00000000" w:rsidRDefault="00000000">
          <w:pPr>
            <w:pStyle w:val="2AEFFEBE247A415A8D65E53DF2414ADE"/>
          </w:pPr>
          <w:r>
            <w:rPr>
              <w:lang w:bidi="en-GB"/>
            </w:rPr>
            <w:t>£</w:t>
          </w:r>
          <w:r w:rsidRPr="00892A9E">
            <w:rPr>
              <w:lang w:bidi="en-GB"/>
            </w:rPr>
            <w:t>74,000</w:t>
          </w:r>
        </w:p>
      </w:docPartBody>
    </w:docPart>
    <w:docPart>
      <w:docPartPr>
        <w:name w:val="0B411F5054E34369BFD21A1C825274EF"/>
        <w:category>
          <w:name w:val="Allgemein"/>
          <w:gallery w:val="placeholder"/>
        </w:category>
        <w:types>
          <w:type w:val="bbPlcHdr"/>
        </w:types>
        <w:behaviors>
          <w:behavior w:val="content"/>
        </w:behaviors>
        <w:guid w:val="{8A890494-D053-4E41-A5F4-D136B3AB626C}"/>
      </w:docPartPr>
      <w:docPartBody>
        <w:p w:rsidR="00000000" w:rsidRDefault="00000000">
          <w:pPr>
            <w:pStyle w:val="0B411F5054E34369BFD21A1C825274EF"/>
          </w:pPr>
          <w:r>
            <w:rPr>
              <w:lang w:bidi="en-GB"/>
            </w:rPr>
            <w:t>£</w:t>
          </w:r>
          <w:r w:rsidRPr="00892A9E">
            <w:rPr>
              <w:lang w:bidi="en-GB"/>
            </w:rPr>
            <w:t>74,000</w:t>
          </w:r>
        </w:p>
      </w:docPartBody>
    </w:docPart>
    <w:docPart>
      <w:docPartPr>
        <w:name w:val="18720397A1F147EFB55A0C3E510A35C2"/>
        <w:category>
          <w:name w:val="Allgemein"/>
          <w:gallery w:val="placeholder"/>
        </w:category>
        <w:types>
          <w:type w:val="bbPlcHdr"/>
        </w:types>
        <w:behaviors>
          <w:behavior w:val="content"/>
        </w:behaviors>
        <w:guid w:val="{D03CF05F-FA30-4E2F-8834-A5C384C767CE}"/>
      </w:docPartPr>
      <w:docPartBody>
        <w:p w:rsidR="00000000" w:rsidRDefault="00000000">
          <w:pPr>
            <w:pStyle w:val="18720397A1F147EFB55A0C3E510A35C2"/>
          </w:pPr>
          <w:r>
            <w:rPr>
              <w:lang w:bidi="en-GB"/>
            </w:rPr>
            <w:t>£</w:t>
          </w:r>
          <w:r w:rsidRPr="00892A9E">
            <w:rPr>
              <w:lang w:bidi="en-GB"/>
            </w:rPr>
            <w:t>74,000</w:t>
          </w:r>
        </w:p>
      </w:docPartBody>
    </w:docPart>
    <w:docPart>
      <w:docPartPr>
        <w:name w:val="492D7D9EB9EB4B4E82167E66514EFC87"/>
        <w:category>
          <w:name w:val="Allgemein"/>
          <w:gallery w:val="placeholder"/>
        </w:category>
        <w:types>
          <w:type w:val="bbPlcHdr"/>
        </w:types>
        <w:behaviors>
          <w:behavior w:val="content"/>
        </w:behaviors>
        <w:guid w:val="{1CF1A6EC-EB3E-4FC9-9A3C-40ACA45C5BF1}"/>
      </w:docPartPr>
      <w:docPartBody>
        <w:p w:rsidR="00000000" w:rsidRDefault="00000000">
          <w:pPr>
            <w:pStyle w:val="492D7D9EB9EB4B4E82167E66514EFC87"/>
          </w:pPr>
          <w:r>
            <w:rPr>
              <w:lang w:bidi="en-GB"/>
            </w:rPr>
            <w:t>£</w:t>
          </w:r>
          <w:r w:rsidRPr="00892A9E">
            <w:rPr>
              <w:lang w:bidi="en-GB"/>
            </w:rPr>
            <w:t>74,000</w:t>
          </w:r>
        </w:p>
      </w:docPartBody>
    </w:docPart>
    <w:docPart>
      <w:docPartPr>
        <w:name w:val="BCF26BA8826A48F09E32C5F3A3B31B92"/>
        <w:category>
          <w:name w:val="Allgemein"/>
          <w:gallery w:val="placeholder"/>
        </w:category>
        <w:types>
          <w:type w:val="bbPlcHdr"/>
        </w:types>
        <w:behaviors>
          <w:behavior w:val="content"/>
        </w:behaviors>
        <w:guid w:val="{8911CD46-A729-47B6-8084-3F4A4A746ECC}"/>
      </w:docPartPr>
      <w:docPartBody>
        <w:p w:rsidR="00000000" w:rsidRDefault="00000000">
          <w:pPr>
            <w:pStyle w:val="BCF26BA8826A48F09E32C5F3A3B31B92"/>
          </w:pPr>
          <w:r>
            <w:rPr>
              <w:lang w:bidi="en-GB"/>
            </w:rPr>
            <w:t>£</w:t>
          </w:r>
          <w:r w:rsidRPr="00892A9E">
            <w:rPr>
              <w:lang w:bidi="en-GB"/>
            </w:rPr>
            <w:t>74,000</w:t>
          </w:r>
        </w:p>
      </w:docPartBody>
    </w:docPart>
    <w:docPart>
      <w:docPartPr>
        <w:name w:val="AF1138344F684432AA9067E8F69A8673"/>
        <w:category>
          <w:name w:val="Allgemein"/>
          <w:gallery w:val="placeholder"/>
        </w:category>
        <w:types>
          <w:type w:val="bbPlcHdr"/>
        </w:types>
        <w:behaviors>
          <w:behavior w:val="content"/>
        </w:behaviors>
        <w:guid w:val="{965DD99E-2D44-46DE-A13D-513D5AA13E66}"/>
      </w:docPartPr>
      <w:docPartBody>
        <w:p w:rsidR="00000000" w:rsidRDefault="00000000">
          <w:pPr>
            <w:pStyle w:val="AF1138344F684432AA9067E8F69A8673"/>
          </w:pPr>
          <w:r>
            <w:rPr>
              <w:lang w:bidi="en-GB"/>
            </w:rPr>
            <w:t>£</w:t>
          </w:r>
          <w:r w:rsidRPr="00892A9E">
            <w:rPr>
              <w:lang w:bidi="en-GB"/>
            </w:rPr>
            <w:t>74,000</w:t>
          </w:r>
        </w:p>
      </w:docPartBody>
    </w:docPart>
    <w:docPart>
      <w:docPartPr>
        <w:name w:val="7A418325DD5D4919870644DE27B1EB8E"/>
        <w:category>
          <w:name w:val="Allgemein"/>
          <w:gallery w:val="placeholder"/>
        </w:category>
        <w:types>
          <w:type w:val="bbPlcHdr"/>
        </w:types>
        <w:behaviors>
          <w:behavior w:val="content"/>
        </w:behaviors>
        <w:guid w:val="{8623672E-63E2-4EDD-8B12-283ED8EDC55D}"/>
      </w:docPartPr>
      <w:docPartBody>
        <w:p w:rsidR="00000000" w:rsidRDefault="00000000">
          <w:pPr>
            <w:pStyle w:val="7A418325DD5D4919870644DE27B1EB8E"/>
          </w:pPr>
          <w:r>
            <w:rPr>
              <w:lang w:bidi="en-GB"/>
            </w:rPr>
            <w:t>£</w:t>
          </w:r>
          <w:r w:rsidRPr="00892A9E">
            <w:rPr>
              <w:lang w:bidi="en-GB"/>
            </w:rPr>
            <w:t>74,000</w:t>
          </w:r>
        </w:p>
      </w:docPartBody>
    </w:docPart>
    <w:docPart>
      <w:docPartPr>
        <w:name w:val="3B44E4D076144B359DD60CCFCB83FF21"/>
        <w:category>
          <w:name w:val="Allgemein"/>
          <w:gallery w:val="placeholder"/>
        </w:category>
        <w:types>
          <w:type w:val="bbPlcHdr"/>
        </w:types>
        <w:behaviors>
          <w:behavior w:val="content"/>
        </w:behaviors>
        <w:guid w:val="{2E632307-BF04-4F68-B02D-AD296DE59B22}"/>
      </w:docPartPr>
      <w:docPartBody>
        <w:p w:rsidR="00000000" w:rsidRDefault="00000000">
          <w:pPr>
            <w:pStyle w:val="3B44E4D076144B359DD60CCFCB83FF21"/>
          </w:pPr>
          <w:r>
            <w:rPr>
              <w:lang w:bidi="en-GB"/>
            </w:rPr>
            <w:t>£</w:t>
          </w:r>
          <w:r w:rsidRPr="00892A9E">
            <w:rPr>
              <w:lang w:bidi="en-GB"/>
            </w:rPr>
            <w:t>888,000</w:t>
          </w:r>
        </w:p>
      </w:docPartBody>
    </w:docPart>
    <w:docPart>
      <w:docPartPr>
        <w:name w:val="E825777C657C4B10A98C4A50C20B98C0"/>
        <w:category>
          <w:name w:val="Allgemein"/>
          <w:gallery w:val="placeholder"/>
        </w:category>
        <w:types>
          <w:type w:val="bbPlcHdr"/>
        </w:types>
        <w:behaviors>
          <w:behavior w:val="content"/>
        </w:behaviors>
        <w:guid w:val="{75311D5B-73A2-425C-B591-F81F82276FC3}"/>
      </w:docPartPr>
      <w:docPartBody>
        <w:p w:rsidR="00000000" w:rsidRDefault="00000000">
          <w:pPr>
            <w:pStyle w:val="E825777C657C4B10A98C4A50C20B98C0"/>
          </w:pPr>
          <w:r w:rsidRPr="00892A9E">
            <w:rPr>
              <w:lang w:bidi="en-GB"/>
            </w:rPr>
            <w:t>EXPENSES</w:t>
          </w:r>
        </w:p>
      </w:docPartBody>
    </w:docPart>
    <w:docPart>
      <w:docPartPr>
        <w:name w:val="BAFB11DC523243B49E4F83F88137EAFD"/>
        <w:category>
          <w:name w:val="Allgemein"/>
          <w:gallery w:val="placeholder"/>
        </w:category>
        <w:types>
          <w:type w:val="bbPlcHdr"/>
        </w:types>
        <w:behaviors>
          <w:behavior w:val="content"/>
        </w:behaviors>
        <w:guid w:val="{E3FAC5BB-3A36-4C00-A7B0-338C5B3F3B2B}"/>
      </w:docPartPr>
      <w:docPartBody>
        <w:p w:rsidR="00000000" w:rsidRDefault="00000000">
          <w:pPr>
            <w:pStyle w:val="BAFB11DC523243B49E4F83F88137EAFD"/>
          </w:pPr>
          <w:r w:rsidRPr="00892A9E">
            <w:rPr>
              <w:lang w:bidi="en-GB"/>
            </w:rPr>
            <w:t>JAN</w:t>
          </w:r>
        </w:p>
      </w:docPartBody>
    </w:docPart>
    <w:docPart>
      <w:docPartPr>
        <w:name w:val="BC3F1746AC0D471FB6F597D4C543AE69"/>
        <w:category>
          <w:name w:val="Allgemein"/>
          <w:gallery w:val="placeholder"/>
        </w:category>
        <w:types>
          <w:type w:val="bbPlcHdr"/>
        </w:types>
        <w:behaviors>
          <w:behavior w:val="content"/>
        </w:behaviors>
        <w:guid w:val="{42B717EF-9341-4732-B152-B42BDD8EF4C1}"/>
      </w:docPartPr>
      <w:docPartBody>
        <w:p w:rsidR="00000000" w:rsidRDefault="00000000">
          <w:pPr>
            <w:pStyle w:val="BC3F1746AC0D471FB6F597D4C543AE69"/>
          </w:pPr>
          <w:r w:rsidRPr="00892A9E">
            <w:rPr>
              <w:lang w:bidi="en-GB"/>
            </w:rPr>
            <w:t>FEB</w:t>
          </w:r>
        </w:p>
      </w:docPartBody>
    </w:docPart>
    <w:docPart>
      <w:docPartPr>
        <w:name w:val="F4C4EB7DE03845CC87A98783D1E0E039"/>
        <w:category>
          <w:name w:val="Allgemein"/>
          <w:gallery w:val="placeholder"/>
        </w:category>
        <w:types>
          <w:type w:val="bbPlcHdr"/>
        </w:types>
        <w:behaviors>
          <w:behavior w:val="content"/>
        </w:behaviors>
        <w:guid w:val="{601FADEC-7A7D-41A7-B900-B0AD54DF28C2}"/>
      </w:docPartPr>
      <w:docPartBody>
        <w:p w:rsidR="00000000" w:rsidRDefault="00000000">
          <w:pPr>
            <w:pStyle w:val="F4C4EB7DE03845CC87A98783D1E0E039"/>
          </w:pPr>
          <w:r w:rsidRPr="00892A9E">
            <w:rPr>
              <w:lang w:bidi="en-GB"/>
            </w:rPr>
            <w:t>MAR</w:t>
          </w:r>
        </w:p>
      </w:docPartBody>
    </w:docPart>
    <w:docPart>
      <w:docPartPr>
        <w:name w:val="E23D6B8EDB8B4CCB825C0371360FDDC1"/>
        <w:category>
          <w:name w:val="Allgemein"/>
          <w:gallery w:val="placeholder"/>
        </w:category>
        <w:types>
          <w:type w:val="bbPlcHdr"/>
        </w:types>
        <w:behaviors>
          <w:behavior w:val="content"/>
        </w:behaviors>
        <w:guid w:val="{498BE32F-1439-42BC-B762-6E01A249AA75}"/>
      </w:docPartPr>
      <w:docPartBody>
        <w:p w:rsidR="00000000" w:rsidRDefault="00000000">
          <w:pPr>
            <w:pStyle w:val="E23D6B8EDB8B4CCB825C0371360FDDC1"/>
          </w:pPr>
          <w:r w:rsidRPr="00892A9E">
            <w:rPr>
              <w:lang w:bidi="en-GB"/>
            </w:rPr>
            <w:t>APR</w:t>
          </w:r>
        </w:p>
      </w:docPartBody>
    </w:docPart>
    <w:docPart>
      <w:docPartPr>
        <w:name w:val="73A79DF38486449DA368BBE683D9664A"/>
        <w:category>
          <w:name w:val="Allgemein"/>
          <w:gallery w:val="placeholder"/>
        </w:category>
        <w:types>
          <w:type w:val="bbPlcHdr"/>
        </w:types>
        <w:behaviors>
          <w:behavior w:val="content"/>
        </w:behaviors>
        <w:guid w:val="{92E5C83E-463F-408D-AA2D-A3BC51821806}"/>
      </w:docPartPr>
      <w:docPartBody>
        <w:p w:rsidR="00000000" w:rsidRDefault="00000000">
          <w:pPr>
            <w:pStyle w:val="73A79DF38486449DA368BBE683D9664A"/>
          </w:pPr>
          <w:r w:rsidRPr="00892A9E">
            <w:rPr>
              <w:lang w:bidi="en-GB"/>
            </w:rPr>
            <w:t>MAY</w:t>
          </w:r>
        </w:p>
      </w:docPartBody>
    </w:docPart>
    <w:docPart>
      <w:docPartPr>
        <w:name w:val="8F95F8774741482C9EF7A38DB025D18F"/>
        <w:category>
          <w:name w:val="Allgemein"/>
          <w:gallery w:val="placeholder"/>
        </w:category>
        <w:types>
          <w:type w:val="bbPlcHdr"/>
        </w:types>
        <w:behaviors>
          <w:behavior w:val="content"/>
        </w:behaviors>
        <w:guid w:val="{C222949F-025E-4FD3-AC62-0A2433999003}"/>
      </w:docPartPr>
      <w:docPartBody>
        <w:p w:rsidR="00000000" w:rsidRDefault="00000000">
          <w:pPr>
            <w:pStyle w:val="8F95F8774741482C9EF7A38DB025D18F"/>
          </w:pPr>
          <w:r w:rsidRPr="00892A9E">
            <w:rPr>
              <w:lang w:bidi="en-GB"/>
            </w:rPr>
            <w:t>JUN</w:t>
          </w:r>
        </w:p>
      </w:docPartBody>
    </w:docPart>
    <w:docPart>
      <w:docPartPr>
        <w:name w:val="8CD8D9CE57E84C93B79DA3EB123170EC"/>
        <w:category>
          <w:name w:val="Allgemein"/>
          <w:gallery w:val="placeholder"/>
        </w:category>
        <w:types>
          <w:type w:val="bbPlcHdr"/>
        </w:types>
        <w:behaviors>
          <w:behavior w:val="content"/>
        </w:behaviors>
        <w:guid w:val="{8268E1BB-ED3E-411A-BD61-9115A40BC9A8}"/>
      </w:docPartPr>
      <w:docPartBody>
        <w:p w:rsidR="00000000" w:rsidRDefault="00000000">
          <w:pPr>
            <w:pStyle w:val="8CD8D9CE57E84C93B79DA3EB123170EC"/>
          </w:pPr>
          <w:r w:rsidRPr="00892A9E">
            <w:rPr>
              <w:lang w:bidi="en-GB"/>
            </w:rPr>
            <w:t>JUL</w:t>
          </w:r>
        </w:p>
      </w:docPartBody>
    </w:docPart>
    <w:docPart>
      <w:docPartPr>
        <w:name w:val="6DD56439B08549EDB62E7A667CEE090E"/>
        <w:category>
          <w:name w:val="Allgemein"/>
          <w:gallery w:val="placeholder"/>
        </w:category>
        <w:types>
          <w:type w:val="bbPlcHdr"/>
        </w:types>
        <w:behaviors>
          <w:behavior w:val="content"/>
        </w:behaviors>
        <w:guid w:val="{0272B377-0A82-43B0-A587-014EB90EE934}"/>
      </w:docPartPr>
      <w:docPartBody>
        <w:p w:rsidR="00000000" w:rsidRDefault="00000000">
          <w:pPr>
            <w:pStyle w:val="6DD56439B08549EDB62E7A667CEE090E"/>
          </w:pPr>
          <w:r w:rsidRPr="00892A9E">
            <w:rPr>
              <w:lang w:bidi="en-GB"/>
            </w:rPr>
            <w:t>AUG</w:t>
          </w:r>
        </w:p>
      </w:docPartBody>
    </w:docPart>
    <w:docPart>
      <w:docPartPr>
        <w:name w:val="9D965562ECFC4FA3923101DA33614449"/>
        <w:category>
          <w:name w:val="Allgemein"/>
          <w:gallery w:val="placeholder"/>
        </w:category>
        <w:types>
          <w:type w:val="bbPlcHdr"/>
        </w:types>
        <w:behaviors>
          <w:behavior w:val="content"/>
        </w:behaviors>
        <w:guid w:val="{DADDB8C4-AF3B-4823-848C-A85B47D0BD79}"/>
      </w:docPartPr>
      <w:docPartBody>
        <w:p w:rsidR="00000000" w:rsidRDefault="00000000">
          <w:pPr>
            <w:pStyle w:val="9D965562ECFC4FA3923101DA33614449"/>
          </w:pPr>
          <w:r w:rsidRPr="00892A9E">
            <w:rPr>
              <w:lang w:bidi="en-GB"/>
            </w:rPr>
            <w:t>SEP</w:t>
          </w:r>
        </w:p>
      </w:docPartBody>
    </w:docPart>
    <w:docPart>
      <w:docPartPr>
        <w:name w:val="609FD39C7710474CBBADD727506DEC56"/>
        <w:category>
          <w:name w:val="Allgemein"/>
          <w:gallery w:val="placeholder"/>
        </w:category>
        <w:types>
          <w:type w:val="bbPlcHdr"/>
        </w:types>
        <w:behaviors>
          <w:behavior w:val="content"/>
        </w:behaviors>
        <w:guid w:val="{7AE851CC-C3EE-446A-AEA0-6F94DCC501BF}"/>
      </w:docPartPr>
      <w:docPartBody>
        <w:p w:rsidR="00000000" w:rsidRDefault="00000000">
          <w:pPr>
            <w:pStyle w:val="609FD39C7710474CBBADD727506DEC56"/>
          </w:pPr>
          <w:r w:rsidRPr="00892A9E">
            <w:rPr>
              <w:lang w:bidi="en-GB"/>
            </w:rPr>
            <w:t>OCT</w:t>
          </w:r>
        </w:p>
      </w:docPartBody>
    </w:docPart>
    <w:docPart>
      <w:docPartPr>
        <w:name w:val="BD94074CD01C44B6BC9C72130376CAED"/>
        <w:category>
          <w:name w:val="Allgemein"/>
          <w:gallery w:val="placeholder"/>
        </w:category>
        <w:types>
          <w:type w:val="bbPlcHdr"/>
        </w:types>
        <w:behaviors>
          <w:behavior w:val="content"/>
        </w:behaviors>
        <w:guid w:val="{B4AC8DF2-1DE0-466F-A2A4-972BA6FEA1CC}"/>
      </w:docPartPr>
      <w:docPartBody>
        <w:p w:rsidR="00000000" w:rsidRDefault="00000000">
          <w:pPr>
            <w:pStyle w:val="BD94074CD01C44B6BC9C72130376CAED"/>
          </w:pPr>
          <w:r w:rsidRPr="00892A9E">
            <w:rPr>
              <w:lang w:bidi="en-GB"/>
            </w:rPr>
            <w:t>NOV</w:t>
          </w:r>
        </w:p>
      </w:docPartBody>
    </w:docPart>
    <w:docPart>
      <w:docPartPr>
        <w:name w:val="677682F09C0D4BACB89AD433F358B9E1"/>
        <w:category>
          <w:name w:val="Allgemein"/>
          <w:gallery w:val="placeholder"/>
        </w:category>
        <w:types>
          <w:type w:val="bbPlcHdr"/>
        </w:types>
        <w:behaviors>
          <w:behavior w:val="content"/>
        </w:behaviors>
        <w:guid w:val="{7BA19172-EFF2-4B68-AEFF-226BE014C1ED}"/>
      </w:docPartPr>
      <w:docPartBody>
        <w:p w:rsidR="00000000" w:rsidRDefault="00000000">
          <w:pPr>
            <w:pStyle w:val="677682F09C0D4BACB89AD433F358B9E1"/>
          </w:pPr>
          <w:r w:rsidRPr="00892A9E">
            <w:rPr>
              <w:lang w:bidi="en-GB"/>
            </w:rPr>
            <w:t>DEC</w:t>
          </w:r>
        </w:p>
      </w:docPartBody>
    </w:docPart>
    <w:docPart>
      <w:docPartPr>
        <w:name w:val="38B15FB9F6A84644B1E2EF03662FFF71"/>
        <w:category>
          <w:name w:val="Allgemein"/>
          <w:gallery w:val="placeholder"/>
        </w:category>
        <w:types>
          <w:type w:val="bbPlcHdr"/>
        </w:types>
        <w:behaviors>
          <w:behavior w:val="content"/>
        </w:behaviors>
        <w:guid w:val="{B08EFCDB-6BBB-42A5-A536-428A77A801F0}"/>
      </w:docPartPr>
      <w:docPartBody>
        <w:p w:rsidR="00000000" w:rsidRDefault="00000000">
          <w:pPr>
            <w:pStyle w:val="38B15FB9F6A84644B1E2EF03662FFF71"/>
          </w:pPr>
          <w:r w:rsidRPr="00892A9E">
            <w:rPr>
              <w:lang w:bidi="en-GB"/>
            </w:rPr>
            <w:t>YTD</w:t>
          </w:r>
        </w:p>
      </w:docPartBody>
    </w:docPart>
    <w:docPart>
      <w:docPartPr>
        <w:name w:val="3B635BA5C75B41228FDC0DE0F5DED45E"/>
        <w:category>
          <w:name w:val="Allgemein"/>
          <w:gallery w:val="placeholder"/>
        </w:category>
        <w:types>
          <w:type w:val="bbPlcHdr"/>
        </w:types>
        <w:behaviors>
          <w:behavior w:val="content"/>
        </w:behaviors>
        <w:guid w:val="{24398CD9-E929-4570-A388-7DA7521549A5}"/>
      </w:docPartPr>
      <w:docPartBody>
        <w:p w:rsidR="00000000" w:rsidRDefault="00000000">
          <w:pPr>
            <w:pStyle w:val="3B635BA5C75B41228FDC0DE0F5DED45E"/>
          </w:pPr>
          <w:r w:rsidRPr="00892A9E">
            <w:rPr>
              <w:lang w:bidi="en-GB"/>
            </w:rPr>
            <w:t>Administrative General</w:t>
          </w:r>
        </w:p>
      </w:docPartBody>
    </w:docPart>
    <w:docPart>
      <w:docPartPr>
        <w:name w:val="149D9FB7D9DE4551AD5F5C29F4C0F220"/>
        <w:category>
          <w:name w:val="Allgemein"/>
          <w:gallery w:val="placeholder"/>
        </w:category>
        <w:types>
          <w:type w:val="bbPlcHdr"/>
        </w:types>
        <w:behaviors>
          <w:behavior w:val="content"/>
        </w:behaviors>
        <w:guid w:val="{411F83CB-A5D5-42F0-BD15-C055BA4F59E0}"/>
      </w:docPartPr>
      <w:docPartBody>
        <w:p w:rsidR="00000000" w:rsidRDefault="00000000">
          <w:pPr>
            <w:pStyle w:val="149D9FB7D9DE4551AD5F5C29F4C0F220"/>
          </w:pPr>
          <w:r>
            <w:rPr>
              <w:lang w:bidi="en-GB"/>
            </w:rPr>
            <w:t>£</w:t>
          </w:r>
          <w:r w:rsidRPr="00892A9E">
            <w:rPr>
              <w:lang w:bidi="en-GB"/>
            </w:rPr>
            <w:t>913</w:t>
          </w:r>
        </w:p>
      </w:docPartBody>
    </w:docPart>
    <w:docPart>
      <w:docPartPr>
        <w:name w:val="72C4F7C2F1C64306A7070CE62C7E8D39"/>
        <w:category>
          <w:name w:val="Allgemein"/>
          <w:gallery w:val="placeholder"/>
        </w:category>
        <w:types>
          <w:type w:val="bbPlcHdr"/>
        </w:types>
        <w:behaviors>
          <w:behavior w:val="content"/>
        </w:behaviors>
        <w:guid w:val="{55A439F8-6D3B-47CA-B2A4-84C04A0BAFB7}"/>
      </w:docPartPr>
      <w:docPartBody>
        <w:p w:rsidR="00000000" w:rsidRDefault="00000000">
          <w:pPr>
            <w:pStyle w:val="72C4F7C2F1C64306A7070CE62C7E8D39"/>
          </w:pPr>
          <w:r>
            <w:rPr>
              <w:lang w:bidi="en-GB"/>
            </w:rPr>
            <w:t>£</w:t>
          </w:r>
          <w:r w:rsidRPr="00892A9E">
            <w:rPr>
              <w:lang w:bidi="en-GB"/>
            </w:rPr>
            <w:t>913</w:t>
          </w:r>
        </w:p>
      </w:docPartBody>
    </w:docPart>
    <w:docPart>
      <w:docPartPr>
        <w:name w:val="1B1908ACEA1A499FA2AED31D428966CC"/>
        <w:category>
          <w:name w:val="Allgemein"/>
          <w:gallery w:val="placeholder"/>
        </w:category>
        <w:types>
          <w:type w:val="bbPlcHdr"/>
        </w:types>
        <w:behaviors>
          <w:behavior w:val="content"/>
        </w:behaviors>
        <w:guid w:val="{4CC3630A-37F6-4137-AABF-64F1DB1C7735}"/>
      </w:docPartPr>
      <w:docPartBody>
        <w:p w:rsidR="00000000" w:rsidRDefault="00000000">
          <w:pPr>
            <w:pStyle w:val="1B1908ACEA1A499FA2AED31D428966CC"/>
          </w:pPr>
          <w:r>
            <w:rPr>
              <w:lang w:bidi="en-GB"/>
            </w:rPr>
            <w:t>£</w:t>
          </w:r>
          <w:r w:rsidRPr="00892A9E">
            <w:rPr>
              <w:lang w:bidi="en-GB"/>
            </w:rPr>
            <w:t>913</w:t>
          </w:r>
        </w:p>
      </w:docPartBody>
    </w:docPart>
    <w:docPart>
      <w:docPartPr>
        <w:name w:val="71A52814AB0A4476A2604F3B72F63DDB"/>
        <w:category>
          <w:name w:val="Allgemein"/>
          <w:gallery w:val="placeholder"/>
        </w:category>
        <w:types>
          <w:type w:val="bbPlcHdr"/>
        </w:types>
        <w:behaviors>
          <w:behavior w:val="content"/>
        </w:behaviors>
        <w:guid w:val="{17B0CB68-646E-46BE-ACDB-F0B35760BB0E}"/>
      </w:docPartPr>
      <w:docPartBody>
        <w:p w:rsidR="00000000" w:rsidRDefault="00000000">
          <w:pPr>
            <w:pStyle w:val="71A52814AB0A4476A2604F3B72F63DDB"/>
          </w:pPr>
          <w:r>
            <w:rPr>
              <w:lang w:bidi="en-GB"/>
            </w:rPr>
            <w:t>£</w:t>
          </w:r>
          <w:r w:rsidRPr="00892A9E">
            <w:rPr>
              <w:lang w:bidi="en-GB"/>
            </w:rPr>
            <w:t>913</w:t>
          </w:r>
        </w:p>
      </w:docPartBody>
    </w:docPart>
    <w:docPart>
      <w:docPartPr>
        <w:name w:val="EC23724D2C634584AA63FC6D620FFA91"/>
        <w:category>
          <w:name w:val="Allgemein"/>
          <w:gallery w:val="placeholder"/>
        </w:category>
        <w:types>
          <w:type w:val="bbPlcHdr"/>
        </w:types>
        <w:behaviors>
          <w:behavior w:val="content"/>
        </w:behaviors>
        <w:guid w:val="{E660BF5F-D6B3-46CF-8A86-6FC1082C4066}"/>
      </w:docPartPr>
      <w:docPartBody>
        <w:p w:rsidR="00000000" w:rsidRDefault="00000000">
          <w:pPr>
            <w:pStyle w:val="EC23724D2C634584AA63FC6D620FFA91"/>
          </w:pPr>
          <w:r>
            <w:rPr>
              <w:lang w:bidi="en-GB"/>
            </w:rPr>
            <w:t>£</w:t>
          </w:r>
          <w:r w:rsidRPr="00892A9E">
            <w:rPr>
              <w:lang w:bidi="en-GB"/>
            </w:rPr>
            <w:t>913</w:t>
          </w:r>
        </w:p>
      </w:docPartBody>
    </w:docPart>
    <w:docPart>
      <w:docPartPr>
        <w:name w:val="75969CAB61EA4737AE93D5BFA8358B4C"/>
        <w:category>
          <w:name w:val="Allgemein"/>
          <w:gallery w:val="placeholder"/>
        </w:category>
        <w:types>
          <w:type w:val="bbPlcHdr"/>
        </w:types>
        <w:behaviors>
          <w:behavior w:val="content"/>
        </w:behaviors>
        <w:guid w:val="{80CC9D50-440F-4008-A946-B86888829B37}"/>
      </w:docPartPr>
      <w:docPartBody>
        <w:p w:rsidR="00000000" w:rsidRDefault="00000000">
          <w:pPr>
            <w:pStyle w:val="75969CAB61EA4737AE93D5BFA8358B4C"/>
          </w:pPr>
          <w:r>
            <w:rPr>
              <w:lang w:bidi="en-GB"/>
            </w:rPr>
            <w:t>£</w:t>
          </w:r>
          <w:r w:rsidRPr="00892A9E">
            <w:rPr>
              <w:lang w:bidi="en-GB"/>
            </w:rPr>
            <w:t>913</w:t>
          </w:r>
        </w:p>
      </w:docPartBody>
    </w:docPart>
    <w:docPart>
      <w:docPartPr>
        <w:name w:val="997A4AC125EE450594B6DB54009CE698"/>
        <w:category>
          <w:name w:val="Allgemein"/>
          <w:gallery w:val="placeholder"/>
        </w:category>
        <w:types>
          <w:type w:val="bbPlcHdr"/>
        </w:types>
        <w:behaviors>
          <w:behavior w:val="content"/>
        </w:behaviors>
        <w:guid w:val="{257A8E26-4264-46DF-AAFB-BD5BBD129CE9}"/>
      </w:docPartPr>
      <w:docPartBody>
        <w:p w:rsidR="00000000" w:rsidRDefault="00000000">
          <w:pPr>
            <w:pStyle w:val="997A4AC125EE450594B6DB54009CE698"/>
          </w:pPr>
          <w:r>
            <w:rPr>
              <w:lang w:bidi="en-GB"/>
            </w:rPr>
            <w:t>£</w:t>
          </w:r>
          <w:r w:rsidRPr="00892A9E">
            <w:rPr>
              <w:lang w:bidi="en-GB"/>
            </w:rPr>
            <w:t>913</w:t>
          </w:r>
        </w:p>
      </w:docPartBody>
    </w:docPart>
    <w:docPart>
      <w:docPartPr>
        <w:name w:val="E8BCB5041DFB462BAAA715019C3ABB96"/>
        <w:category>
          <w:name w:val="Allgemein"/>
          <w:gallery w:val="placeholder"/>
        </w:category>
        <w:types>
          <w:type w:val="bbPlcHdr"/>
        </w:types>
        <w:behaviors>
          <w:behavior w:val="content"/>
        </w:behaviors>
        <w:guid w:val="{C72CBDB0-5CD7-49D1-BC11-634C30332D06}"/>
      </w:docPartPr>
      <w:docPartBody>
        <w:p w:rsidR="00000000" w:rsidRDefault="00000000">
          <w:pPr>
            <w:pStyle w:val="E8BCB5041DFB462BAAA715019C3ABB96"/>
          </w:pPr>
          <w:r>
            <w:rPr>
              <w:lang w:bidi="en-GB"/>
            </w:rPr>
            <w:t>£</w:t>
          </w:r>
          <w:r w:rsidRPr="00892A9E">
            <w:rPr>
              <w:lang w:bidi="en-GB"/>
            </w:rPr>
            <w:t>913</w:t>
          </w:r>
        </w:p>
      </w:docPartBody>
    </w:docPart>
    <w:docPart>
      <w:docPartPr>
        <w:name w:val="50C9BC1CA33E4767B20E3AE2E088F3A5"/>
        <w:category>
          <w:name w:val="Allgemein"/>
          <w:gallery w:val="placeholder"/>
        </w:category>
        <w:types>
          <w:type w:val="bbPlcHdr"/>
        </w:types>
        <w:behaviors>
          <w:behavior w:val="content"/>
        </w:behaviors>
        <w:guid w:val="{455B4938-C37D-4BCD-BF9B-EFA670429B20}"/>
      </w:docPartPr>
      <w:docPartBody>
        <w:p w:rsidR="00000000" w:rsidRDefault="00000000">
          <w:pPr>
            <w:pStyle w:val="50C9BC1CA33E4767B20E3AE2E088F3A5"/>
          </w:pPr>
          <w:r>
            <w:rPr>
              <w:lang w:bidi="en-GB"/>
            </w:rPr>
            <w:t>£</w:t>
          </w:r>
          <w:r w:rsidRPr="00892A9E">
            <w:rPr>
              <w:lang w:bidi="en-GB"/>
            </w:rPr>
            <w:t>913</w:t>
          </w:r>
        </w:p>
      </w:docPartBody>
    </w:docPart>
    <w:docPart>
      <w:docPartPr>
        <w:name w:val="70D48FC58B8049149932DACB14A65AA8"/>
        <w:category>
          <w:name w:val="Allgemein"/>
          <w:gallery w:val="placeholder"/>
        </w:category>
        <w:types>
          <w:type w:val="bbPlcHdr"/>
        </w:types>
        <w:behaviors>
          <w:behavior w:val="content"/>
        </w:behaviors>
        <w:guid w:val="{671BDEF9-99F3-4429-8EED-81461B67E8DB}"/>
      </w:docPartPr>
      <w:docPartBody>
        <w:p w:rsidR="00000000" w:rsidRDefault="00000000">
          <w:pPr>
            <w:pStyle w:val="70D48FC58B8049149932DACB14A65AA8"/>
          </w:pPr>
          <w:r>
            <w:rPr>
              <w:lang w:bidi="en-GB"/>
            </w:rPr>
            <w:t>£</w:t>
          </w:r>
          <w:r w:rsidRPr="00892A9E">
            <w:rPr>
              <w:lang w:bidi="en-GB"/>
            </w:rPr>
            <w:t>913</w:t>
          </w:r>
        </w:p>
      </w:docPartBody>
    </w:docPart>
    <w:docPart>
      <w:docPartPr>
        <w:name w:val="28D824ECFBD1492F8106C3C554AA5A69"/>
        <w:category>
          <w:name w:val="Allgemein"/>
          <w:gallery w:val="placeholder"/>
        </w:category>
        <w:types>
          <w:type w:val="bbPlcHdr"/>
        </w:types>
        <w:behaviors>
          <w:behavior w:val="content"/>
        </w:behaviors>
        <w:guid w:val="{7A9CB0CC-90ED-4505-B5A7-A4C9D984D3A9}"/>
      </w:docPartPr>
      <w:docPartBody>
        <w:p w:rsidR="00000000" w:rsidRDefault="00000000">
          <w:pPr>
            <w:pStyle w:val="28D824ECFBD1492F8106C3C554AA5A69"/>
          </w:pPr>
          <w:r>
            <w:rPr>
              <w:lang w:bidi="en-GB"/>
            </w:rPr>
            <w:t>£</w:t>
          </w:r>
          <w:r w:rsidRPr="00892A9E">
            <w:rPr>
              <w:lang w:bidi="en-GB"/>
            </w:rPr>
            <w:t>913</w:t>
          </w:r>
        </w:p>
      </w:docPartBody>
    </w:docPart>
    <w:docPart>
      <w:docPartPr>
        <w:name w:val="1844251147C8429CBDF56A5DB223EC38"/>
        <w:category>
          <w:name w:val="Allgemein"/>
          <w:gallery w:val="placeholder"/>
        </w:category>
        <w:types>
          <w:type w:val="bbPlcHdr"/>
        </w:types>
        <w:behaviors>
          <w:behavior w:val="content"/>
        </w:behaviors>
        <w:guid w:val="{FFB9EBC2-8148-494A-A777-DDC33BC25414}"/>
      </w:docPartPr>
      <w:docPartBody>
        <w:p w:rsidR="00000000" w:rsidRDefault="00000000">
          <w:pPr>
            <w:pStyle w:val="1844251147C8429CBDF56A5DB223EC38"/>
          </w:pPr>
          <w:r>
            <w:rPr>
              <w:lang w:bidi="en-GB"/>
            </w:rPr>
            <w:t>£</w:t>
          </w:r>
          <w:r w:rsidRPr="00892A9E">
            <w:rPr>
              <w:lang w:bidi="en-GB"/>
            </w:rPr>
            <w:t>913</w:t>
          </w:r>
        </w:p>
      </w:docPartBody>
    </w:docPart>
    <w:docPart>
      <w:docPartPr>
        <w:name w:val="B848D727C32446AC9EB5E730CDEDBE6E"/>
        <w:category>
          <w:name w:val="Allgemein"/>
          <w:gallery w:val="placeholder"/>
        </w:category>
        <w:types>
          <w:type w:val="bbPlcHdr"/>
        </w:types>
        <w:behaviors>
          <w:behavior w:val="content"/>
        </w:behaviors>
        <w:guid w:val="{7F3200C7-8948-4515-81DA-80E8EC9BC935}"/>
      </w:docPartPr>
      <w:docPartBody>
        <w:p w:rsidR="00000000" w:rsidRDefault="00000000">
          <w:pPr>
            <w:pStyle w:val="B848D727C32446AC9EB5E730CDEDBE6E"/>
          </w:pPr>
          <w:r>
            <w:rPr>
              <w:lang w:bidi="en-GB"/>
            </w:rPr>
            <w:t>£</w:t>
          </w:r>
          <w:r w:rsidRPr="00892A9E">
            <w:rPr>
              <w:lang w:bidi="en-GB"/>
            </w:rPr>
            <w:t>10,950</w:t>
          </w:r>
        </w:p>
      </w:docPartBody>
    </w:docPart>
    <w:docPart>
      <w:docPartPr>
        <w:name w:val="A0AE704C46BE4C50AE610A71C8FC303F"/>
        <w:category>
          <w:name w:val="Allgemein"/>
          <w:gallery w:val="placeholder"/>
        </w:category>
        <w:types>
          <w:type w:val="bbPlcHdr"/>
        </w:types>
        <w:behaviors>
          <w:behavior w:val="content"/>
        </w:behaviors>
        <w:guid w:val="{D1C03AE0-3117-4E86-BDFB-5D9FD50E56C2}"/>
      </w:docPartPr>
      <w:docPartBody>
        <w:p w:rsidR="00000000" w:rsidRDefault="00000000">
          <w:pPr>
            <w:pStyle w:val="A0AE704C46BE4C50AE610A71C8FC303F"/>
          </w:pPr>
          <w:r w:rsidRPr="00892A9E">
            <w:rPr>
              <w:lang w:bidi="en-GB"/>
            </w:rPr>
            <w:t>Location/Office</w:t>
          </w:r>
        </w:p>
      </w:docPartBody>
    </w:docPart>
    <w:docPart>
      <w:docPartPr>
        <w:name w:val="43FF699CEF4E44E991B1A83BF900C2F4"/>
        <w:category>
          <w:name w:val="Allgemein"/>
          <w:gallery w:val="placeholder"/>
        </w:category>
        <w:types>
          <w:type w:val="bbPlcHdr"/>
        </w:types>
        <w:behaviors>
          <w:behavior w:val="content"/>
        </w:behaviors>
        <w:guid w:val="{26729957-0D0B-49ED-8DBF-84881D31474F}"/>
      </w:docPartPr>
      <w:docPartBody>
        <w:p w:rsidR="00000000" w:rsidRDefault="00000000">
          <w:pPr>
            <w:pStyle w:val="43FF699CEF4E44E991B1A83BF900C2F4"/>
          </w:pPr>
          <w:r>
            <w:rPr>
              <w:lang w:bidi="en-GB"/>
            </w:rPr>
            <w:t>£</w:t>
          </w:r>
          <w:r w:rsidRPr="00892A9E">
            <w:rPr>
              <w:lang w:bidi="en-GB"/>
            </w:rPr>
            <w:t>29,575</w:t>
          </w:r>
        </w:p>
      </w:docPartBody>
    </w:docPart>
    <w:docPart>
      <w:docPartPr>
        <w:name w:val="7C8E6CA7D55843E0AC9929B133EF732D"/>
        <w:category>
          <w:name w:val="Allgemein"/>
          <w:gallery w:val="placeholder"/>
        </w:category>
        <w:types>
          <w:type w:val="bbPlcHdr"/>
        </w:types>
        <w:behaviors>
          <w:behavior w:val="content"/>
        </w:behaviors>
        <w:guid w:val="{C8523A19-DA0E-414E-9D10-0C76E6F4BC56}"/>
      </w:docPartPr>
      <w:docPartBody>
        <w:p w:rsidR="00000000" w:rsidRDefault="00000000">
          <w:pPr>
            <w:pStyle w:val="7C8E6CA7D55843E0AC9929B133EF732D"/>
          </w:pPr>
          <w:r>
            <w:rPr>
              <w:lang w:bidi="en-GB"/>
            </w:rPr>
            <w:t>£</w:t>
          </w:r>
          <w:r w:rsidRPr="00892A9E">
            <w:rPr>
              <w:lang w:bidi="en-GB"/>
            </w:rPr>
            <w:t>29,575</w:t>
          </w:r>
        </w:p>
      </w:docPartBody>
    </w:docPart>
    <w:docPart>
      <w:docPartPr>
        <w:name w:val="3538B389C1FC4C2D937623818382A884"/>
        <w:category>
          <w:name w:val="Allgemein"/>
          <w:gallery w:val="placeholder"/>
        </w:category>
        <w:types>
          <w:type w:val="bbPlcHdr"/>
        </w:types>
        <w:behaviors>
          <w:behavior w:val="content"/>
        </w:behaviors>
        <w:guid w:val="{2AA11C08-1525-451D-AFCF-D7847176F9C3}"/>
      </w:docPartPr>
      <w:docPartBody>
        <w:p w:rsidR="00000000" w:rsidRDefault="00000000">
          <w:pPr>
            <w:pStyle w:val="3538B389C1FC4C2D937623818382A884"/>
          </w:pPr>
          <w:r>
            <w:rPr>
              <w:lang w:bidi="en-GB"/>
            </w:rPr>
            <w:t>£</w:t>
          </w:r>
          <w:r w:rsidRPr="00892A9E">
            <w:rPr>
              <w:lang w:bidi="en-GB"/>
            </w:rPr>
            <w:t>29,575</w:t>
          </w:r>
        </w:p>
      </w:docPartBody>
    </w:docPart>
    <w:docPart>
      <w:docPartPr>
        <w:name w:val="105FA99420DD4AA1B00C0AD0BEFDB165"/>
        <w:category>
          <w:name w:val="Allgemein"/>
          <w:gallery w:val="placeholder"/>
        </w:category>
        <w:types>
          <w:type w:val="bbPlcHdr"/>
        </w:types>
        <w:behaviors>
          <w:behavior w:val="content"/>
        </w:behaviors>
        <w:guid w:val="{21F42E75-AF0F-4B54-8102-774188FB1F9B}"/>
      </w:docPartPr>
      <w:docPartBody>
        <w:p w:rsidR="00000000" w:rsidRDefault="00000000">
          <w:pPr>
            <w:pStyle w:val="105FA99420DD4AA1B00C0AD0BEFDB165"/>
          </w:pPr>
          <w:r>
            <w:rPr>
              <w:lang w:bidi="en-GB"/>
            </w:rPr>
            <w:t>£</w:t>
          </w:r>
          <w:r w:rsidRPr="00892A9E">
            <w:rPr>
              <w:lang w:bidi="en-GB"/>
            </w:rPr>
            <w:t>29,575</w:t>
          </w:r>
        </w:p>
      </w:docPartBody>
    </w:docPart>
    <w:docPart>
      <w:docPartPr>
        <w:name w:val="290E4D625E5C49958E1DDC78DAC1F43F"/>
        <w:category>
          <w:name w:val="Allgemein"/>
          <w:gallery w:val="placeholder"/>
        </w:category>
        <w:types>
          <w:type w:val="bbPlcHdr"/>
        </w:types>
        <w:behaviors>
          <w:behavior w:val="content"/>
        </w:behaviors>
        <w:guid w:val="{4949D281-D647-4FE4-8267-F1213FCC2BF4}"/>
      </w:docPartPr>
      <w:docPartBody>
        <w:p w:rsidR="00000000" w:rsidRDefault="00000000">
          <w:pPr>
            <w:pStyle w:val="290E4D625E5C49958E1DDC78DAC1F43F"/>
          </w:pPr>
          <w:r>
            <w:rPr>
              <w:lang w:bidi="en-GB"/>
            </w:rPr>
            <w:t>£</w:t>
          </w:r>
          <w:r w:rsidRPr="00892A9E">
            <w:rPr>
              <w:lang w:bidi="en-GB"/>
            </w:rPr>
            <w:t>29,575</w:t>
          </w:r>
        </w:p>
      </w:docPartBody>
    </w:docPart>
    <w:docPart>
      <w:docPartPr>
        <w:name w:val="E50B9D63F7CE41EEBF2FCBD8E7F25B6D"/>
        <w:category>
          <w:name w:val="Allgemein"/>
          <w:gallery w:val="placeholder"/>
        </w:category>
        <w:types>
          <w:type w:val="bbPlcHdr"/>
        </w:types>
        <w:behaviors>
          <w:behavior w:val="content"/>
        </w:behaviors>
        <w:guid w:val="{46D64EC6-58FE-490F-A3EF-9CD1B3FC8169}"/>
      </w:docPartPr>
      <w:docPartBody>
        <w:p w:rsidR="00000000" w:rsidRDefault="00000000">
          <w:pPr>
            <w:pStyle w:val="E50B9D63F7CE41EEBF2FCBD8E7F25B6D"/>
          </w:pPr>
          <w:r>
            <w:rPr>
              <w:lang w:bidi="en-GB"/>
            </w:rPr>
            <w:t>£</w:t>
          </w:r>
          <w:r w:rsidRPr="00892A9E">
            <w:rPr>
              <w:lang w:bidi="en-GB"/>
            </w:rPr>
            <w:t>29,575</w:t>
          </w:r>
        </w:p>
      </w:docPartBody>
    </w:docPart>
    <w:docPart>
      <w:docPartPr>
        <w:name w:val="AF6017D502F446D08B29EE6AE2CD1E09"/>
        <w:category>
          <w:name w:val="Allgemein"/>
          <w:gallery w:val="placeholder"/>
        </w:category>
        <w:types>
          <w:type w:val="bbPlcHdr"/>
        </w:types>
        <w:behaviors>
          <w:behavior w:val="content"/>
        </w:behaviors>
        <w:guid w:val="{EA5D94E0-27A9-4FF3-8721-D1C54B1C545E}"/>
      </w:docPartPr>
      <w:docPartBody>
        <w:p w:rsidR="00000000" w:rsidRDefault="00000000">
          <w:pPr>
            <w:pStyle w:val="AF6017D502F446D08B29EE6AE2CD1E09"/>
          </w:pPr>
          <w:r>
            <w:rPr>
              <w:lang w:bidi="en-GB"/>
            </w:rPr>
            <w:t>£</w:t>
          </w:r>
          <w:r w:rsidRPr="00892A9E">
            <w:rPr>
              <w:lang w:bidi="en-GB"/>
            </w:rPr>
            <w:t>29,575</w:t>
          </w:r>
        </w:p>
      </w:docPartBody>
    </w:docPart>
    <w:docPart>
      <w:docPartPr>
        <w:name w:val="F4322DA9F6AC4C358B1254075D2647E4"/>
        <w:category>
          <w:name w:val="Allgemein"/>
          <w:gallery w:val="placeholder"/>
        </w:category>
        <w:types>
          <w:type w:val="bbPlcHdr"/>
        </w:types>
        <w:behaviors>
          <w:behavior w:val="content"/>
        </w:behaviors>
        <w:guid w:val="{544A4286-B7CF-4637-B777-5F21023BC229}"/>
      </w:docPartPr>
      <w:docPartBody>
        <w:p w:rsidR="00000000" w:rsidRDefault="00000000">
          <w:pPr>
            <w:pStyle w:val="F4322DA9F6AC4C358B1254075D2647E4"/>
          </w:pPr>
          <w:r>
            <w:rPr>
              <w:lang w:bidi="en-GB"/>
            </w:rPr>
            <w:t>£</w:t>
          </w:r>
          <w:r w:rsidRPr="00892A9E">
            <w:rPr>
              <w:lang w:bidi="en-GB"/>
            </w:rPr>
            <w:t>29,575</w:t>
          </w:r>
        </w:p>
      </w:docPartBody>
    </w:docPart>
    <w:docPart>
      <w:docPartPr>
        <w:name w:val="6D3012AD7AB94BCBBB573AFDED7D12FC"/>
        <w:category>
          <w:name w:val="Allgemein"/>
          <w:gallery w:val="placeholder"/>
        </w:category>
        <w:types>
          <w:type w:val="bbPlcHdr"/>
        </w:types>
        <w:behaviors>
          <w:behavior w:val="content"/>
        </w:behaviors>
        <w:guid w:val="{EAAF1F8C-E7B0-40F5-B1F3-E77C23FA1DA6}"/>
      </w:docPartPr>
      <w:docPartBody>
        <w:p w:rsidR="00000000" w:rsidRDefault="00000000">
          <w:pPr>
            <w:pStyle w:val="6D3012AD7AB94BCBBB573AFDED7D12FC"/>
          </w:pPr>
          <w:r>
            <w:rPr>
              <w:lang w:bidi="en-GB"/>
            </w:rPr>
            <w:t>£</w:t>
          </w:r>
          <w:r w:rsidRPr="00892A9E">
            <w:rPr>
              <w:lang w:bidi="en-GB"/>
            </w:rPr>
            <w:t>29,575</w:t>
          </w:r>
        </w:p>
      </w:docPartBody>
    </w:docPart>
    <w:docPart>
      <w:docPartPr>
        <w:name w:val="DC36B01D859F425DAE87CB58C8E6694A"/>
        <w:category>
          <w:name w:val="Allgemein"/>
          <w:gallery w:val="placeholder"/>
        </w:category>
        <w:types>
          <w:type w:val="bbPlcHdr"/>
        </w:types>
        <w:behaviors>
          <w:behavior w:val="content"/>
        </w:behaviors>
        <w:guid w:val="{440DA326-DB03-4773-A5B0-1A0AB70953E5}"/>
      </w:docPartPr>
      <w:docPartBody>
        <w:p w:rsidR="00000000" w:rsidRDefault="00000000">
          <w:pPr>
            <w:pStyle w:val="DC36B01D859F425DAE87CB58C8E6694A"/>
          </w:pPr>
          <w:r>
            <w:rPr>
              <w:lang w:bidi="en-GB"/>
            </w:rPr>
            <w:t>£</w:t>
          </w:r>
          <w:r w:rsidRPr="00892A9E">
            <w:rPr>
              <w:lang w:bidi="en-GB"/>
            </w:rPr>
            <w:t>29,575</w:t>
          </w:r>
        </w:p>
      </w:docPartBody>
    </w:docPart>
    <w:docPart>
      <w:docPartPr>
        <w:name w:val="BE0F4AED75F74D078011DC2CD84DD478"/>
        <w:category>
          <w:name w:val="Allgemein"/>
          <w:gallery w:val="placeholder"/>
        </w:category>
        <w:types>
          <w:type w:val="bbPlcHdr"/>
        </w:types>
        <w:behaviors>
          <w:behavior w:val="content"/>
        </w:behaviors>
        <w:guid w:val="{B57DCB2F-DC92-4D32-B1A4-98529FCC3DD4}"/>
      </w:docPartPr>
      <w:docPartBody>
        <w:p w:rsidR="00000000" w:rsidRDefault="00000000">
          <w:pPr>
            <w:pStyle w:val="BE0F4AED75F74D078011DC2CD84DD478"/>
          </w:pPr>
          <w:r>
            <w:rPr>
              <w:lang w:bidi="en-GB"/>
            </w:rPr>
            <w:t>£</w:t>
          </w:r>
          <w:r w:rsidRPr="00892A9E">
            <w:rPr>
              <w:lang w:bidi="en-GB"/>
            </w:rPr>
            <w:t>29,575</w:t>
          </w:r>
        </w:p>
      </w:docPartBody>
    </w:docPart>
    <w:docPart>
      <w:docPartPr>
        <w:name w:val="8D7078031A184E289029295F70DD92A2"/>
        <w:category>
          <w:name w:val="Allgemein"/>
          <w:gallery w:val="placeholder"/>
        </w:category>
        <w:types>
          <w:type w:val="bbPlcHdr"/>
        </w:types>
        <w:behaviors>
          <w:behavior w:val="content"/>
        </w:behaviors>
        <w:guid w:val="{60BDE530-535F-481D-BC25-7173A24F31E1}"/>
      </w:docPartPr>
      <w:docPartBody>
        <w:p w:rsidR="00000000" w:rsidRDefault="00000000">
          <w:pPr>
            <w:pStyle w:val="8D7078031A184E289029295F70DD92A2"/>
          </w:pPr>
          <w:r>
            <w:rPr>
              <w:lang w:bidi="en-GB"/>
            </w:rPr>
            <w:t>£</w:t>
          </w:r>
          <w:r w:rsidRPr="00892A9E">
            <w:rPr>
              <w:lang w:bidi="en-GB"/>
            </w:rPr>
            <w:t>29,575</w:t>
          </w:r>
        </w:p>
      </w:docPartBody>
    </w:docPart>
    <w:docPart>
      <w:docPartPr>
        <w:name w:val="391E1C6AE66A44AE9FB3E36DD0973563"/>
        <w:category>
          <w:name w:val="Allgemein"/>
          <w:gallery w:val="placeholder"/>
        </w:category>
        <w:types>
          <w:type w:val="bbPlcHdr"/>
        </w:types>
        <w:behaviors>
          <w:behavior w:val="content"/>
        </w:behaviors>
        <w:guid w:val="{92A54B93-9615-4E77-AF7C-AD7154A91037}"/>
      </w:docPartPr>
      <w:docPartBody>
        <w:p w:rsidR="00000000" w:rsidRDefault="00000000">
          <w:pPr>
            <w:pStyle w:val="391E1C6AE66A44AE9FB3E36DD0973563"/>
          </w:pPr>
          <w:r>
            <w:rPr>
              <w:lang w:bidi="en-GB"/>
            </w:rPr>
            <w:t>£</w:t>
          </w:r>
          <w:r w:rsidRPr="00892A9E">
            <w:rPr>
              <w:lang w:bidi="en-GB"/>
            </w:rPr>
            <w:t>354,900</w:t>
          </w:r>
        </w:p>
      </w:docPartBody>
    </w:docPart>
    <w:docPart>
      <w:docPartPr>
        <w:name w:val="442833FBE27F4A63902CE7A8A83B6B56"/>
        <w:category>
          <w:name w:val="Allgemein"/>
          <w:gallery w:val="placeholder"/>
        </w:category>
        <w:types>
          <w:type w:val="bbPlcHdr"/>
        </w:types>
        <w:behaviors>
          <w:behavior w:val="content"/>
        </w:behaviors>
        <w:guid w:val="{26B79D2B-7817-4507-A8C9-05D2ED1B7AE6}"/>
      </w:docPartPr>
      <w:docPartBody>
        <w:p w:rsidR="00000000" w:rsidRDefault="00000000">
          <w:pPr>
            <w:pStyle w:val="442833FBE27F4A63902CE7A8A83B6B56"/>
          </w:pPr>
          <w:r w:rsidRPr="00892A9E">
            <w:rPr>
              <w:lang w:bidi="en-GB"/>
            </w:rPr>
            <w:t>Marketing</w:t>
          </w:r>
        </w:p>
      </w:docPartBody>
    </w:docPart>
    <w:docPart>
      <w:docPartPr>
        <w:name w:val="35CD1F81EAF14022AEDCF4DD8C5C38C3"/>
        <w:category>
          <w:name w:val="Allgemein"/>
          <w:gallery w:val="placeholder"/>
        </w:category>
        <w:types>
          <w:type w:val="bbPlcHdr"/>
        </w:types>
        <w:behaviors>
          <w:behavior w:val="content"/>
        </w:behaviors>
        <w:guid w:val="{398DC47D-13C3-44FA-8FC2-BF139A09A95B}"/>
      </w:docPartPr>
      <w:docPartBody>
        <w:p w:rsidR="00000000" w:rsidRDefault="00000000">
          <w:pPr>
            <w:pStyle w:val="35CD1F81EAF14022AEDCF4DD8C5C38C3"/>
          </w:pPr>
          <w:r>
            <w:rPr>
              <w:lang w:bidi="en-GB"/>
            </w:rPr>
            <w:t>£</w:t>
          </w:r>
          <w:r w:rsidRPr="00892A9E">
            <w:rPr>
              <w:lang w:bidi="en-GB"/>
            </w:rPr>
            <w:t>1,108</w:t>
          </w:r>
        </w:p>
      </w:docPartBody>
    </w:docPart>
    <w:docPart>
      <w:docPartPr>
        <w:name w:val="FDFD4B30AC30422D94E4E6C9409D60AC"/>
        <w:category>
          <w:name w:val="Allgemein"/>
          <w:gallery w:val="placeholder"/>
        </w:category>
        <w:types>
          <w:type w:val="bbPlcHdr"/>
        </w:types>
        <w:behaviors>
          <w:behavior w:val="content"/>
        </w:behaviors>
        <w:guid w:val="{D94B5B6B-61AB-4502-958E-71A0C13602C9}"/>
      </w:docPartPr>
      <w:docPartBody>
        <w:p w:rsidR="00000000" w:rsidRDefault="00000000">
          <w:pPr>
            <w:pStyle w:val="FDFD4B30AC30422D94E4E6C9409D60AC"/>
          </w:pPr>
          <w:r>
            <w:rPr>
              <w:lang w:bidi="en-GB"/>
            </w:rPr>
            <w:t>£</w:t>
          </w:r>
          <w:r w:rsidRPr="00892A9E">
            <w:rPr>
              <w:lang w:bidi="en-GB"/>
            </w:rPr>
            <w:t>1,108</w:t>
          </w:r>
        </w:p>
      </w:docPartBody>
    </w:docPart>
    <w:docPart>
      <w:docPartPr>
        <w:name w:val="6708B41CBA4A407DAD7E5887A027EE64"/>
        <w:category>
          <w:name w:val="Allgemein"/>
          <w:gallery w:val="placeholder"/>
        </w:category>
        <w:types>
          <w:type w:val="bbPlcHdr"/>
        </w:types>
        <w:behaviors>
          <w:behavior w:val="content"/>
        </w:behaviors>
        <w:guid w:val="{8A0B8CDE-3140-4952-AD6B-A1A166541736}"/>
      </w:docPartPr>
      <w:docPartBody>
        <w:p w:rsidR="00000000" w:rsidRDefault="00000000">
          <w:pPr>
            <w:pStyle w:val="6708B41CBA4A407DAD7E5887A027EE64"/>
          </w:pPr>
          <w:r>
            <w:rPr>
              <w:lang w:bidi="en-GB"/>
            </w:rPr>
            <w:t>£</w:t>
          </w:r>
          <w:r w:rsidRPr="00892A9E">
            <w:rPr>
              <w:lang w:bidi="en-GB"/>
            </w:rPr>
            <w:t>1,108</w:t>
          </w:r>
        </w:p>
      </w:docPartBody>
    </w:docPart>
    <w:docPart>
      <w:docPartPr>
        <w:name w:val="0BF2CF3DA64F4109AA6B2F5937E21E73"/>
        <w:category>
          <w:name w:val="Allgemein"/>
          <w:gallery w:val="placeholder"/>
        </w:category>
        <w:types>
          <w:type w:val="bbPlcHdr"/>
        </w:types>
        <w:behaviors>
          <w:behavior w:val="content"/>
        </w:behaviors>
        <w:guid w:val="{B2AA4C1D-B44F-4D88-A3B2-B5E84E603A08}"/>
      </w:docPartPr>
      <w:docPartBody>
        <w:p w:rsidR="00000000" w:rsidRDefault="00000000">
          <w:pPr>
            <w:pStyle w:val="0BF2CF3DA64F4109AA6B2F5937E21E73"/>
          </w:pPr>
          <w:r>
            <w:rPr>
              <w:lang w:bidi="en-GB"/>
            </w:rPr>
            <w:t>£</w:t>
          </w:r>
          <w:r w:rsidRPr="00892A9E">
            <w:rPr>
              <w:lang w:bidi="en-GB"/>
            </w:rPr>
            <w:t>1,108</w:t>
          </w:r>
        </w:p>
      </w:docPartBody>
    </w:docPart>
    <w:docPart>
      <w:docPartPr>
        <w:name w:val="9581EEABC86442E387B9B19C6DCA7DC9"/>
        <w:category>
          <w:name w:val="Allgemein"/>
          <w:gallery w:val="placeholder"/>
        </w:category>
        <w:types>
          <w:type w:val="bbPlcHdr"/>
        </w:types>
        <w:behaviors>
          <w:behavior w:val="content"/>
        </w:behaviors>
        <w:guid w:val="{79B86BBE-6BC7-45A4-B3BE-516B32E78B51}"/>
      </w:docPartPr>
      <w:docPartBody>
        <w:p w:rsidR="00000000" w:rsidRDefault="00000000">
          <w:pPr>
            <w:pStyle w:val="9581EEABC86442E387B9B19C6DCA7DC9"/>
          </w:pPr>
          <w:r>
            <w:rPr>
              <w:lang w:bidi="en-GB"/>
            </w:rPr>
            <w:t>£</w:t>
          </w:r>
          <w:r w:rsidRPr="00892A9E">
            <w:rPr>
              <w:lang w:bidi="en-GB"/>
            </w:rPr>
            <w:t>1,108</w:t>
          </w:r>
        </w:p>
      </w:docPartBody>
    </w:docPart>
    <w:docPart>
      <w:docPartPr>
        <w:name w:val="33E74165A5E74D628690BF3EA6EA3F12"/>
        <w:category>
          <w:name w:val="Allgemein"/>
          <w:gallery w:val="placeholder"/>
        </w:category>
        <w:types>
          <w:type w:val="bbPlcHdr"/>
        </w:types>
        <w:behaviors>
          <w:behavior w:val="content"/>
        </w:behaviors>
        <w:guid w:val="{02DB99A2-842F-455A-BB99-29F7567A08D5}"/>
      </w:docPartPr>
      <w:docPartBody>
        <w:p w:rsidR="00000000" w:rsidRDefault="00000000">
          <w:pPr>
            <w:pStyle w:val="33E74165A5E74D628690BF3EA6EA3F12"/>
          </w:pPr>
          <w:r>
            <w:rPr>
              <w:lang w:bidi="en-GB"/>
            </w:rPr>
            <w:t>£</w:t>
          </w:r>
          <w:r w:rsidRPr="00892A9E">
            <w:rPr>
              <w:lang w:bidi="en-GB"/>
            </w:rPr>
            <w:t>1,108</w:t>
          </w:r>
        </w:p>
      </w:docPartBody>
    </w:docPart>
    <w:docPart>
      <w:docPartPr>
        <w:name w:val="355E5CCDF1994364B11AAEAFB21129D3"/>
        <w:category>
          <w:name w:val="Allgemein"/>
          <w:gallery w:val="placeholder"/>
        </w:category>
        <w:types>
          <w:type w:val="bbPlcHdr"/>
        </w:types>
        <w:behaviors>
          <w:behavior w:val="content"/>
        </w:behaviors>
        <w:guid w:val="{C77B7522-2812-415D-B81D-83D103A1FBAA}"/>
      </w:docPartPr>
      <w:docPartBody>
        <w:p w:rsidR="00000000" w:rsidRDefault="00000000">
          <w:pPr>
            <w:pStyle w:val="355E5CCDF1994364B11AAEAFB21129D3"/>
          </w:pPr>
          <w:r>
            <w:rPr>
              <w:lang w:bidi="en-GB"/>
            </w:rPr>
            <w:t>£</w:t>
          </w:r>
          <w:r w:rsidRPr="00892A9E">
            <w:rPr>
              <w:lang w:bidi="en-GB"/>
            </w:rPr>
            <w:t>1,108</w:t>
          </w:r>
        </w:p>
      </w:docPartBody>
    </w:docPart>
    <w:docPart>
      <w:docPartPr>
        <w:name w:val="7A245282F6B647C1B8B8DC18E3C934EE"/>
        <w:category>
          <w:name w:val="Allgemein"/>
          <w:gallery w:val="placeholder"/>
        </w:category>
        <w:types>
          <w:type w:val="bbPlcHdr"/>
        </w:types>
        <w:behaviors>
          <w:behavior w:val="content"/>
        </w:behaviors>
        <w:guid w:val="{7DE3AAB2-6E32-4FD2-BCC9-27936DC1598E}"/>
      </w:docPartPr>
      <w:docPartBody>
        <w:p w:rsidR="00000000" w:rsidRDefault="00000000">
          <w:pPr>
            <w:pStyle w:val="7A245282F6B647C1B8B8DC18E3C934EE"/>
          </w:pPr>
          <w:r>
            <w:rPr>
              <w:lang w:bidi="en-GB"/>
            </w:rPr>
            <w:t>£</w:t>
          </w:r>
          <w:r w:rsidRPr="00892A9E">
            <w:rPr>
              <w:lang w:bidi="en-GB"/>
            </w:rPr>
            <w:t>1,108</w:t>
          </w:r>
        </w:p>
      </w:docPartBody>
    </w:docPart>
    <w:docPart>
      <w:docPartPr>
        <w:name w:val="C54521241D464389B05DEABF15CA4C98"/>
        <w:category>
          <w:name w:val="Allgemein"/>
          <w:gallery w:val="placeholder"/>
        </w:category>
        <w:types>
          <w:type w:val="bbPlcHdr"/>
        </w:types>
        <w:behaviors>
          <w:behavior w:val="content"/>
        </w:behaviors>
        <w:guid w:val="{F2C986A3-431D-4CD3-85BB-2FC2A467FC02}"/>
      </w:docPartPr>
      <w:docPartBody>
        <w:p w:rsidR="00000000" w:rsidRDefault="00000000">
          <w:pPr>
            <w:pStyle w:val="C54521241D464389B05DEABF15CA4C98"/>
          </w:pPr>
          <w:r>
            <w:rPr>
              <w:lang w:bidi="en-GB"/>
            </w:rPr>
            <w:t>£</w:t>
          </w:r>
          <w:r w:rsidRPr="00892A9E">
            <w:rPr>
              <w:lang w:bidi="en-GB"/>
            </w:rPr>
            <w:t>1,108</w:t>
          </w:r>
        </w:p>
      </w:docPartBody>
    </w:docPart>
    <w:docPart>
      <w:docPartPr>
        <w:name w:val="9BEDCBFB1C284341BCF058046D828E0E"/>
        <w:category>
          <w:name w:val="Allgemein"/>
          <w:gallery w:val="placeholder"/>
        </w:category>
        <w:types>
          <w:type w:val="bbPlcHdr"/>
        </w:types>
        <w:behaviors>
          <w:behavior w:val="content"/>
        </w:behaviors>
        <w:guid w:val="{E883E983-F6DA-41E6-BB0F-65BEB2856951}"/>
      </w:docPartPr>
      <w:docPartBody>
        <w:p w:rsidR="00000000" w:rsidRDefault="00000000">
          <w:pPr>
            <w:pStyle w:val="9BEDCBFB1C284341BCF058046D828E0E"/>
          </w:pPr>
          <w:r>
            <w:rPr>
              <w:lang w:bidi="en-GB"/>
            </w:rPr>
            <w:t>£</w:t>
          </w:r>
          <w:r w:rsidRPr="00892A9E">
            <w:rPr>
              <w:lang w:bidi="en-GB"/>
            </w:rPr>
            <w:t>1,108</w:t>
          </w:r>
        </w:p>
      </w:docPartBody>
    </w:docPart>
    <w:docPart>
      <w:docPartPr>
        <w:name w:val="0F6C5CECBD584095923724F48DEB53D3"/>
        <w:category>
          <w:name w:val="Allgemein"/>
          <w:gallery w:val="placeholder"/>
        </w:category>
        <w:types>
          <w:type w:val="bbPlcHdr"/>
        </w:types>
        <w:behaviors>
          <w:behavior w:val="content"/>
        </w:behaviors>
        <w:guid w:val="{085B5393-7AC7-400D-B313-28B144C87AA4}"/>
      </w:docPartPr>
      <w:docPartBody>
        <w:p w:rsidR="00000000" w:rsidRDefault="00000000">
          <w:pPr>
            <w:pStyle w:val="0F6C5CECBD584095923724F48DEB53D3"/>
          </w:pPr>
          <w:r>
            <w:rPr>
              <w:lang w:bidi="en-GB"/>
            </w:rPr>
            <w:t>£</w:t>
          </w:r>
          <w:r w:rsidRPr="00892A9E">
            <w:rPr>
              <w:lang w:bidi="en-GB"/>
            </w:rPr>
            <w:t>1,108</w:t>
          </w:r>
        </w:p>
      </w:docPartBody>
    </w:docPart>
    <w:docPart>
      <w:docPartPr>
        <w:name w:val="A3ECA768C782457E938356B3C80D41ED"/>
        <w:category>
          <w:name w:val="Allgemein"/>
          <w:gallery w:val="placeholder"/>
        </w:category>
        <w:types>
          <w:type w:val="bbPlcHdr"/>
        </w:types>
        <w:behaviors>
          <w:behavior w:val="content"/>
        </w:behaviors>
        <w:guid w:val="{B4CB10A9-24F9-45A7-B678-DB2EE1707F06}"/>
      </w:docPartPr>
      <w:docPartBody>
        <w:p w:rsidR="00000000" w:rsidRDefault="00000000">
          <w:pPr>
            <w:pStyle w:val="A3ECA768C782457E938356B3C80D41ED"/>
          </w:pPr>
          <w:r>
            <w:rPr>
              <w:lang w:bidi="en-GB"/>
            </w:rPr>
            <w:t>£</w:t>
          </w:r>
          <w:r w:rsidRPr="00892A9E">
            <w:rPr>
              <w:lang w:bidi="en-GB"/>
            </w:rPr>
            <w:t>1,108</w:t>
          </w:r>
        </w:p>
      </w:docPartBody>
    </w:docPart>
    <w:docPart>
      <w:docPartPr>
        <w:name w:val="B044FCB7F0C34DA086F628CA8ACEB63C"/>
        <w:category>
          <w:name w:val="Allgemein"/>
          <w:gallery w:val="placeholder"/>
        </w:category>
        <w:types>
          <w:type w:val="bbPlcHdr"/>
        </w:types>
        <w:behaviors>
          <w:behavior w:val="content"/>
        </w:behaviors>
        <w:guid w:val="{1220AA07-9A53-484B-B9CA-1A75CE69F766}"/>
      </w:docPartPr>
      <w:docPartBody>
        <w:p w:rsidR="00000000" w:rsidRDefault="00000000">
          <w:pPr>
            <w:pStyle w:val="B044FCB7F0C34DA086F628CA8ACEB63C"/>
          </w:pPr>
          <w:r>
            <w:rPr>
              <w:lang w:bidi="en-GB"/>
            </w:rPr>
            <w:t>£</w:t>
          </w:r>
          <w:r w:rsidRPr="00892A9E">
            <w:rPr>
              <w:lang w:bidi="en-GB"/>
            </w:rPr>
            <w:t>13,296</w:t>
          </w:r>
        </w:p>
      </w:docPartBody>
    </w:docPart>
    <w:docPart>
      <w:docPartPr>
        <w:name w:val="512CE2317B6D48C691E9563D5C4C8AAE"/>
        <w:category>
          <w:name w:val="Allgemein"/>
          <w:gallery w:val="placeholder"/>
        </w:category>
        <w:types>
          <w:type w:val="bbPlcHdr"/>
        </w:types>
        <w:behaviors>
          <w:behavior w:val="content"/>
        </w:behaviors>
        <w:guid w:val="{CF92E2E6-4D30-46BB-8AA1-5E57F92CF409}"/>
      </w:docPartPr>
      <w:docPartBody>
        <w:p w:rsidR="00000000" w:rsidRDefault="00000000">
          <w:pPr>
            <w:pStyle w:val="512CE2317B6D48C691E9563D5C4C8AAE"/>
          </w:pPr>
          <w:r w:rsidRPr="00892A9E">
            <w:rPr>
              <w:lang w:bidi="en-GB"/>
            </w:rPr>
            <w:t>Labour</w:t>
          </w:r>
        </w:p>
      </w:docPartBody>
    </w:docPart>
    <w:docPart>
      <w:docPartPr>
        <w:name w:val="BEAA3522908A4215B16FCF261006CB4D"/>
        <w:category>
          <w:name w:val="Allgemein"/>
          <w:gallery w:val="placeholder"/>
        </w:category>
        <w:types>
          <w:type w:val="bbPlcHdr"/>
        </w:types>
        <w:behaviors>
          <w:behavior w:val="content"/>
        </w:behaviors>
        <w:guid w:val="{67F879A8-03D6-4D22-8138-582C034DEC97}"/>
      </w:docPartPr>
      <w:docPartBody>
        <w:p w:rsidR="00000000" w:rsidRDefault="00000000">
          <w:pPr>
            <w:pStyle w:val="BEAA3522908A4215B16FCF261006CB4D"/>
          </w:pPr>
          <w:r>
            <w:rPr>
              <w:lang w:bidi="en-GB"/>
            </w:rPr>
            <w:t>£</w:t>
          </w:r>
          <w:r w:rsidRPr="00892A9E">
            <w:rPr>
              <w:lang w:bidi="en-GB"/>
            </w:rPr>
            <w:t>17,083</w:t>
          </w:r>
        </w:p>
      </w:docPartBody>
    </w:docPart>
    <w:docPart>
      <w:docPartPr>
        <w:name w:val="E33EA8050ED54A86973D0834DD9F43CA"/>
        <w:category>
          <w:name w:val="Allgemein"/>
          <w:gallery w:val="placeholder"/>
        </w:category>
        <w:types>
          <w:type w:val="bbPlcHdr"/>
        </w:types>
        <w:behaviors>
          <w:behavior w:val="content"/>
        </w:behaviors>
        <w:guid w:val="{B16DA6CF-F9B8-4F34-9D26-5B7B5613AF21}"/>
      </w:docPartPr>
      <w:docPartBody>
        <w:p w:rsidR="00000000" w:rsidRDefault="00000000">
          <w:pPr>
            <w:pStyle w:val="E33EA8050ED54A86973D0834DD9F43CA"/>
          </w:pPr>
          <w:r>
            <w:rPr>
              <w:lang w:bidi="en-GB"/>
            </w:rPr>
            <w:t>£</w:t>
          </w:r>
          <w:r w:rsidRPr="00892A9E">
            <w:rPr>
              <w:lang w:bidi="en-GB"/>
            </w:rPr>
            <w:t>17,083</w:t>
          </w:r>
        </w:p>
      </w:docPartBody>
    </w:docPart>
    <w:docPart>
      <w:docPartPr>
        <w:name w:val="610D90209ADA4A10A544384393E18F50"/>
        <w:category>
          <w:name w:val="Allgemein"/>
          <w:gallery w:val="placeholder"/>
        </w:category>
        <w:types>
          <w:type w:val="bbPlcHdr"/>
        </w:types>
        <w:behaviors>
          <w:behavior w:val="content"/>
        </w:behaviors>
        <w:guid w:val="{380E040F-33C3-4FC8-BBE6-88F23C98593D}"/>
      </w:docPartPr>
      <w:docPartBody>
        <w:p w:rsidR="00000000" w:rsidRDefault="00000000">
          <w:pPr>
            <w:pStyle w:val="610D90209ADA4A10A544384393E18F50"/>
          </w:pPr>
          <w:r>
            <w:rPr>
              <w:lang w:bidi="en-GB"/>
            </w:rPr>
            <w:t>£</w:t>
          </w:r>
          <w:r w:rsidRPr="00892A9E">
            <w:rPr>
              <w:lang w:bidi="en-GB"/>
            </w:rPr>
            <w:t>17,083</w:t>
          </w:r>
        </w:p>
      </w:docPartBody>
    </w:docPart>
    <w:docPart>
      <w:docPartPr>
        <w:name w:val="EF64FB153DFE486AA66F0CC1BF014BCC"/>
        <w:category>
          <w:name w:val="Allgemein"/>
          <w:gallery w:val="placeholder"/>
        </w:category>
        <w:types>
          <w:type w:val="bbPlcHdr"/>
        </w:types>
        <w:behaviors>
          <w:behavior w:val="content"/>
        </w:behaviors>
        <w:guid w:val="{11FC6C02-F4FC-452E-827A-061E835728E5}"/>
      </w:docPartPr>
      <w:docPartBody>
        <w:p w:rsidR="00000000" w:rsidRDefault="00000000">
          <w:pPr>
            <w:pStyle w:val="EF64FB153DFE486AA66F0CC1BF014BCC"/>
          </w:pPr>
          <w:r>
            <w:rPr>
              <w:lang w:bidi="en-GB"/>
            </w:rPr>
            <w:t>£</w:t>
          </w:r>
          <w:r w:rsidRPr="00892A9E">
            <w:rPr>
              <w:lang w:bidi="en-GB"/>
            </w:rPr>
            <w:t>17,083</w:t>
          </w:r>
        </w:p>
      </w:docPartBody>
    </w:docPart>
    <w:docPart>
      <w:docPartPr>
        <w:name w:val="465E273B84684108B5E031CB9A66A0DE"/>
        <w:category>
          <w:name w:val="Allgemein"/>
          <w:gallery w:val="placeholder"/>
        </w:category>
        <w:types>
          <w:type w:val="bbPlcHdr"/>
        </w:types>
        <w:behaviors>
          <w:behavior w:val="content"/>
        </w:behaviors>
        <w:guid w:val="{33FF8A0B-EB6F-495F-B5AE-80A469EDDD75}"/>
      </w:docPartPr>
      <w:docPartBody>
        <w:p w:rsidR="00000000" w:rsidRDefault="00000000">
          <w:pPr>
            <w:pStyle w:val="465E273B84684108B5E031CB9A66A0DE"/>
          </w:pPr>
          <w:r>
            <w:rPr>
              <w:lang w:bidi="en-GB"/>
            </w:rPr>
            <w:t>£</w:t>
          </w:r>
          <w:r w:rsidRPr="00892A9E">
            <w:rPr>
              <w:lang w:bidi="en-GB"/>
            </w:rPr>
            <w:t>17,083</w:t>
          </w:r>
        </w:p>
      </w:docPartBody>
    </w:docPart>
    <w:docPart>
      <w:docPartPr>
        <w:name w:val="A70CFDB486C34C518C8E10FB718A011B"/>
        <w:category>
          <w:name w:val="Allgemein"/>
          <w:gallery w:val="placeholder"/>
        </w:category>
        <w:types>
          <w:type w:val="bbPlcHdr"/>
        </w:types>
        <w:behaviors>
          <w:behavior w:val="content"/>
        </w:behaviors>
        <w:guid w:val="{33A247DB-EF54-43CA-AE2E-8817EDECFB35}"/>
      </w:docPartPr>
      <w:docPartBody>
        <w:p w:rsidR="00000000" w:rsidRDefault="00000000">
          <w:pPr>
            <w:pStyle w:val="A70CFDB486C34C518C8E10FB718A011B"/>
          </w:pPr>
          <w:r>
            <w:rPr>
              <w:lang w:bidi="en-GB"/>
            </w:rPr>
            <w:t>£</w:t>
          </w:r>
          <w:r w:rsidRPr="00892A9E">
            <w:rPr>
              <w:lang w:bidi="en-GB"/>
            </w:rPr>
            <w:t>17,083</w:t>
          </w:r>
        </w:p>
      </w:docPartBody>
    </w:docPart>
    <w:docPart>
      <w:docPartPr>
        <w:name w:val="0405DEF572F74F7E926C1F81D5BEA5E5"/>
        <w:category>
          <w:name w:val="Allgemein"/>
          <w:gallery w:val="placeholder"/>
        </w:category>
        <w:types>
          <w:type w:val="bbPlcHdr"/>
        </w:types>
        <w:behaviors>
          <w:behavior w:val="content"/>
        </w:behaviors>
        <w:guid w:val="{FF8883BF-0CD9-4C68-9337-45D8520E17A9}"/>
      </w:docPartPr>
      <w:docPartBody>
        <w:p w:rsidR="00000000" w:rsidRDefault="00000000">
          <w:pPr>
            <w:pStyle w:val="0405DEF572F74F7E926C1F81D5BEA5E5"/>
          </w:pPr>
          <w:r>
            <w:rPr>
              <w:lang w:bidi="en-GB"/>
            </w:rPr>
            <w:t>£</w:t>
          </w:r>
          <w:r w:rsidRPr="00892A9E">
            <w:rPr>
              <w:lang w:bidi="en-GB"/>
            </w:rPr>
            <w:t>17,083</w:t>
          </w:r>
        </w:p>
      </w:docPartBody>
    </w:docPart>
    <w:docPart>
      <w:docPartPr>
        <w:name w:val="3D1073E7BE644C5E9B13332986BC61C4"/>
        <w:category>
          <w:name w:val="Allgemein"/>
          <w:gallery w:val="placeholder"/>
        </w:category>
        <w:types>
          <w:type w:val="bbPlcHdr"/>
        </w:types>
        <w:behaviors>
          <w:behavior w:val="content"/>
        </w:behaviors>
        <w:guid w:val="{6888DC6A-4F37-49CC-8462-AC97808F7282}"/>
      </w:docPartPr>
      <w:docPartBody>
        <w:p w:rsidR="00000000" w:rsidRDefault="00000000">
          <w:pPr>
            <w:pStyle w:val="3D1073E7BE644C5E9B13332986BC61C4"/>
          </w:pPr>
          <w:r>
            <w:rPr>
              <w:lang w:bidi="en-GB"/>
            </w:rPr>
            <w:t>£</w:t>
          </w:r>
          <w:r w:rsidRPr="00892A9E">
            <w:rPr>
              <w:lang w:bidi="en-GB"/>
            </w:rPr>
            <w:t>17,083</w:t>
          </w:r>
        </w:p>
      </w:docPartBody>
    </w:docPart>
    <w:docPart>
      <w:docPartPr>
        <w:name w:val="04A999B65F7646A998D590D53899902D"/>
        <w:category>
          <w:name w:val="Allgemein"/>
          <w:gallery w:val="placeholder"/>
        </w:category>
        <w:types>
          <w:type w:val="bbPlcHdr"/>
        </w:types>
        <w:behaviors>
          <w:behavior w:val="content"/>
        </w:behaviors>
        <w:guid w:val="{4B3FB3A6-1176-4F12-99F8-2A969D395794}"/>
      </w:docPartPr>
      <w:docPartBody>
        <w:p w:rsidR="00000000" w:rsidRDefault="00000000">
          <w:pPr>
            <w:pStyle w:val="04A999B65F7646A998D590D53899902D"/>
          </w:pPr>
          <w:r>
            <w:rPr>
              <w:lang w:bidi="en-GB"/>
            </w:rPr>
            <w:t>£</w:t>
          </w:r>
          <w:r w:rsidRPr="00892A9E">
            <w:rPr>
              <w:lang w:bidi="en-GB"/>
            </w:rPr>
            <w:t>17,083</w:t>
          </w:r>
        </w:p>
      </w:docPartBody>
    </w:docPart>
    <w:docPart>
      <w:docPartPr>
        <w:name w:val="606D48652C37465E8BAA8BD29FF3F39A"/>
        <w:category>
          <w:name w:val="Allgemein"/>
          <w:gallery w:val="placeholder"/>
        </w:category>
        <w:types>
          <w:type w:val="bbPlcHdr"/>
        </w:types>
        <w:behaviors>
          <w:behavior w:val="content"/>
        </w:behaviors>
        <w:guid w:val="{9EB91AEB-F507-44B3-AA31-72B2FBF642D6}"/>
      </w:docPartPr>
      <w:docPartBody>
        <w:p w:rsidR="00000000" w:rsidRDefault="00000000">
          <w:pPr>
            <w:pStyle w:val="606D48652C37465E8BAA8BD29FF3F39A"/>
          </w:pPr>
          <w:r>
            <w:rPr>
              <w:lang w:bidi="en-GB"/>
            </w:rPr>
            <w:t>£</w:t>
          </w:r>
          <w:r w:rsidRPr="00892A9E">
            <w:rPr>
              <w:lang w:bidi="en-GB"/>
            </w:rPr>
            <w:t>17,083</w:t>
          </w:r>
        </w:p>
      </w:docPartBody>
    </w:docPart>
    <w:docPart>
      <w:docPartPr>
        <w:name w:val="5A0F0612363B4791B2FA024E4A3EAA49"/>
        <w:category>
          <w:name w:val="Allgemein"/>
          <w:gallery w:val="placeholder"/>
        </w:category>
        <w:types>
          <w:type w:val="bbPlcHdr"/>
        </w:types>
        <w:behaviors>
          <w:behavior w:val="content"/>
        </w:behaviors>
        <w:guid w:val="{B2A185AF-637B-44E7-9242-4A3B9D443E08}"/>
      </w:docPartPr>
      <w:docPartBody>
        <w:p w:rsidR="00000000" w:rsidRDefault="00000000">
          <w:pPr>
            <w:pStyle w:val="5A0F0612363B4791B2FA024E4A3EAA49"/>
          </w:pPr>
          <w:r>
            <w:rPr>
              <w:lang w:bidi="en-GB"/>
            </w:rPr>
            <w:t>£</w:t>
          </w:r>
          <w:r w:rsidRPr="00892A9E">
            <w:rPr>
              <w:lang w:bidi="en-GB"/>
            </w:rPr>
            <w:t>17,083</w:t>
          </w:r>
        </w:p>
      </w:docPartBody>
    </w:docPart>
    <w:docPart>
      <w:docPartPr>
        <w:name w:val="20E46651A4E648979D4D64A3DF4D5D91"/>
        <w:category>
          <w:name w:val="Allgemein"/>
          <w:gallery w:val="placeholder"/>
        </w:category>
        <w:types>
          <w:type w:val="bbPlcHdr"/>
        </w:types>
        <w:behaviors>
          <w:behavior w:val="content"/>
        </w:behaviors>
        <w:guid w:val="{FDDD8ACD-CB30-4F91-87FE-DB58830F27B8}"/>
      </w:docPartPr>
      <w:docPartBody>
        <w:p w:rsidR="00000000" w:rsidRDefault="00000000">
          <w:pPr>
            <w:pStyle w:val="20E46651A4E648979D4D64A3DF4D5D91"/>
          </w:pPr>
          <w:r>
            <w:rPr>
              <w:lang w:bidi="en-GB"/>
            </w:rPr>
            <w:t>£</w:t>
          </w:r>
          <w:r w:rsidRPr="00892A9E">
            <w:rPr>
              <w:lang w:bidi="en-GB"/>
            </w:rPr>
            <w:t>17,083</w:t>
          </w:r>
        </w:p>
      </w:docPartBody>
    </w:docPart>
    <w:docPart>
      <w:docPartPr>
        <w:name w:val="A1379448B72E4442AD8ADCFFD600BAE0"/>
        <w:category>
          <w:name w:val="Allgemein"/>
          <w:gallery w:val="placeholder"/>
        </w:category>
        <w:types>
          <w:type w:val="bbPlcHdr"/>
        </w:types>
        <w:behaviors>
          <w:behavior w:val="content"/>
        </w:behaviors>
        <w:guid w:val="{27CA594A-9FC6-4317-BBFB-1AC1E9A859B2}"/>
      </w:docPartPr>
      <w:docPartBody>
        <w:p w:rsidR="00000000" w:rsidRDefault="00000000">
          <w:pPr>
            <w:pStyle w:val="A1379448B72E4442AD8ADCFFD600BAE0"/>
          </w:pPr>
          <w:r>
            <w:rPr>
              <w:lang w:bidi="en-GB"/>
            </w:rPr>
            <w:t>£</w:t>
          </w:r>
          <w:r w:rsidRPr="00892A9E">
            <w:rPr>
              <w:lang w:bidi="en-GB"/>
            </w:rPr>
            <w:t>205,000</w:t>
          </w:r>
        </w:p>
      </w:docPartBody>
    </w:docPart>
    <w:docPart>
      <w:docPartPr>
        <w:name w:val="949C6AAE0C07471883B8995B5007D31F"/>
        <w:category>
          <w:name w:val="Allgemein"/>
          <w:gallery w:val="placeholder"/>
        </w:category>
        <w:types>
          <w:type w:val="bbPlcHdr"/>
        </w:types>
        <w:behaviors>
          <w:behavior w:val="content"/>
        </w:behaviors>
        <w:guid w:val="{715323D8-65D5-4EF8-934B-A5492D3DE01B}"/>
      </w:docPartPr>
      <w:docPartBody>
        <w:p w:rsidR="00000000" w:rsidRDefault="00000000">
          <w:pPr>
            <w:pStyle w:val="949C6AAE0C07471883B8995B5007D31F"/>
          </w:pPr>
          <w:r w:rsidRPr="00892A9E">
            <w:rPr>
              <w:lang w:bidi="en-GB"/>
            </w:rPr>
            <w:t>Other</w:t>
          </w:r>
        </w:p>
      </w:docPartBody>
    </w:docPart>
    <w:docPart>
      <w:docPartPr>
        <w:name w:val="792A546E9B974736993AFCCE0FEC4355"/>
        <w:category>
          <w:name w:val="Allgemein"/>
          <w:gallery w:val="placeholder"/>
        </w:category>
        <w:types>
          <w:type w:val="bbPlcHdr"/>
        </w:types>
        <w:behaviors>
          <w:behavior w:val="content"/>
        </w:behaviors>
        <w:guid w:val="{DBF47D80-7178-4EA3-B2DF-B0AFC4E7C3C1}"/>
      </w:docPartPr>
      <w:docPartBody>
        <w:p w:rsidR="00000000" w:rsidRDefault="00000000">
          <w:pPr>
            <w:pStyle w:val="792A546E9B974736993AFCCE0FEC4355"/>
          </w:pPr>
          <w:r>
            <w:rPr>
              <w:lang w:bidi="en-GB"/>
            </w:rPr>
            <w:t>£</w:t>
          </w:r>
          <w:r w:rsidRPr="00892A9E">
            <w:rPr>
              <w:lang w:bidi="en-GB"/>
            </w:rPr>
            <w:t>500</w:t>
          </w:r>
        </w:p>
      </w:docPartBody>
    </w:docPart>
    <w:docPart>
      <w:docPartPr>
        <w:name w:val="1B0F3B1B46E646E38ADF57789C7DE525"/>
        <w:category>
          <w:name w:val="Allgemein"/>
          <w:gallery w:val="placeholder"/>
        </w:category>
        <w:types>
          <w:type w:val="bbPlcHdr"/>
        </w:types>
        <w:behaviors>
          <w:behavior w:val="content"/>
        </w:behaviors>
        <w:guid w:val="{324249DD-1350-4FA9-910C-0628BF5C8CAA}"/>
      </w:docPartPr>
      <w:docPartBody>
        <w:p w:rsidR="00000000" w:rsidRDefault="00000000">
          <w:pPr>
            <w:pStyle w:val="1B0F3B1B46E646E38ADF57789C7DE525"/>
          </w:pPr>
          <w:r>
            <w:rPr>
              <w:lang w:bidi="en-GB"/>
            </w:rPr>
            <w:t>£</w:t>
          </w:r>
          <w:r w:rsidRPr="00892A9E">
            <w:rPr>
              <w:lang w:bidi="en-GB"/>
            </w:rPr>
            <w:t>500</w:t>
          </w:r>
        </w:p>
      </w:docPartBody>
    </w:docPart>
    <w:docPart>
      <w:docPartPr>
        <w:name w:val="A8588523D0624A4D847D308C7A967A5D"/>
        <w:category>
          <w:name w:val="Allgemein"/>
          <w:gallery w:val="placeholder"/>
        </w:category>
        <w:types>
          <w:type w:val="bbPlcHdr"/>
        </w:types>
        <w:behaviors>
          <w:behavior w:val="content"/>
        </w:behaviors>
        <w:guid w:val="{138E1319-58BB-4FC5-BA11-EE959FFC41F7}"/>
      </w:docPartPr>
      <w:docPartBody>
        <w:p w:rsidR="00000000" w:rsidRDefault="00000000">
          <w:pPr>
            <w:pStyle w:val="A8588523D0624A4D847D308C7A967A5D"/>
          </w:pPr>
          <w:r>
            <w:rPr>
              <w:lang w:bidi="en-GB"/>
            </w:rPr>
            <w:t>£</w:t>
          </w:r>
          <w:r w:rsidRPr="00892A9E">
            <w:rPr>
              <w:lang w:bidi="en-GB"/>
            </w:rPr>
            <w:t>500</w:t>
          </w:r>
        </w:p>
      </w:docPartBody>
    </w:docPart>
    <w:docPart>
      <w:docPartPr>
        <w:name w:val="F9CCAACEEBD548568C2160351C67133D"/>
        <w:category>
          <w:name w:val="Allgemein"/>
          <w:gallery w:val="placeholder"/>
        </w:category>
        <w:types>
          <w:type w:val="bbPlcHdr"/>
        </w:types>
        <w:behaviors>
          <w:behavior w:val="content"/>
        </w:behaviors>
        <w:guid w:val="{AB98DA58-38DC-4DE5-B273-CF649A1115C1}"/>
      </w:docPartPr>
      <w:docPartBody>
        <w:p w:rsidR="00000000" w:rsidRDefault="00000000">
          <w:pPr>
            <w:pStyle w:val="F9CCAACEEBD548568C2160351C67133D"/>
          </w:pPr>
          <w:r>
            <w:rPr>
              <w:lang w:bidi="en-GB"/>
            </w:rPr>
            <w:t>£</w:t>
          </w:r>
          <w:r w:rsidRPr="00892A9E">
            <w:rPr>
              <w:lang w:bidi="en-GB"/>
            </w:rPr>
            <w:t>500</w:t>
          </w:r>
        </w:p>
      </w:docPartBody>
    </w:docPart>
    <w:docPart>
      <w:docPartPr>
        <w:name w:val="ECB3BC6C0A014ED59AAF91A6295471C9"/>
        <w:category>
          <w:name w:val="Allgemein"/>
          <w:gallery w:val="placeholder"/>
        </w:category>
        <w:types>
          <w:type w:val="bbPlcHdr"/>
        </w:types>
        <w:behaviors>
          <w:behavior w:val="content"/>
        </w:behaviors>
        <w:guid w:val="{A8090864-EFCF-408B-9C03-A958349E7A42}"/>
      </w:docPartPr>
      <w:docPartBody>
        <w:p w:rsidR="00000000" w:rsidRDefault="00000000">
          <w:pPr>
            <w:pStyle w:val="ECB3BC6C0A014ED59AAF91A6295471C9"/>
          </w:pPr>
          <w:r>
            <w:rPr>
              <w:lang w:bidi="en-GB"/>
            </w:rPr>
            <w:t>£</w:t>
          </w:r>
          <w:r w:rsidRPr="00892A9E">
            <w:rPr>
              <w:lang w:bidi="en-GB"/>
            </w:rPr>
            <w:t>500</w:t>
          </w:r>
        </w:p>
      </w:docPartBody>
    </w:docPart>
    <w:docPart>
      <w:docPartPr>
        <w:name w:val="EA4DE2D337B741DFB6CAD9855FDE25B2"/>
        <w:category>
          <w:name w:val="Allgemein"/>
          <w:gallery w:val="placeholder"/>
        </w:category>
        <w:types>
          <w:type w:val="bbPlcHdr"/>
        </w:types>
        <w:behaviors>
          <w:behavior w:val="content"/>
        </w:behaviors>
        <w:guid w:val="{3D0ED0C7-A211-4F31-AF02-DF576BE0F910}"/>
      </w:docPartPr>
      <w:docPartBody>
        <w:p w:rsidR="00000000" w:rsidRDefault="00000000">
          <w:pPr>
            <w:pStyle w:val="EA4DE2D337B741DFB6CAD9855FDE25B2"/>
          </w:pPr>
          <w:r>
            <w:rPr>
              <w:lang w:bidi="en-GB"/>
            </w:rPr>
            <w:t>£</w:t>
          </w:r>
          <w:r w:rsidRPr="00892A9E">
            <w:rPr>
              <w:lang w:bidi="en-GB"/>
            </w:rPr>
            <w:t>500</w:t>
          </w:r>
        </w:p>
      </w:docPartBody>
    </w:docPart>
    <w:docPart>
      <w:docPartPr>
        <w:name w:val="A9DEB37383CC4BFBBE9F17B4142584DE"/>
        <w:category>
          <w:name w:val="Allgemein"/>
          <w:gallery w:val="placeholder"/>
        </w:category>
        <w:types>
          <w:type w:val="bbPlcHdr"/>
        </w:types>
        <w:behaviors>
          <w:behavior w:val="content"/>
        </w:behaviors>
        <w:guid w:val="{05C0E128-F31A-4EC7-8B10-E8D552D54D97}"/>
      </w:docPartPr>
      <w:docPartBody>
        <w:p w:rsidR="00000000" w:rsidRDefault="00000000">
          <w:pPr>
            <w:pStyle w:val="A9DEB37383CC4BFBBE9F17B4142584DE"/>
          </w:pPr>
          <w:r>
            <w:rPr>
              <w:lang w:bidi="en-GB"/>
            </w:rPr>
            <w:t>£</w:t>
          </w:r>
          <w:r w:rsidRPr="00892A9E">
            <w:rPr>
              <w:lang w:bidi="en-GB"/>
            </w:rPr>
            <w:t>500</w:t>
          </w:r>
        </w:p>
      </w:docPartBody>
    </w:docPart>
    <w:docPart>
      <w:docPartPr>
        <w:name w:val="35BD27D1929E4FE183B9BD89DBB56AE0"/>
        <w:category>
          <w:name w:val="Allgemein"/>
          <w:gallery w:val="placeholder"/>
        </w:category>
        <w:types>
          <w:type w:val="bbPlcHdr"/>
        </w:types>
        <w:behaviors>
          <w:behavior w:val="content"/>
        </w:behaviors>
        <w:guid w:val="{61253A1C-1C61-47ED-A3E5-7056BCC52AF6}"/>
      </w:docPartPr>
      <w:docPartBody>
        <w:p w:rsidR="00000000" w:rsidRDefault="00000000">
          <w:pPr>
            <w:pStyle w:val="35BD27D1929E4FE183B9BD89DBB56AE0"/>
          </w:pPr>
          <w:r>
            <w:rPr>
              <w:lang w:bidi="en-GB"/>
            </w:rPr>
            <w:t>£</w:t>
          </w:r>
          <w:r w:rsidRPr="00892A9E">
            <w:rPr>
              <w:lang w:bidi="en-GB"/>
            </w:rPr>
            <w:t>500</w:t>
          </w:r>
        </w:p>
      </w:docPartBody>
    </w:docPart>
    <w:docPart>
      <w:docPartPr>
        <w:name w:val="4F28FDBE24FC45A19B86D35AC0F57040"/>
        <w:category>
          <w:name w:val="Allgemein"/>
          <w:gallery w:val="placeholder"/>
        </w:category>
        <w:types>
          <w:type w:val="bbPlcHdr"/>
        </w:types>
        <w:behaviors>
          <w:behavior w:val="content"/>
        </w:behaviors>
        <w:guid w:val="{FCFDE813-A1B7-404A-AB3C-41247CD82258}"/>
      </w:docPartPr>
      <w:docPartBody>
        <w:p w:rsidR="00000000" w:rsidRDefault="00000000">
          <w:pPr>
            <w:pStyle w:val="4F28FDBE24FC45A19B86D35AC0F57040"/>
          </w:pPr>
          <w:r>
            <w:rPr>
              <w:lang w:bidi="en-GB"/>
            </w:rPr>
            <w:t>£</w:t>
          </w:r>
          <w:r w:rsidRPr="00892A9E">
            <w:rPr>
              <w:lang w:bidi="en-GB"/>
            </w:rPr>
            <w:t>500</w:t>
          </w:r>
        </w:p>
      </w:docPartBody>
    </w:docPart>
    <w:docPart>
      <w:docPartPr>
        <w:name w:val="C43F4897748B49FCB8A245C6DBC0F34F"/>
        <w:category>
          <w:name w:val="Allgemein"/>
          <w:gallery w:val="placeholder"/>
        </w:category>
        <w:types>
          <w:type w:val="bbPlcHdr"/>
        </w:types>
        <w:behaviors>
          <w:behavior w:val="content"/>
        </w:behaviors>
        <w:guid w:val="{FC599018-5557-4A40-AFFF-F2AAD400DE7F}"/>
      </w:docPartPr>
      <w:docPartBody>
        <w:p w:rsidR="00000000" w:rsidRDefault="00000000">
          <w:pPr>
            <w:pStyle w:val="C43F4897748B49FCB8A245C6DBC0F34F"/>
          </w:pPr>
          <w:r>
            <w:rPr>
              <w:lang w:bidi="en-GB"/>
            </w:rPr>
            <w:t>£</w:t>
          </w:r>
          <w:r w:rsidRPr="00892A9E">
            <w:rPr>
              <w:lang w:bidi="en-GB"/>
            </w:rPr>
            <w:t>500</w:t>
          </w:r>
        </w:p>
      </w:docPartBody>
    </w:docPart>
    <w:docPart>
      <w:docPartPr>
        <w:name w:val="23F0123B2F1E472F9775B17D07F4487F"/>
        <w:category>
          <w:name w:val="Allgemein"/>
          <w:gallery w:val="placeholder"/>
        </w:category>
        <w:types>
          <w:type w:val="bbPlcHdr"/>
        </w:types>
        <w:behaviors>
          <w:behavior w:val="content"/>
        </w:behaviors>
        <w:guid w:val="{08985A71-FC69-4069-9C77-A30ACBF8428A}"/>
      </w:docPartPr>
      <w:docPartBody>
        <w:p w:rsidR="00000000" w:rsidRDefault="00000000">
          <w:pPr>
            <w:pStyle w:val="23F0123B2F1E472F9775B17D07F4487F"/>
          </w:pPr>
          <w:r>
            <w:rPr>
              <w:lang w:bidi="en-GB"/>
            </w:rPr>
            <w:t>£</w:t>
          </w:r>
          <w:r w:rsidRPr="00892A9E">
            <w:rPr>
              <w:lang w:bidi="en-GB"/>
            </w:rPr>
            <w:t>500</w:t>
          </w:r>
        </w:p>
      </w:docPartBody>
    </w:docPart>
    <w:docPart>
      <w:docPartPr>
        <w:name w:val="C8F446F79823424F8F5B7813925601B9"/>
        <w:category>
          <w:name w:val="Allgemein"/>
          <w:gallery w:val="placeholder"/>
        </w:category>
        <w:types>
          <w:type w:val="bbPlcHdr"/>
        </w:types>
        <w:behaviors>
          <w:behavior w:val="content"/>
        </w:behaviors>
        <w:guid w:val="{87D3B907-78DE-451F-8C40-E78B2723AAF4}"/>
      </w:docPartPr>
      <w:docPartBody>
        <w:p w:rsidR="00000000" w:rsidRDefault="00000000">
          <w:pPr>
            <w:pStyle w:val="C8F446F79823424F8F5B7813925601B9"/>
          </w:pPr>
          <w:r>
            <w:rPr>
              <w:lang w:bidi="en-GB"/>
            </w:rPr>
            <w:t>£</w:t>
          </w:r>
          <w:r w:rsidRPr="00892A9E">
            <w:rPr>
              <w:lang w:bidi="en-GB"/>
            </w:rPr>
            <w:t>500</w:t>
          </w:r>
        </w:p>
      </w:docPartBody>
    </w:docPart>
    <w:docPart>
      <w:docPartPr>
        <w:name w:val="FBDAA91C05114DB486F9C66AA4FA87AF"/>
        <w:category>
          <w:name w:val="Allgemein"/>
          <w:gallery w:val="placeholder"/>
        </w:category>
        <w:types>
          <w:type w:val="bbPlcHdr"/>
        </w:types>
        <w:behaviors>
          <w:behavior w:val="content"/>
        </w:behaviors>
        <w:guid w:val="{4614ADC5-9964-4DF9-AF1F-51239E642468}"/>
      </w:docPartPr>
      <w:docPartBody>
        <w:p w:rsidR="00000000" w:rsidRDefault="00000000">
          <w:pPr>
            <w:pStyle w:val="FBDAA91C05114DB486F9C66AA4FA87AF"/>
          </w:pPr>
          <w:r>
            <w:rPr>
              <w:lang w:bidi="en-GB"/>
            </w:rPr>
            <w:t>£</w:t>
          </w:r>
          <w:r w:rsidRPr="00892A9E">
            <w:rPr>
              <w:lang w:bidi="en-GB"/>
            </w:rPr>
            <w:t>6,000</w:t>
          </w:r>
        </w:p>
      </w:docPartBody>
    </w:docPart>
    <w:docPart>
      <w:docPartPr>
        <w:name w:val="42F0A12DD836454F88BB0B3E1C7A86F7"/>
        <w:category>
          <w:name w:val="Allgemein"/>
          <w:gallery w:val="placeholder"/>
        </w:category>
        <w:types>
          <w:type w:val="bbPlcHdr"/>
        </w:types>
        <w:behaviors>
          <w:behavior w:val="content"/>
        </w:behaviors>
        <w:guid w:val="{28D84874-78B6-457A-AFDE-5D7D706E1D59}"/>
      </w:docPartPr>
      <w:docPartBody>
        <w:p w:rsidR="00000000" w:rsidRDefault="00000000">
          <w:pPr>
            <w:pStyle w:val="42F0A12DD836454F88BB0B3E1C7A86F7"/>
          </w:pPr>
          <w:r w:rsidRPr="00892A9E">
            <w:rPr>
              <w:lang w:bidi="en-GB"/>
            </w:rPr>
            <w:t>Total Expenses</w:t>
          </w:r>
        </w:p>
      </w:docPartBody>
    </w:docPart>
    <w:docPart>
      <w:docPartPr>
        <w:name w:val="2958403C92654922B73DA95800324F26"/>
        <w:category>
          <w:name w:val="Allgemein"/>
          <w:gallery w:val="placeholder"/>
        </w:category>
        <w:types>
          <w:type w:val="bbPlcHdr"/>
        </w:types>
        <w:behaviors>
          <w:behavior w:val="content"/>
        </w:behaviors>
        <w:guid w:val="{19D4DC61-B405-426F-BF5C-43C985AE8375}"/>
      </w:docPartPr>
      <w:docPartBody>
        <w:p w:rsidR="00000000" w:rsidRDefault="00000000">
          <w:pPr>
            <w:pStyle w:val="2958403C92654922B73DA95800324F26"/>
          </w:pPr>
          <w:r>
            <w:rPr>
              <w:lang w:bidi="en-GB"/>
            </w:rPr>
            <w:t>£</w:t>
          </w:r>
          <w:r w:rsidRPr="00892A9E">
            <w:rPr>
              <w:lang w:bidi="en-GB"/>
            </w:rPr>
            <w:t>49,179</w:t>
          </w:r>
        </w:p>
      </w:docPartBody>
    </w:docPart>
    <w:docPart>
      <w:docPartPr>
        <w:name w:val="9FAF969E526E46E08D77323AC4B94095"/>
        <w:category>
          <w:name w:val="Allgemein"/>
          <w:gallery w:val="placeholder"/>
        </w:category>
        <w:types>
          <w:type w:val="bbPlcHdr"/>
        </w:types>
        <w:behaviors>
          <w:behavior w:val="content"/>
        </w:behaviors>
        <w:guid w:val="{5A9FDCDA-457D-433E-BD7D-122CEF74FBBF}"/>
      </w:docPartPr>
      <w:docPartBody>
        <w:p w:rsidR="00000000" w:rsidRDefault="00000000">
          <w:pPr>
            <w:pStyle w:val="9FAF969E526E46E08D77323AC4B94095"/>
          </w:pPr>
          <w:r>
            <w:rPr>
              <w:lang w:bidi="en-GB"/>
            </w:rPr>
            <w:t>£</w:t>
          </w:r>
          <w:r w:rsidRPr="00892A9E">
            <w:rPr>
              <w:lang w:bidi="en-GB"/>
            </w:rPr>
            <w:t>49,179</w:t>
          </w:r>
        </w:p>
      </w:docPartBody>
    </w:docPart>
    <w:docPart>
      <w:docPartPr>
        <w:name w:val="D5B029594C454FEF8323D3E5FD43AE2D"/>
        <w:category>
          <w:name w:val="Allgemein"/>
          <w:gallery w:val="placeholder"/>
        </w:category>
        <w:types>
          <w:type w:val="bbPlcHdr"/>
        </w:types>
        <w:behaviors>
          <w:behavior w:val="content"/>
        </w:behaviors>
        <w:guid w:val="{7DDEFB39-6C3B-4938-B889-0421482D2110}"/>
      </w:docPartPr>
      <w:docPartBody>
        <w:p w:rsidR="00000000" w:rsidRDefault="00000000">
          <w:pPr>
            <w:pStyle w:val="D5B029594C454FEF8323D3E5FD43AE2D"/>
          </w:pPr>
          <w:r>
            <w:rPr>
              <w:lang w:bidi="en-GB"/>
            </w:rPr>
            <w:t>£</w:t>
          </w:r>
          <w:r w:rsidRPr="00892A9E">
            <w:rPr>
              <w:lang w:bidi="en-GB"/>
            </w:rPr>
            <w:t>49,179</w:t>
          </w:r>
        </w:p>
      </w:docPartBody>
    </w:docPart>
    <w:docPart>
      <w:docPartPr>
        <w:name w:val="321BD494CFE2464D97A6BA7CA7DF656F"/>
        <w:category>
          <w:name w:val="Allgemein"/>
          <w:gallery w:val="placeholder"/>
        </w:category>
        <w:types>
          <w:type w:val="bbPlcHdr"/>
        </w:types>
        <w:behaviors>
          <w:behavior w:val="content"/>
        </w:behaviors>
        <w:guid w:val="{E6EDE1BE-BA84-4FC0-A20B-3F439B9AD33A}"/>
      </w:docPartPr>
      <w:docPartBody>
        <w:p w:rsidR="00000000" w:rsidRDefault="00000000">
          <w:pPr>
            <w:pStyle w:val="321BD494CFE2464D97A6BA7CA7DF656F"/>
          </w:pPr>
          <w:r>
            <w:rPr>
              <w:lang w:bidi="en-GB"/>
            </w:rPr>
            <w:t>£</w:t>
          </w:r>
          <w:r w:rsidRPr="00892A9E">
            <w:rPr>
              <w:lang w:bidi="en-GB"/>
            </w:rPr>
            <w:t>49,179</w:t>
          </w:r>
        </w:p>
      </w:docPartBody>
    </w:docPart>
    <w:docPart>
      <w:docPartPr>
        <w:name w:val="A1906E540B7340568542FD5FB2D2C84D"/>
        <w:category>
          <w:name w:val="Allgemein"/>
          <w:gallery w:val="placeholder"/>
        </w:category>
        <w:types>
          <w:type w:val="bbPlcHdr"/>
        </w:types>
        <w:behaviors>
          <w:behavior w:val="content"/>
        </w:behaviors>
        <w:guid w:val="{0AB17309-7ECA-4F67-A4AA-801F244B1D45}"/>
      </w:docPartPr>
      <w:docPartBody>
        <w:p w:rsidR="00000000" w:rsidRDefault="00000000">
          <w:pPr>
            <w:pStyle w:val="A1906E540B7340568542FD5FB2D2C84D"/>
          </w:pPr>
          <w:r>
            <w:rPr>
              <w:lang w:bidi="en-GB"/>
            </w:rPr>
            <w:t>£</w:t>
          </w:r>
          <w:r w:rsidRPr="00892A9E">
            <w:rPr>
              <w:lang w:bidi="en-GB"/>
            </w:rPr>
            <w:t>49,179</w:t>
          </w:r>
        </w:p>
      </w:docPartBody>
    </w:docPart>
    <w:docPart>
      <w:docPartPr>
        <w:name w:val="524F49EBF6A34156A9DC7E33914B052A"/>
        <w:category>
          <w:name w:val="Allgemein"/>
          <w:gallery w:val="placeholder"/>
        </w:category>
        <w:types>
          <w:type w:val="bbPlcHdr"/>
        </w:types>
        <w:behaviors>
          <w:behavior w:val="content"/>
        </w:behaviors>
        <w:guid w:val="{6F1EB2DE-845F-4EA7-B6CA-752AFECF26AE}"/>
      </w:docPartPr>
      <w:docPartBody>
        <w:p w:rsidR="00000000" w:rsidRDefault="00000000">
          <w:pPr>
            <w:pStyle w:val="524F49EBF6A34156A9DC7E33914B052A"/>
          </w:pPr>
          <w:r>
            <w:rPr>
              <w:lang w:bidi="en-GB"/>
            </w:rPr>
            <w:t>£</w:t>
          </w:r>
          <w:r w:rsidRPr="00892A9E">
            <w:rPr>
              <w:lang w:bidi="en-GB"/>
            </w:rPr>
            <w:t>49,179</w:t>
          </w:r>
        </w:p>
      </w:docPartBody>
    </w:docPart>
    <w:docPart>
      <w:docPartPr>
        <w:name w:val="9B1F116DFEF2495C89634A569E438531"/>
        <w:category>
          <w:name w:val="Allgemein"/>
          <w:gallery w:val="placeholder"/>
        </w:category>
        <w:types>
          <w:type w:val="bbPlcHdr"/>
        </w:types>
        <w:behaviors>
          <w:behavior w:val="content"/>
        </w:behaviors>
        <w:guid w:val="{24A07CEA-6C0C-4DA9-9A03-41D9E8284F59}"/>
      </w:docPartPr>
      <w:docPartBody>
        <w:p w:rsidR="00000000" w:rsidRDefault="00000000">
          <w:pPr>
            <w:pStyle w:val="9B1F116DFEF2495C89634A569E438531"/>
          </w:pPr>
          <w:r>
            <w:rPr>
              <w:lang w:bidi="en-GB"/>
            </w:rPr>
            <w:t>£</w:t>
          </w:r>
          <w:r w:rsidRPr="00892A9E">
            <w:rPr>
              <w:lang w:bidi="en-GB"/>
            </w:rPr>
            <w:t>49,179</w:t>
          </w:r>
        </w:p>
      </w:docPartBody>
    </w:docPart>
    <w:docPart>
      <w:docPartPr>
        <w:name w:val="9D63479F26B840C486D96F90AA4F51AF"/>
        <w:category>
          <w:name w:val="Allgemein"/>
          <w:gallery w:val="placeholder"/>
        </w:category>
        <w:types>
          <w:type w:val="bbPlcHdr"/>
        </w:types>
        <w:behaviors>
          <w:behavior w:val="content"/>
        </w:behaviors>
        <w:guid w:val="{168603BF-99E9-425E-8940-1FC4DA7E3A6D}"/>
      </w:docPartPr>
      <w:docPartBody>
        <w:p w:rsidR="00000000" w:rsidRDefault="00000000">
          <w:pPr>
            <w:pStyle w:val="9D63479F26B840C486D96F90AA4F51AF"/>
          </w:pPr>
          <w:r>
            <w:rPr>
              <w:lang w:bidi="en-GB"/>
            </w:rPr>
            <w:t>£</w:t>
          </w:r>
          <w:r w:rsidRPr="00892A9E">
            <w:rPr>
              <w:lang w:bidi="en-GB"/>
            </w:rPr>
            <w:t>49,179</w:t>
          </w:r>
        </w:p>
      </w:docPartBody>
    </w:docPart>
    <w:docPart>
      <w:docPartPr>
        <w:name w:val="E58C237A23F244888E4E2DE7441330CA"/>
        <w:category>
          <w:name w:val="Allgemein"/>
          <w:gallery w:val="placeholder"/>
        </w:category>
        <w:types>
          <w:type w:val="bbPlcHdr"/>
        </w:types>
        <w:behaviors>
          <w:behavior w:val="content"/>
        </w:behaviors>
        <w:guid w:val="{A6D550AD-341D-4C12-9CC1-9ECB10FCE677}"/>
      </w:docPartPr>
      <w:docPartBody>
        <w:p w:rsidR="00000000" w:rsidRDefault="00000000">
          <w:pPr>
            <w:pStyle w:val="E58C237A23F244888E4E2DE7441330CA"/>
          </w:pPr>
          <w:r>
            <w:rPr>
              <w:lang w:bidi="en-GB"/>
            </w:rPr>
            <w:t>£</w:t>
          </w:r>
          <w:r w:rsidRPr="00892A9E">
            <w:rPr>
              <w:lang w:bidi="en-GB"/>
            </w:rPr>
            <w:t>49,179</w:t>
          </w:r>
        </w:p>
      </w:docPartBody>
    </w:docPart>
    <w:docPart>
      <w:docPartPr>
        <w:name w:val="89D2E78A1AD349028FAF8125D641EC68"/>
        <w:category>
          <w:name w:val="Allgemein"/>
          <w:gallery w:val="placeholder"/>
        </w:category>
        <w:types>
          <w:type w:val="bbPlcHdr"/>
        </w:types>
        <w:behaviors>
          <w:behavior w:val="content"/>
        </w:behaviors>
        <w:guid w:val="{305DFDA5-6160-49AE-935E-57AE67714596}"/>
      </w:docPartPr>
      <w:docPartBody>
        <w:p w:rsidR="00000000" w:rsidRDefault="00000000">
          <w:pPr>
            <w:pStyle w:val="89D2E78A1AD349028FAF8125D641EC68"/>
          </w:pPr>
          <w:r>
            <w:rPr>
              <w:lang w:bidi="en-GB"/>
            </w:rPr>
            <w:t>£</w:t>
          </w:r>
          <w:r w:rsidRPr="00892A9E">
            <w:rPr>
              <w:lang w:bidi="en-GB"/>
            </w:rPr>
            <w:t>49,179</w:t>
          </w:r>
        </w:p>
      </w:docPartBody>
    </w:docPart>
    <w:docPart>
      <w:docPartPr>
        <w:name w:val="E1F2C8FE5D5D4D3F8B308D70B4BD9AB4"/>
        <w:category>
          <w:name w:val="Allgemein"/>
          <w:gallery w:val="placeholder"/>
        </w:category>
        <w:types>
          <w:type w:val="bbPlcHdr"/>
        </w:types>
        <w:behaviors>
          <w:behavior w:val="content"/>
        </w:behaviors>
        <w:guid w:val="{5125B772-231B-45FE-B492-B83CEA6B68B3}"/>
      </w:docPartPr>
      <w:docPartBody>
        <w:p w:rsidR="00000000" w:rsidRDefault="00000000">
          <w:pPr>
            <w:pStyle w:val="E1F2C8FE5D5D4D3F8B308D70B4BD9AB4"/>
          </w:pPr>
          <w:r>
            <w:rPr>
              <w:lang w:bidi="en-GB"/>
            </w:rPr>
            <w:t>£</w:t>
          </w:r>
          <w:r w:rsidRPr="00892A9E">
            <w:rPr>
              <w:lang w:bidi="en-GB"/>
            </w:rPr>
            <w:t>49,179</w:t>
          </w:r>
        </w:p>
      </w:docPartBody>
    </w:docPart>
    <w:docPart>
      <w:docPartPr>
        <w:name w:val="8BBECA0E6843452C9C23320E9B81E19D"/>
        <w:category>
          <w:name w:val="Allgemein"/>
          <w:gallery w:val="placeholder"/>
        </w:category>
        <w:types>
          <w:type w:val="bbPlcHdr"/>
        </w:types>
        <w:behaviors>
          <w:behavior w:val="content"/>
        </w:behaviors>
        <w:guid w:val="{71C1990C-111B-479E-8772-FC800449CBE4}"/>
      </w:docPartPr>
      <w:docPartBody>
        <w:p w:rsidR="00000000" w:rsidRDefault="00000000">
          <w:pPr>
            <w:pStyle w:val="8BBECA0E6843452C9C23320E9B81E19D"/>
          </w:pPr>
          <w:r>
            <w:rPr>
              <w:lang w:bidi="en-GB"/>
            </w:rPr>
            <w:t>£</w:t>
          </w:r>
          <w:r w:rsidRPr="00892A9E">
            <w:rPr>
              <w:lang w:bidi="en-GB"/>
            </w:rPr>
            <w:t>49,179</w:t>
          </w:r>
        </w:p>
      </w:docPartBody>
    </w:docPart>
    <w:docPart>
      <w:docPartPr>
        <w:name w:val="B9D7F5C64C2C430DA316BC6E798DFD20"/>
        <w:category>
          <w:name w:val="Allgemein"/>
          <w:gallery w:val="placeholder"/>
        </w:category>
        <w:types>
          <w:type w:val="bbPlcHdr"/>
        </w:types>
        <w:behaviors>
          <w:behavior w:val="content"/>
        </w:behaviors>
        <w:guid w:val="{E2D0EFB6-7D48-4419-8B9D-0E87F6A886CA}"/>
      </w:docPartPr>
      <w:docPartBody>
        <w:p w:rsidR="00000000" w:rsidRDefault="00000000">
          <w:pPr>
            <w:pStyle w:val="B9D7F5C64C2C430DA316BC6E798DFD20"/>
          </w:pPr>
          <w:r>
            <w:rPr>
              <w:lang w:bidi="en-GB"/>
            </w:rPr>
            <w:t>£</w:t>
          </w:r>
          <w:r w:rsidRPr="00892A9E">
            <w:rPr>
              <w:lang w:bidi="en-GB"/>
            </w:rPr>
            <w:t>590,146</w:t>
          </w:r>
        </w:p>
      </w:docPartBody>
    </w:docPart>
    <w:docPart>
      <w:docPartPr>
        <w:name w:val="087830E3EE754DCE90A9691BF9FEEDAD"/>
        <w:category>
          <w:name w:val="Allgemein"/>
          <w:gallery w:val="placeholder"/>
        </w:category>
        <w:types>
          <w:type w:val="bbPlcHdr"/>
        </w:types>
        <w:behaviors>
          <w:behavior w:val="content"/>
        </w:behaviors>
        <w:guid w:val="{615FA1FF-E87C-4419-A9AB-C82FC122E31D}"/>
      </w:docPartPr>
      <w:docPartBody>
        <w:p w:rsidR="00000000" w:rsidRDefault="00000000">
          <w:pPr>
            <w:pStyle w:val="087830E3EE754DCE90A9691BF9FEEDAD"/>
          </w:pPr>
          <w:r w:rsidRPr="00892A9E">
            <w:rPr>
              <w:lang w:bidi="en-GB"/>
            </w:rPr>
            <w:t>Income Before Taxes</w:t>
          </w:r>
        </w:p>
      </w:docPartBody>
    </w:docPart>
    <w:docPart>
      <w:docPartPr>
        <w:name w:val="E80703BBADCC409D84C4F2C17B064841"/>
        <w:category>
          <w:name w:val="Allgemein"/>
          <w:gallery w:val="placeholder"/>
        </w:category>
        <w:types>
          <w:type w:val="bbPlcHdr"/>
        </w:types>
        <w:behaviors>
          <w:behavior w:val="content"/>
        </w:behaviors>
        <w:guid w:val="{FF847127-E56F-4E01-BB6E-9D7C6D66027B}"/>
      </w:docPartPr>
      <w:docPartBody>
        <w:p w:rsidR="00000000" w:rsidRDefault="00000000">
          <w:pPr>
            <w:pStyle w:val="E80703BBADCC409D84C4F2C17B064841"/>
          </w:pPr>
          <w:r>
            <w:rPr>
              <w:lang w:bidi="en-GB"/>
            </w:rPr>
            <w:t>£</w:t>
          </w:r>
          <w:r w:rsidRPr="00892A9E">
            <w:rPr>
              <w:lang w:bidi="en-GB"/>
            </w:rPr>
            <w:t>24,821</w:t>
          </w:r>
        </w:p>
      </w:docPartBody>
    </w:docPart>
    <w:docPart>
      <w:docPartPr>
        <w:name w:val="5C5BD11E50C24334AB6C7E4B942679AA"/>
        <w:category>
          <w:name w:val="Allgemein"/>
          <w:gallery w:val="placeholder"/>
        </w:category>
        <w:types>
          <w:type w:val="bbPlcHdr"/>
        </w:types>
        <w:behaviors>
          <w:behavior w:val="content"/>
        </w:behaviors>
        <w:guid w:val="{71D83954-036B-4B27-978D-51B2B6D7CDE4}"/>
      </w:docPartPr>
      <w:docPartBody>
        <w:p w:rsidR="00000000" w:rsidRDefault="00000000">
          <w:pPr>
            <w:pStyle w:val="5C5BD11E50C24334AB6C7E4B942679AA"/>
          </w:pPr>
          <w:r>
            <w:rPr>
              <w:lang w:bidi="en-GB"/>
            </w:rPr>
            <w:t>£</w:t>
          </w:r>
          <w:r w:rsidRPr="00892A9E">
            <w:rPr>
              <w:lang w:bidi="en-GB"/>
            </w:rPr>
            <w:t>24,821</w:t>
          </w:r>
        </w:p>
      </w:docPartBody>
    </w:docPart>
    <w:docPart>
      <w:docPartPr>
        <w:name w:val="CC92E99B9B9444A4B08C3E549C53542E"/>
        <w:category>
          <w:name w:val="Allgemein"/>
          <w:gallery w:val="placeholder"/>
        </w:category>
        <w:types>
          <w:type w:val="bbPlcHdr"/>
        </w:types>
        <w:behaviors>
          <w:behavior w:val="content"/>
        </w:behaviors>
        <w:guid w:val="{54741FE6-ECBC-4FA6-A43E-9A1415EEE40B}"/>
      </w:docPartPr>
      <w:docPartBody>
        <w:p w:rsidR="00000000" w:rsidRDefault="00000000">
          <w:pPr>
            <w:pStyle w:val="CC92E99B9B9444A4B08C3E549C53542E"/>
          </w:pPr>
          <w:r>
            <w:rPr>
              <w:lang w:bidi="en-GB"/>
            </w:rPr>
            <w:t>£</w:t>
          </w:r>
          <w:r w:rsidRPr="00892A9E">
            <w:rPr>
              <w:lang w:bidi="en-GB"/>
            </w:rPr>
            <w:t>24,821</w:t>
          </w:r>
        </w:p>
      </w:docPartBody>
    </w:docPart>
    <w:docPart>
      <w:docPartPr>
        <w:name w:val="3E634F68FCAC4A9582EC75691B9A5205"/>
        <w:category>
          <w:name w:val="Allgemein"/>
          <w:gallery w:val="placeholder"/>
        </w:category>
        <w:types>
          <w:type w:val="bbPlcHdr"/>
        </w:types>
        <w:behaviors>
          <w:behavior w:val="content"/>
        </w:behaviors>
        <w:guid w:val="{F47CA1D6-D6B1-4CF0-9A1E-12DEAEF3205D}"/>
      </w:docPartPr>
      <w:docPartBody>
        <w:p w:rsidR="00000000" w:rsidRDefault="00000000">
          <w:pPr>
            <w:pStyle w:val="3E634F68FCAC4A9582EC75691B9A5205"/>
          </w:pPr>
          <w:r>
            <w:rPr>
              <w:lang w:bidi="en-GB"/>
            </w:rPr>
            <w:t>£</w:t>
          </w:r>
          <w:r w:rsidRPr="00892A9E">
            <w:rPr>
              <w:lang w:bidi="en-GB"/>
            </w:rPr>
            <w:t>24,821</w:t>
          </w:r>
        </w:p>
      </w:docPartBody>
    </w:docPart>
    <w:docPart>
      <w:docPartPr>
        <w:name w:val="D583D998C0624A0183C254009D6DB21D"/>
        <w:category>
          <w:name w:val="Allgemein"/>
          <w:gallery w:val="placeholder"/>
        </w:category>
        <w:types>
          <w:type w:val="bbPlcHdr"/>
        </w:types>
        <w:behaviors>
          <w:behavior w:val="content"/>
        </w:behaviors>
        <w:guid w:val="{60216946-AB84-4836-B43D-09275CE14C6B}"/>
      </w:docPartPr>
      <w:docPartBody>
        <w:p w:rsidR="00000000" w:rsidRDefault="00000000">
          <w:pPr>
            <w:pStyle w:val="D583D998C0624A0183C254009D6DB21D"/>
          </w:pPr>
          <w:r>
            <w:rPr>
              <w:lang w:bidi="en-GB"/>
            </w:rPr>
            <w:t>£</w:t>
          </w:r>
          <w:r w:rsidRPr="00892A9E">
            <w:rPr>
              <w:lang w:bidi="en-GB"/>
            </w:rPr>
            <w:t>24,821</w:t>
          </w:r>
        </w:p>
      </w:docPartBody>
    </w:docPart>
    <w:docPart>
      <w:docPartPr>
        <w:name w:val="052B4C594F6A442393AFEEADC1603980"/>
        <w:category>
          <w:name w:val="Allgemein"/>
          <w:gallery w:val="placeholder"/>
        </w:category>
        <w:types>
          <w:type w:val="bbPlcHdr"/>
        </w:types>
        <w:behaviors>
          <w:behavior w:val="content"/>
        </w:behaviors>
        <w:guid w:val="{8F8C8EFC-15FD-47E5-9358-0CCA3FB31B49}"/>
      </w:docPartPr>
      <w:docPartBody>
        <w:p w:rsidR="00000000" w:rsidRDefault="00000000">
          <w:pPr>
            <w:pStyle w:val="052B4C594F6A442393AFEEADC1603980"/>
          </w:pPr>
          <w:r>
            <w:rPr>
              <w:lang w:bidi="en-GB"/>
            </w:rPr>
            <w:t>£</w:t>
          </w:r>
          <w:r w:rsidRPr="00892A9E">
            <w:rPr>
              <w:lang w:bidi="en-GB"/>
            </w:rPr>
            <w:t>24,821</w:t>
          </w:r>
        </w:p>
      </w:docPartBody>
    </w:docPart>
    <w:docPart>
      <w:docPartPr>
        <w:name w:val="C0EFBBDF444C4B2BBBE6FB78A9CE9118"/>
        <w:category>
          <w:name w:val="Allgemein"/>
          <w:gallery w:val="placeholder"/>
        </w:category>
        <w:types>
          <w:type w:val="bbPlcHdr"/>
        </w:types>
        <w:behaviors>
          <w:behavior w:val="content"/>
        </w:behaviors>
        <w:guid w:val="{6951EA9D-9DB4-4979-B9E5-AF6DB4F6E672}"/>
      </w:docPartPr>
      <w:docPartBody>
        <w:p w:rsidR="00000000" w:rsidRDefault="00000000">
          <w:pPr>
            <w:pStyle w:val="C0EFBBDF444C4B2BBBE6FB78A9CE9118"/>
          </w:pPr>
          <w:r>
            <w:rPr>
              <w:lang w:bidi="en-GB"/>
            </w:rPr>
            <w:t>£</w:t>
          </w:r>
          <w:r w:rsidRPr="00892A9E">
            <w:rPr>
              <w:lang w:bidi="en-GB"/>
            </w:rPr>
            <w:t>24,821</w:t>
          </w:r>
        </w:p>
      </w:docPartBody>
    </w:docPart>
    <w:docPart>
      <w:docPartPr>
        <w:name w:val="E182F5AEB90A4232BCFAEF4058E76ECB"/>
        <w:category>
          <w:name w:val="Allgemein"/>
          <w:gallery w:val="placeholder"/>
        </w:category>
        <w:types>
          <w:type w:val="bbPlcHdr"/>
        </w:types>
        <w:behaviors>
          <w:behavior w:val="content"/>
        </w:behaviors>
        <w:guid w:val="{2582EB24-DA03-46A1-A475-77368AF4DE78}"/>
      </w:docPartPr>
      <w:docPartBody>
        <w:p w:rsidR="00000000" w:rsidRDefault="00000000">
          <w:pPr>
            <w:pStyle w:val="E182F5AEB90A4232BCFAEF4058E76ECB"/>
          </w:pPr>
          <w:r>
            <w:rPr>
              <w:lang w:bidi="en-GB"/>
            </w:rPr>
            <w:t>£</w:t>
          </w:r>
          <w:r w:rsidRPr="00892A9E">
            <w:rPr>
              <w:lang w:bidi="en-GB"/>
            </w:rPr>
            <w:t>24,821</w:t>
          </w:r>
        </w:p>
      </w:docPartBody>
    </w:docPart>
    <w:docPart>
      <w:docPartPr>
        <w:name w:val="F9651B8516AD4BBB931C37AEF689A55E"/>
        <w:category>
          <w:name w:val="Allgemein"/>
          <w:gallery w:val="placeholder"/>
        </w:category>
        <w:types>
          <w:type w:val="bbPlcHdr"/>
        </w:types>
        <w:behaviors>
          <w:behavior w:val="content"/>
        </w:behaviors>
        <w:guid w:val="{A7838CB7-3C24-419D-A083-BC28C8754AB4}"/>
      </w:docPartPr>
      <w:docPartBody>
        <w:p w:rsidR="00000000" w:rsidRDefault="00000000">
          <w:pPr>
            <w:pStyle w:val="F9651B8516AD4BBB931C37AEF689A55E"/>
          </w:pPr>
          <w:r>
            <w:rPr>
              <w:lang w:bidi="en-GB"/>
            </w:rPr>
            <w:t>£</w:t>
          </w:r>
          <w:r w:rsidRPr="00892A9E">
            <w:rPr>
              <w:lang w:bidi="en-GB"/>
            </w:rPr>
            <w:t>24,821</w:t>
          </w:r>
        </w:p>
      </w:docPartBody>
    </w:docPart>
    <w:docPart>
      <w:docPartPr>
        <w:name w:val="540FE08127F14F6EB27B0933D5D632AE"/>
        <w:category>
          <w:name w:val="Allgemein"/>
          <w:gallery w:val="placeholder"/>
        </w:category>
        <w:types>
          <w:type w:val="bbPlcHdr"/>
        </w:types>
        <w:behaviors>
          <w:behavior w:val="content"/>
        </w:behaviors>
        <w:guid w:val="{06B5FE30-C747-4CB3-8FD4-D4A4F19AF9EE}"/>
      </w:docPartPr>
      <w:docPartBody>
        <w:p w:rsidR="00000000" w:rsidRDefault="00000000">
          <w:pPr>
            <w:pStyle w:val="540FE08127F14F6EB27B0933D5D632AE"/>
          </w:pPr>
          <w:r>
            <w:rPr>
              <w:lang w:bidi="en-GB"/>
            </w:rPr>
            <w:t>£</w:t>
          </w:r>
          <w:r w:rsidRPr="00892A9E">
            <w:rPr>
              <w:lang w:bidi="en-GB"/>
            </w:rPr>
            <w:t>24,821</w:t>
          </w:r>
        </w:p>
      </w:docPartBody>
    </w:docPart>
    <w:docPart>
      <w:docPartPr>
        <w:name w:val="0B01D3FCD8FA43FB9BA3DBDB72BD6B53"/>
        <w:category>
          <w:name w:val="Allgemein"/>
          <w:gallery w:val="placeholder"/>
        </w:category>
        <w:types>
          <w:type w:val="bbPlcHdr"/>
        </w:types>
        <w:behaviors>
          <w:behavior w:val="content"/>
        </w:behaviors>
        <w:guid w:val="{B90D8506-0D9D-427B-87F9-2E573EB85E4E}"/>
      </w:docPartPr>
      <w:docPartBody>
        <w:p w:rsidR="00000000" w:rsidRDefault="00000000">
          <w:pPr>
            <w:pStyle w:val="0B01D3FCD8FA43FB9BA3DBDB72BD6B53"/>
          </w:pPr>
          <w:r>
            <w:rPr>
              <w:lang w:bidi="en-GB"/>
            </w:rPr>
            <w:t>£</w:t>
          </w:r>
          <w:r w:rsidRPr="00892A9E">
            <w:rPr>
              <w:lang w:bidi="en-GB"/>
            </w:rPr>
            <w:t>24,821</w:t>
          </w:r>
        </w:p>
      </w:docPartBody>
    </w:docPart>
    <w:docPart>
      <w:docPartPr>
        <w:name w:val="D048FAA86D4A4C74BF9DAD0ED3FDDCBE"/>
        <w:category>
          <w:name w:val="Allgemein"/>
          <w:gallery w:val="placeholder"/>
        </w:category>
        <w:types>
          <w:type w:val="bbPlcHdr"/>
        </w:types>
        <w:behaviors>
          <w:behavior w:val="content"/>
        </w:behaviors>
        <w:guid w:val="{F52ACC6C-9D6E-48F8-9837-28D525EE70C7}"/>
      </w:docPartPr>
      <w:docPartBody>
        <w:p w:rsidR="00000000" w:rsidRDefault="00000000">
          <w:pPr>
            <w:pStyle w:val="D048FAA86D4A4C74BF9DAD0ED3FDDCBE"/>
          </w:pPr>
          <w:r>
            <w:rPr>
              <w:lang w:bidi="en-GB"/>
            </w:rPr>
            <w:t>£</w:t>
          </w:r>
          <w:r w:rsidRPr="00892A9E">
            <w:rPr>
              <w:lang w:bidi="en-GB"/>
            </w:rPr>
            <w:t>24,821</w:t>
          </w:r>
        </w:p>
      </w:docPartBody>
    </w:docPart>
    <w:docPart>
      <w:docPartPr>
        <w:name w:val="9F43BD0ED1724FBB8A0FF451965FAEC2"/>
        <w:category>
          <w:name w:val="Allgemein"/>
          <w:gallery w:val="placeholder"/>
        </w:category>
        <w:types>
          <w:type w:val="bbPlcHdr"/>
        </w:types>
        <w:behaviors>
          <w:behavior w:val="content"/>
        </w:behaviors>
        <w:guid w:val="{5A32E802-FD74-494E-AB09-AA1CAFC0975D}"/>
      </w:docPartPr>
      <w:docPartBody>
        <w:p w:rsidR="00000000" w:rsidRDefault="00000000">
          <w:pPr>
            <w:pStyle w:val="9F43BD0ED1724FBB8A0FF451965FAEC2"/>
          </w:pPr>
          <w:r>
            <w:rPr>
              <w:lang w:bidi="en-GB"/>
            </w:rPr>
            <w:t>£</w:t>
          </w:r>
          <w:r w:rsidRPr="00892A9E">
            <w:rPr>
              <w:lang w:bidi="en-GB"/>
            </w:rPr>
            <w:t>297,854</w:t>
          </w:r>
        </w:p>
      </w:docPartBody>
    </w:docPart>
    <w:docPart>
      <w:docPartPr>
        <w:name w:val="3A285CC463E94484851701284018DB05"/>
        <w:category>
          <w:name w:val="Allgemein"/>
          <w:gallery w:val="placeholder"/>
        </w:category>
        <w:types>
          <w:type w:val="bbPlcHdr"/>
        </w:types>
        <w:behaviors>
          <w:behavior w:val="content"/>
        </w:behaviors>
        <w:guid w:val="{5E9FE2F7-5E82-43A8-B4C6-471BEB101591}"/>
      </w:docPartPr>
      <w:docPartBody>
        <w:p w:rsidR="00000000" w:rsidRDefault="00000000">
          <w:pPr>
            <w:pStyle w:val="3A285CC463E94484851701284018DB05"/>
          </w:pPr>
          <w:r w:rsidRPr="00892A9E">
            <w:rPr>
              <w:lang w:bidi="en-GB"/>
            </w:rPr>
            <w:t>Income Tax Expense</w:t>
          </w:r>
        </w:p>
      </w:docPartBody>
    </w:docPart>
    <w:docPart>
      <w:docPartPr>
        <w:name w:val="A7B1311224FB44E7B8A9766C83A1C33E"/>
        <w:category>
          <w:name w:val="Allgemein"/>
          <w:gallery w:val="placeholder"/>
        </w:category>
        <w:types>
          <w:type w:val="bbPlcHdr"/>
        </w:types>
        <w:behaviors>
          <w:behavior w:val="content"/>
        </w:behaviors>
        <w:guid w:val="{57ED85E7-468D-495F-A630-2783956D7224}"/>
      </w:docPartPr>
      <w:docPartBody>
        <w:p w:rsidR="00000000" w:rsidRDefault="00000000">
          <w:pPr>
            <w:pStyle w:val="A7B1311224FB44E7B8A9766C83A1C33E"/>
          </w:pPr>
          <w:r>
            <w:rPr>
              <w:lang w:bidi="en-GB"/>
            </w:rPr>
            <w:t>£</w:t>
          </w:r>
          <w:r w:rsidRPr="00892A9E">
            <w:rPr>
              <w:lang w:bidi="en-GB"/>
            </w:rPr>
            <w:t>3,723</w:t>
          </w:r>
        </w:p>
      </w:docPartBody>
    </w:docPart>
    <w:docPart>
      <w:docPartPr>
        <w:name w:val="C36728F479C8461FBF03C64E4567FDDA"/>
        <w:category>
          <w:name w:val="Allgemein"/>
          <w:gallery w:val="placeholder"/>
        </w:category>
        <w:types>
          <w:type w:val="bbPlcHdr"/>
        </w:types>
        <w:behaviors>
          <w:behavior w:val="content"/>
        </w:behaviors>
        <w:guid w:val="{B2D6A212-FB2E-41A6-B8E6-E61CA287403C}"/>
      </w:docPartPr>
      <w:docPartBody>
        <w:p w:rsidR="00000000" w:rsidRDefault="00000000">
          <w:pPr>
            <w:pStyle w:val="C36728F479C8461FBF03C64E4567FDDA"/>
          </w:pPr>
          <w:r>
            <w:rPr>
              <w:lang w:bidi="en-GB"/>
            </w:rPr>
            <w:t>£</w:t>
          </w:r>
          <w:r w:rsidRPr="00892A9E">
            <w:rPr>
              <w:lang w:bidi="en-GB"/>
            </w:rPr>
            <w:t>3,723</w:t>
          </w:r>
        </w:p>
      </w:docPartBody>
    </w:docPart>
    <w:docPart>
      <w:docPartPr>
        <w:name w:val="421454DAC96A4E8D9898D715FE61D782"/>
        <w:category>
          <w:name w:val="Allgemein"/>
          <w:gallery w:val="placeholder"/>
        </w:category>
        <w:types>
          <w:type w:val="bbPlcHdr"/>
        </w:types>
        <w:behaviors>
          <w:behavior w:val="content"/>
        </w:behaviors>
        <w:guid w:val="{3CA4A0BA-7B65-4C38-98FC-5210362CB89B}"/>
      </w:docPartPr>
      <w:docPartBody>
        <w:p w:rsidR="00000000" w:rsidRDefault="00000000">
          <w:pPr>
            <w:pStyle w:val="421454DAC96A4E8D9898D715FE61D782"/>
          </w:pPr>
          <w:r>
            <w:rPr>
              <w:lang w:bidi="en-GB"/>
            </w:rPr>
            <w:t>£</w:t>
          </w:r>
          <w:r w:rsidRPr="00892A9E">
            <w:rPr>
              <w:lang w:bidi="en-GB"/>
            </w:rPr>
            <w:t>3,723</w:t>
          </w:r>
        </w:p>
      </w:docPartBody>
    </w:docPart>
    <w:docPart>
      <w:docPartPr>
        <w:name w:val="543066BB62E04C3DB18E8CA5A0DC9119"/>
        <w:category>
          <w:name w:val="Allgemein"/>
          <w:gallery w:val="placeholder"/>
        </w:category>
        <w:types>
          <w:type w:val="bbPlcHdr"/>
        </w:types>
        <w:behaviors>
          <w:behavior w:val="content"/>
        </w:behaviors>
        <w:guid w:val="{A30D77E1-30DD-496F-B60C-AC504F244BD9}"/>
      </w:docPartPr>
      <w:docPartBody>
        <w:p w:rsidR="00000000" w:rsidRDefault="00000000">
          <w:pPr>
            <w:pStyle w:val="543066BB62E04C3DB18E8CA5A0DC9119"/>
          </w:pPr>
          <w:r>
            <w:rPr>
              <w:lang w:bidi="en-GB"/>
            </w:rPr>
            <w:t>£</w:t>
          </w:r>
          <w:r w:rsidRPr="00892A9E">
            <w:rPr>
              <w:lang w:bidi="en-GB"/>
            </w:rPr>
            <w:t>3,723</w:t>
          </w:r>
        </w:p>
      </w:docPartBody>
    </w:docPart>
    <w:docPart>
      <w:docPartPr>
        <w:name w:val="252B92766C5E4B56802E028656E7D968"/>
        <w:category>
          <w:name w:val="Allgemein"/>
          <w:gallery w:val="placeholder"/>
        </w:category>
        <w:types>
          <w:type w:val="bbPlcHdr"/>
        </w:types>
        <w:behaviors>
          <w:behavior w:val="content"/>
        </w:behaviors>
        <w:guid w:val="{629C2B5F-BC9F-4681-BC6A-46924F0D5459}"/>
      </w:docPartPr>
      <w:docPartBody>
        <w:p w:rsidR="00000000" w:rsidRDefault="00000000">
          <w:pPr>
            <w:pStyle w:val="252B92766C5E4B56802E028656E7D968"/>
          </w:pPr>
          <w:r>
            <w:rPr>
              <w:lang w:bidi="en-GB"/>
            </w:rPr>
            <w:t>£</w:t>
          </w:r>
          <w:r w:rsidRPr="00892A9E">
            <w:rPr>
              <w:lang w:bidi="en-GB"/>
            </w:rPr>
            <w:t>3,723</w:t>
          </w:r>
        </w:p>
      </w:docPartBody>
    </w:docPart>
    <w:docPart>
      <w:docPartPr>
        <w:name w:val="A54F438AB9544BB2A56E8AD94FE83ECB"/>
        <w:category>
          <w:name w:val="Allgemein"/>
          <w:gallery w:val="placeholder"/>
        </w:category>
        <w:types>
          <w:type w:val="bbPlcHdr"/>
        </w:types>
        <w:behaviors>
          <w:behavior w:val="content"/>
        </w:behaviors>
        <w:guid w:val="{945554CE-8A38-4767-99D1-5A31912C6F48}"/>
      </w:docPartPr>
      <w:docPartBody>
        <w:p w:rsidR="00000000" w:rsidRDefault="00000000">
          <w:pPr>
            <w:pStyle w:val="A54F438AB9544BB2A56E8AD94FE83ECB"/>
          </w:pPr>
          <w:r>
            <w:rPr>
              <w:lang w:bidi="en-GB"/>
            </w:rPr>
            <w:t>£</w:t>
          </w:r>
          <w:r w:rsidRPr="00892A9E">
            <w:rPr>
              <w:lang w:bidi="en-GB"/>
            </w:rPr>
            <w:t>3,723</w:t>
          </w:r>
        </w:p>
      </w:docPartBody>
    </w:docPart>
    <w:docPart>
      <w:docPartPr>
        <w:name w:val="672C9960C6CA4BBDB868084421476EFD"/>
        <w:category>
          <w:name w:val="Allgemein"/>
          <w:gallery w:val="placeholder"/>
        </w:category>
        <w:types>
          <w:type w:val="bbPlcHdr"/>
        </w:types>
        <w:behaviors>
          <w:behavior w:val="content"/>
        </w:behaviors>
        <w:guid w:val="{5AF5D095-5DD5-4246-94B0-14C5D33E3DED}"/>
      </w:docPartPr>
      <w:docPartBody>
        <w:p w:rsidR="00000000" w:rsidRDefault="00000000">
          <w:pPr>
            <w:pStyle w:val="672C9960C6CA4BBDB868084421476EFD"/>
          </w:pPr>
          <w:r>
            <w:rPr>
              <w:lang w:bidi="en-GB"/>
            </w:rPr>
            <w:t>£</w:t>
          </w:r>
          <w:r w:rsidRPr="00892A9E">
            <w:rPr>
              <w:lang w:bidi="en-GB"/>
            </w:rPr>
            <w:t>3,723</w:t>
          </w:r>
        </w:p>
      </w:docPartBody>
    </w:docPart>
    <w:docPart>
      <w:docPartPr>
        <w:name w:val="320B43EFA54A48AF95C8851E9994C4D3"/>
        <w:category>
          <w:name w:val="Allgemein"/>
          <w:gallery w:val="placeholder"/>
        </w:category>
        <w:types>
          <w:type w:val="bbPlcHdr"/>
        </w:types>
        <w:behaviors>
          <w:behavior w:val="content"/>
        </w:behaviors>
        <w:guid w:val="{7E24A5EA-1055-469B-9C3A-C13AB0B2E009}"/>
      </w:docPartPr>
      <w:docPartBody>
        <w:p w:rsidR="00000000" w:rsidRDefault="00000000">
          <w:pPr>
            <w:pStyle w:val="320B43EFA54A48AF95C8851E9994C4D3"/>
          </w:pPr>
          <w:r>
            <w:rPr>
              <w:lang w:bidi="en-GB"/>
            </w:rPr>
            <w:t>£</w:t>
          </w:r>
          <w:r w:rsidRPr="00892A9E">
            <w:rPr>
              <w:lang w:bidi="en-GB"/>
            </w:rPr>
            <w:t>3,723</w:t>
          </w:r>
        </w:p>
      </w:docPartBody>
    </w:docPart>
    <w:docPart>
      <w:docPartPr>
        <w:name w:val="B89B4041D9954110B85964D234C8A71A"/>
        <w:category>
          <w:name w:val="Allgemein"/>
          <w:gallery w:val="placeholder"/>
        </w:category>
        <w:types>
          <w:type w:val="bbPlcHdr"/>
        </w:types>
        <w:behaviors>
          <w:behavior w:val="content"/>
        </w:behaviors>
        <w:guid w:val="{D395115F-F5F4-4677-952F-3211398DF47F}"/>
      </w:docPartPr>
      <w:docPartBody>
        <w:p w:rsidR="00000000" w:rsidRDefault="00000000">
          <w:pPr>
            <w:pStyle w:val="B89B4041D9954110B85964D234C8A71A"/>
          </w:pPr>
          <w:r>
            <w:rPr>
              <w:lang w:bidi="en-GB"/>
            </w:rPr>
            <w:t>£</w:t>
          </w:r>
          <w:r w:rsidRPr="00892A9E">
            <w:rPr>
              <w:lang w:bidi="en-GB"/>
            </w:rPr>
            <w:t>3,723</w:t>
          </w:r>
        </w:p>
      </w:docPartBody>
    </w:docPart>
    <w:docPart>
      <w:docPartPr>
        <w:name w:val="F0AD7E0FB8284BA795602B162680D1D9"/>
        <w:category>
          <w:name w:val="Allgemein"/>
          <w:gallery w:val="placeholder"/>
        </w:category>
        <w:types>
          <w:type w:val="bbPlcHdr"/>
        </w:types>
        <w:behaviors>
          <w:behavior w:val="content"/>
        </w:behaviors>
        <w:guid w:val="{88967936-5490-49C3-8C14-01AB02C3894B}"/>
      </w:docPartPr>
      <w:docPartBody>
        <w:p w:rsidR="00000000" w:rsidRDefault="00000000">
          <w:pPr>
            <w:pStyle w:val="F0AD7E0FB8284BA795602B162680D1D9"/>
          </w:pPr>
          <w:r>
            <w:rPr>
              <w:lang w:bidi="en-GB"/>
            </w:rPr>
            <w:t>£</w:t>
          </w:r>
          <w:r w:rsidRPr="00892A9E">
            <w:rPr>
              <w:lang w:bidi="en-GB"/>
            </w:rPr>
            <w:t>3,723</w:t>
          </w:r>
        </w:p>
      </w:docPartBody>
    </w:docPart>
    <w:docPart>
      <w:docPartPr>
        <w:name w:val="FE1B6A40B7C548E597E112B636CCD634"/>
        <w:category>
          <w:name w:val="Allgemein"/>
          <w:gallery w:val="placeholder"/>
        </w:category>
        <w:types>
          <w:type w:val="bbPlcHdr"/>
        </w:types>
        <w:behaviors>
          <w:behavior w:val="content"/>
        </w:behaviors>
        <w:guid w:val="{617C35A4-0083-4C60-9A20-E5E7AFC613F2}"/>
      </w:docPartPr>
      <w:docPartBody>
        <w:p w:rsidR="00000000" w:rsidRDefault="00000000">
          <w:pPr>
            <w:pStyle w:val="FE1B6A40B7C548E597E112B636CCD634"/>
          </w:pPr>
          <w:r>
            <w:rPr>
              <w:lang w:bidi="en-GB"/>
            </w:rPr>
            <w:t>£</w:t>
          </w:r>
          <w:r w:rsidRPr="00892A9E">
            <w:rPr>
              <w:lang w:bidi="en-GB"/>
            </w:rPr>
            <w:t>3,723</w:t>
          </w:r>
        </w:p>
      </w:docPartBody>
    </w:docPart>
    <w:docPart>
      <w:docPartPr>
        <w:name w:val="C232133A4B6146CA8558FAAAD1C979D2"/>
        <w:category>
          <w:name w:val="Allgemein"/>
          <w:gallery w:val="placeholder"/>
        </w:category>
        <w:types>
          <w:type w:val="bbPlcHdr"/>
        </w:types>
        <w:behaviors>
          <w:behavior w:val="content"/>
        </w:behaviors>
        <w:guid w:val="{D7E5441D-159E-409A-80E0-850AB3DFF886}"/>
      </w:docPartPr>
      <w:docPartBody>
        <w:p w:rsidR="00000000" w:rsidRDefault="00000000">
          <w:pPr>
            <w:pStyle w:val="C232133A4B6146CA8558FAAAD1C979D2"/>
          </w:pPr>
          <w:r>
            <w:rPr>
              <w:lang w:bidi="en-GB"/>
            </w:rPr>
            <w:t>£</w:t>
          </w:r>
          <w:r w:rsidRPr="00892A9E">
            <w:rPr>
              <w:lang w:bidi="en-GB"/>
            </w:rPr>
            <w:t>3,723</w:t>
          </w:r>
        </w:p>
      </w:docPartBody>
    </w:docPart>
    <w:docPart>
      <w:docPartPr>
        <w:name w:val="4554245AF00F45EB87114F14F8288B6A"/>
        <w:category>
          <w:name w:val="Allgemein"/>
          <w:gallery w:val="placeholder"/>
        </w:category>
        <w:types>
          <w:type w:val="bbPlcHdr"/>
        </w:types>
        <w:behaviors>
          <w:behavior w:val="content"/>
        </w:behaviors>
        <w:guid w:val="{A48A32EA-36AA-4A1E-9A7D-3F0414167593}"/>
      </w:docPartPr>
      <w:docPartBody>
        <w:p w:rsidR="00000000" w:rsidRDefault="00000000">
          <w:pPr>
            <w:pStyle w:val="4554245AF00F45EB87114F14F8288B6A"/>
          </w:pPr>
          <w:r>
            <w:rPr>
              <w:lang w:bidi="en-GB"/>
            </w:rPr>
            <w:t>£</w:t>
          </w:r>
          <w:r w:rsidRPr="00892A9E">
            <w:rPr>
              <w:lang w:bidi="en-GB"/>
            </w:rPr>
            <w:t>44,678</w:t>
          </w:r>
        </w:p>
      </w:docPartBody>
    </w:docPart>
    <w:docPart>
      <w:docPartPr>
        <w:name w:val="37C0B059CFF74438A0AE086F16A0BBE6"/>
        <w:category>
          <w:name w:val="Allgemein"/>
          <w:gallery w:val="placeholder"/>
        </w:category>
        <w:types>
          <w:type w:val="bbPlcHdr"/>
        </w:types>
        <w:behaviors>
          <w:behavior w:val="content"/>
        </w:behaviors>
        <w:guid w:val="{36DA5B35-1842-43E2-9341-3F8707C619B4}"/>
      </w:docPartPr>
      <w:docPartBody>
        <w:p w:rsidR="00000000" w:rsidRDefault="00000000">
          <w:pPr>
            <w:pStyle w:val="37C0B059CFF74438A0AE086F16A0BBE6"/>
          </w:pPr>
          <w:r w:rsidRPr="00892A9E">
            <w:rPr>
              <w:lang w:bidi="en-GB"/>
            </w:rPr>
            <w:t>NET INCOME</w:t>
          </w:r>
        </w:p>
      </w:docPartBody>
    </w:docPart>
    <w:docPart>
      <w:docPartPr>
        <w:name w:val="C56786AF9399477FB10403A87CD0631E"/>
        <w:category>
          <w:name w:val="Allgemein"/>
          <w:gallery w:val="placeholder"/>
        </w:category>
        <w:types>
          <w:type w:val="bbPlcHdr"/>
        </w:types>
        <w:behaviors>
          <w:behavior w:val="content"/>
        </w:behaviors>
        <w:guid w:val="{AA900E35-25F2-4030-A770-B68CBC02FBCE}"/>
      </w:docPartPr>
      <w:docPartBody>
        <w:p w:rsidR="00000000" w:rsidRDefault="00000000">
          <w:pPr>
            <w:pStyle w:val="C56786AF9399477FB10403A87CD0631E"/>
          </w:pPr>
          <w:r>
            <w:rPr>
              <w:lang w:bidi="en-GB"/>
            </w:rPr>
            <w:t>£</w:t>
          </w:r>
          <w:r w:rsidRPr="00892A9E">
            <w:rPr>
              <w:lang w:bidi="en-GB"/>
            </w:rPr>
            <w:t>21,098</w:t>
          </w:r>
        </w:p>
      </w:docPartBody>
    </w:docPart>
    <w:docPart>
      <w:docPartPr>
        <w:name w:val="45CF17D90D8948CD90F7869B7D5D1E45"/>
        <w:category>
          <w:name w:val="Allgemein"/>
          <w:gallery w:val="placeholder"/>
        </w:category>
        <w:types>
          <w:type w:val="bbPlcHdr"/>
        </w:types>
        <w:behaviors>
          <w:behavior w:val="content"/>
        </w:behaviors>
        <w:guid w:val="{C954FB9B-615C-458F-A420-898EFC70D07F}"/>
      </w:docPartPr>
      <w:docPartBody>
        <w:p w:rsidR="00000000" w:rsidRDefault="00000000">
          <w:pPr>
            <w:pStyle w:val="45CF17D90D8948CD90F7869B7D5D1E45"/>
          </w:pPr>
          <w:r>
            <w:rPr>
              <w:lang w:bidi="en-GB"/>
            </w:rPr>
            <w:t>£</w:t>
          </w:r>
          <w:r w:rsidRPr="00892A9E">
            <w:rPr>
              <w:lang w:bidi="en-GB"/>
            </w:rPr>
            <w:t>21,098</w:t>
          </w:r>
        </w:p>
      </w:docPartBody>
    </w:docPart>
    <w:docPart>
      <w:docPartPr>
        <w:name w:val="105786127D264A19B4FE055C026DF8E1"/>
        <w:category>
          <w:name w:val="Allgemein"/>
          <w:gallery w:val="placeholder"/>
        </w:category>
        <w:types>
          <w:type w:val="bbPlcHdr"/>
        </w:types>
        <w:behaviors>
          <w:behavior w:val="content"/>
        </w:behaviors>
        <w:guid w:val="{DCA04B22-108F-44C9-93B4-2554C87D7F8D}"/>
      </w:docPartPr>
      <w:docPartBody>
        <w:p w:rsidR="00000000" w:rsidRDefault="00000000">
          <w:pPr>
            <w:pStyle w:val="105786127D264A19B4FE055C026DF8E1"/>
          </w:pPr>
          <w:r>
            <w:rPr>
              <w:lang w:bidi="en-GB"/>
            </w:rPr>
            <w:t>£</w:t>
          </w:r>
          <w:r w:rsidRPr="00892A9E">
            <w:rPr>
              <w:lang w:bidi="en-GB"/>
            </w:rPr>
            <w:t>21,098</w:t>
          </w:r>
        </w:p>
      </w:docPartBody>
    </w:docPart>
    <w:docPart>
      <w:docPartPr>
        <w:name w:val="013F475663C54726AEEEF2FE4E2DA012"/>
        <w:category>
          <w:name w:val="Allgemein"/>
          <w:gallery w:val="placeholder"/>
        </w:category>
        <w:types>
          <w:type w:val="bbPlcHdr"/>
        </w:types>
        <w:behaviors>
          <w:behavior w:val="content"/>
        </w:behaviors>
        <w:guid w:val="{F21B8EC0-C52E-4896-86D0-97922EA720DA}"/>
      </w:docPartPr>
      <w:docPartBody>
        <w:p w:rsidR="00000000" w:rsidRDefault="00000000">
          <w:pPr>
            <w:pStyle w:val="013F475663C54726AEEEF2FE4E2DA012"/>
          </w:pPr>
          <w:r>
            <w:rPr>
              <w:lang w:bidi="en-GB"/>
            </w:rPr>
            <w:t>£</w:t>
          </w:r>
          <w:r w:rsidRPr="00892A9E">
            <w:rPr>
              <w:lang w:bidi="en-GB"/>
            </w:rPr>
            <w:t>21,098</w:t>
          </w:r>
        </w:p>
      </w:docPartBody>
    </w:docPart>
    <w:docPart>
      <w:docPartPr>
        <w:name w:val="1E402C9A7D1947C8AC12E5538480CAC6"/>
        <w:category>
          <w:name w:val="Allgemein"/>
          <w:gallery w:val="placeholder"/>
        </w:category>
        <w:types>
          <w:type w:val="bbPlcHdr"/>
        </w:types>
        <w:behaviors>
          <w:behavior w:val="content"/>
        </w:behaviors>
        <w:guid w:val="{5450A12B-43C9-4C9F-A91C-41007F59CB6F}"/>
      </w:docPartPr>
      <w:docPartBody>
        <w:p w:rsidR="00000000" w:rsidRDefault="00000000">
          <w:pPr>
            <w:pStyle w:val="1E402C9A7D1947C8AC12E5538480CAC6"/>
          </w:pPr>
          <w:r>
            <w:rPr>
              <w:lang w:bidi="en-GB"/>
            </w:rPr>
            <w:t>£</w:t>
          </w:r>
          <w:r w:rsidRPr="00892A9E">
            <w:rPr>
              <w:lang w:bidi="en-GB"/>
            </w:rPr>
            <w:t>21,098</w:t>
          </w:r>
        </w:p>
      </w:docPartBody>
    </w:docPart>
    <w:docPart>
      <w:docPartPr>
        <w:name w:val="4E2FF9AA24C342CDAD3C0805BB8C43D7"/>
        <w:category>
          <w:name w:val="Allgemein"/>
          <w:gallery w:val="placeholder"/>
        </w:category>
        <w:types>
          <w:type w:val="bbPlcHdr"/>
        </w:types>
        <w:behaviors>
          <w:behavior w:val="content"/>
        </w:behaviors>
        <w:guid w:val="{70FB01D8-9F98-42FA-ADE0-1CDCEA0B025B}"/>
      </w:docPartPr>
      <w:docPartBody>
        <w:p w:rsidR="00000000" w:rsidRDefault="00000000">
          <w:pPr>
            <w:pStyle w:val="4E2FF9AA24C342CDAD3C0805BB8C43D7"/>
          </w:pPr>
          <w:r>
            <w:rPr>
              <w:lang w:bidi="en-GB"/>
            </w:rPr>
            <w:t>£</w:t>
          </w:r>
          <w:r w:rsidRPr="00892A9E">
            <w:rPr>
              <w:lang w:bidi="en-GB"/>
            </w:rPr>
            <w:t>21,098</w:t>
          </w:r>
        </w:p>
      </w:docPartBody>
    </w:docPart>
    <w:docPart>
      <w:docPartPr>
        <w:name w:val="092E8B6624024C1996249908A5F3E99D"/>
        <w:category>
          <w:name w:val="Allgemein"/>
          <w:gallery w:val="placeholder"/>
        </w:category>
        <w:types>
          <w:type w:val="bbPlcHdr"/>
        </w:types>
        <w:behaviors>
          <w:behavior w:val="content"/>
        </w:behaviors>
        <w:guid w:val="{781A1542-37DC-4B52-80F4-F35B955BA639}"/>
      </w:docPartPr>
      <w:docPartBody>
        <w:p w:rsidR="00000000" w:rsidRDefault="00000000">
          <w:pPr>
            <w:pStyle w:val="092E8B6624024C1996249908A5F3E99D"/>
          </w:pPr>
          <w:r>
            <w:rPr>
              <w:lang w:bidi="en-GB"/>
            </w:rPr>
            <w:t>£</w:t>
          </w:r>
          <w:r w:rsidRPr="00892A9E">
            <w:rPr>
              <w:lang w:bidi="en-GB"/>
            </w:rPr>
            <w:t>21,098</w:t>
          </w:r>
        </w:p>
      </w:docPartBody>
    </w:docPart>
    <w:docPart>
      <w:docPartPr>
        <w:name w:val="92DDC5761CD042288EA64281D179800C"/>
        <w:category>
          <w:name w:val="Allgemein"/>
          <w:gallery w:val="placeholder"/>
        </w:category>
        <w:types>
          <w:type w:val="bbPlcHdr"/>
        </w:types>
        <w:behaviors>
          <w:behavior w:val="content"/>
        </w:behaviors>
        <w:guid w:val="{FEE43284-F412-4260-99AA-93AD541836FC}"/>
      </w:docPartPr>
      <w:docPartBody>
        <w:p w:rsidR="00000000" w:rsidRDefault="00000000">
          <w:pPr>
            <w:pStyle w:val="92DDC5761CD042288EA64281D179800C"/>
          </w:pPr>
          <w:r>
            <w:rPr>
              <w:lang w:bidi="en-GB"/>
            </w:rPr>
            <w:t>£</w:t>
          </w:r>
          <w:r w:rsidRPr="00892A9E">
            <w:rPr>
              <w:lang w:bidi="en-GB"/>
            </w:rPr>
            <w:t>21,098</w:t>
          </w:r>
        </w:p>
      </w:docPartBody>
    </w:docPart>
    <w:docPart>
      <w:docPartPr>
        <w:name w:val="A80BA1B98C9D482492112C879711D5DB"/>
        <w:category>
          <w:name w:val="Allgemein"/>
          <w:gallery w:val="placeholder"/>
        </w:category>
        <w:types>
          <w:type w:val="bbPlcHdr"/>
        </w:types>
        <w:behaviors>
          <w:behavior w:val="content"/>
        </w:behaviors>
        <w:guid w:val="{06096139-E711-4108-B90B-E0A463D5E450}"/>
      </w:docPartPr>
      <w:docPartBody>
        <w:p w:rsidR="00000000" w:rsidRDefault="00000000">
          <w:pPr>
            <w:pStyle w:val="A80BA1B98C9D482492112C879711D5DB"/>
          </w:pPr>
          <w:r>
            <w:rPr>
              <w:lang w:bidi="en-GB"/>
            </w:rPr>
            <w:t>£</w:t>
          </w:r>
          <w:r w:rsidRPr="00892A9E">
            <w:rPr>
              <w:lang w:bidi="en-GB"/>
            </w:rPr>
            <w:t>21,098</w:t>
          </w:r>
        </w:p>
      </w:docPartBody>
    </w:docPart>
    <w:docPart>
      <w:docPartPr>
        <w:name w:val="5BB03F22746C4A6FAB2996283740723A"/>
        <w:category>
          <w:name w:val="Allgemein"/>
          <w:gallery w:val="placeholder"/>
        </w:category>
        <w:types>
          <w:type w:val="bbPlcHdr"/>
        </w:types>
        <w:behaviors>
          <w:behavior w:val="content"/>
        </w:behaviors>
        <w:guid w:val="{C346403D-0FE6-4F72-919C-8E43283F0984}"/>
      </w:docPartPr>
      <w:docPartBody>
        <w:p w:rsidR="00000000" w:rsidRDefault="00000000">
          <w:pPr>
            <w:pStyle w:val="5BB03F22746C4A6FAB2996283740723A"/>
          </w:pPr>
          <w:r>
            <w:rPr>
              <w:lang w:bidi="en-GB"/>
            </w:rPr>
            <w:t>£</w:t>
          </w:r>
          <w:r w:rsidRPr="00892A9E">
            <w:rPr>
              <w:lang w:bidi="en-GB"/>
            </w:rPr>
            <w:t>21,098</w:t>
          </w:r>
        </w:p>
      </w:docPartBody>
    </w:docPart>
    <w:docPart>
      <w:docPartPr>
        <w:name w:val="0798196483184BCAAC7AE875BC7F4AE8"/>
        <w:category>
          <w:name w:val="Allgemein"/>
          <w:gallery w:val="placeholder"/>
        </w:category>
        <w:types>
          <w:type w:val="bbPlcHdr"/>
        </w:types>
        <w:behaviors>
          <w:behavior w:val="content"/>
        </w:behaviors>
        <w:guid w:val="{7F75F0FA-6576-443B-95D7-9ADA23083930}"/>
      </w:docPartPr>
      <w:docPartBody>
        <w:p w:rsidR="00000000" w:rsidRDefault="00000000">
          <w:pPr>
            <w:pStyle w:val="0798196483184BCAAC7AE875BC7F4AE8"/>
          </w:pPr>
          <w:r>
            <w:rPr>
              <w:lang w:bidi="en-GB"/>
            </w:rPr>
            <w:t>£</w:t>
          </w:r>
          <w:r w:rsidRPr="00892A9E">
            <w:rPr>
              <w:lang w:bidi="en-GB"/>
            </w:rPr>
            <w:t>21,098</w:t>
          </w:r>
        </w:p>
      </w:docPartBody>
    </w:docPart>
    <w:docPart>
      <w:docPartPr>
        <w:name w:val="6719F145C071404BBBA2465A73D065BC"/>
        <w:category>
          <w:name w:val="Allgemein"/>
          <w:gallery w:val="placeholder"/>
        </w:category>
        <w:types>
          <w:type w:val="bbPlcHdr"/>
        </w:types>
        <w:behaviors>
          <w:behavior w:val="content"/>
        </w:behaviors>
        <w:guid w:val="{1A2148C9-97E0-418D-A93C-7151A194805C}"/>
      </w:docPartPr>
      <w:docPartBody>
        <w:p w:rsidR="00000000" w:rsidRDefault="00000000">
          <w:pPr>
            <w:pStyle w:val="6719F145C071404BBBA2465A73D065BC"/>
          </w:pPr>
          <w:r>
            <w:rPr>
              <w:lang w:bidi="en-GB"/>
            </w:rPr>
            <w:t>£</w:t>
          </w:r>
          <w:r w:rsidRPr="00892A9E">
            <w:rPr>
              <w:lang w:bidi="en-GB"/>
            </w:rPr>
            <w:t>21,098</w:t>
          </w:r>
        </w:p>
      </w:docPartBody>
    </w:docPart>
    <w:docPart>
      <w:docPartPr>
        <w:name w:val="80A87F91FD15416B899F8A602C83DF17"/>
        <w:category>
          <w:name w:val="Allgemein"/>
          <w:gallery w:val="placeholder"/>
        </w:category>
        <w:types>
          <w:type w:val="bbPlcHdr"/>
        </w:types>
        <w:behaviors>
          <w:behavior w:val="content"/>
        </w:behaviors>
        <w:guid w:val="{394DE810-100E-4A73-90EF-FA0A9165BC12}"/>
      </w:docPartPr>
      <w:docPartBody>
        <w:p w:rsidR="00000000" w:rsidRDefault="00000000">
          <w:pPr>
            <w:pStyle w:val="80A87F91FD15416B899F8A602C83DF17"/>
          </w:pPr>
          <w:r>
            <w:rPr>
              <w:lang w:bidi="en-GB"/>
            </w:rPr>
            <w:t>£</w:t>
          </w:r>
          <w:r w:rsidRPr="00892A9E">
            <w:rPr>
              <w:lang w:bidi="en-GB"/>
            </w:rPr>
            <w:t>253,176</w:t>
          </w:r>
        </w:p>
      </w:docPartBody>
    </w:docPart>
    <w:docPart>
      <w:docPartPr>
        <w:name w:val="01ADAD912EBD49858786EC44ABF77498"/>
        <w:category>
          <w:name w:val="Allgemein"/>
          <w:gallery w:val="placeholder"/>
        </w:category>
        <w:types>
          <w:type w:val="bbPlcHdr"/>
        </w:types>
        <w:behaviors>
          <w:behavior w:val="content"/>
        </w:behaviors>
        <w:guid w:val="{EDC39D50-8A23-4653-9203-762DDD75F19C}"/>
      </w:docPartPr>
      <w:docPartBody>
        <w:p w:rsidR="00000000" w:rsidRDefault="00000000">
          <w:pPr>
            <w:pStyle w:val="01ADAD912EBD49858786EC44ABF77498"/>
          </w:pPr>
          <w:r w:rsidRPr="00892A9E">
            <w:rPr>
              <w:lang w:bidi="en-GB"/>
            </w:rPr>
            <w:t>APPENDIX</w:t>
          </w:r>
        </w:p>
      </w:docPartBody>
    </w:docPart>
    <w:docPart>
      <w:docPartPr>
        <w:name w:val="53FB322796974392A71BE51C68B649FA"/>
        <w:category>
          <w:name w:val="Allgemein"/>
          <w:gallery w:val="placeholder"/>
        </w:category>
        <w:types>
          <w:type w:val="bbPlcHdr"/>
        </w:types>
        <w:behaviors>
          <w:behavior w:val="content"/>
        </w:behaviors>
        <w:guid w:val="{0BD105C0-7F8F-4CB8-9031-34A151CECF0F}"/>
      </w:docPartPr>
      <w:docPartBody>
        <w:p w:rsidR="00000000" w:rsidRDefault="00000000">
          <w:pPr>
            <w:pStyle w:val="53FB322796974392A71BE51C68B649FA"/>
          </w:pPr>
          <w:r w:rsidRPr="00892A9E">
            <w:rPr>
              <w:lang w:bidi="en-GB"/>
            </w:rPr>
            <w:t>START-UP COSTS – MEDICAL OFFICE</w:t>
          </w:r>
        </w:p>
      </w:docPartBody>
    </w:docPart>
    <w:docPart>
      <w:docPartPr>
        <w:name w:val="2C853CF5289048598F9F1D2C2D7DE58A"/>
        <w:category>
          <w:name w:val="Allgemein"/>
          <w:gallery w:val="placeholder"/>
        </w:category>
        <w:types>
          <w:type w:val="bbPlcHdr"/>
        </w:types>
        <w:behaviors>
          <w:behavior w:val="content"/>
        </w:behaviors>
        <w:guid w:val="{DC326DB1-A02B-4A8C-AAA0-23F903B13211}"/>
      </w:docPartPr>
      <w:docPartBody>
        <w:p w:rsidR="00000000" w:rsidRDefault="00000000">
          <w:pPr>
            <w:pStyle w:val="2C853CF5289048598F9F1D2C2D7DE58A"/>
          </w:pPr>
          <w:r w:rsidRPr="00892A9E">
            <w:rPr>
              <w:lang w:bidi="en-GB"/>
            </w:rPr>
            <w:t>COST ITEMS</w:t>
          </w:r>
        </w:p>
      </w:docPartBody>
    </w:docPart>
    <w:docPart>
      <w:docPartPr>
        <w:name w:val="C41AEB477B6B4F75BF76D1690AC128C5"/>
        <w:category>
          <w:name w:val="Allgemein"/>
          <w:gallery w:val="placeholder"/>
        </w:category>
        <w:types>
          <w:type w:val="bbPlcHdr"/>
        </w:types>
        <w:behaviors>
          <w:behavior w:val="content"/>
        </w:behaviors>
        <w:guid w:val="{A72D5C84-383E-40C6-94AE-B5519AD87D12}"/>
      </w:docPartPr>
      <w:docPartBody>
        <w:p w:rsidR="00000000" w:rsidRDefault="00000000">
          <w:pPr>
            <w:pStyle w:val="C41AEB477B6B4F75BF76D1690AC128C5"/>
          </w:pPr>
          <w:r w:rsidRPr="00892A9E">
            <w:rPr>
              <w:lang w:bidi="en-GB"/>
            </w:rPr>
            <w:t>DATE DUE</w:t>
          </w:r>
        </w:p>
      </w:docPartBody>
    </w:docPart>
    <w:docPart>
      <w:docPartPr>
        <w:name w:val="66933313EBE44C1CA6ECC91FE81AF732"/>
        <w:category>
          <w:name w:val="Allgemein"/>
          <w:gallery w:val="placeholder"/>
        </w:category>
        <w:types>
          <w:type w:val="bbPlcHdr"/>
        </w:types>
        <w:behaviors>
          <w:behavior w:val="content"/>
        </w:behaviors>
        <w:guid w:val="{50D257B7-8CAF-4CFE-A39B-63968AFBB498}"/>
      </w:docPartPr>
      <w:docPartBody>
        <w:p w:rsidR="00000000" w:rsidRDefault="00000000">
          <w:pPr>
            <w:pStyle w:val="66933313EBE44C1CA6ECC91FE81AF732"/>
          </w:pPr>
          <w:r w:rsidRPr="00892A9E">
            <w:rPr>
              <w:lang w:bidi="en-GB"/>
            </w:rPr>
            <w:t>BUDGET</w:t>
          </w:r>
        </w:p>
      </w:docPartBody>
    </w:docPart>
    <w:docPart>
      <w:docPartPr>
        <w:name w:val="B5605CB61A5B41B29884515E9CC7E0E9"/>
        <w:category>
          <w:name w:val="Allgemein"/>
          <w:gallery w:val="placeholder"/>
        </w:category>
        <w:types>
          <w:type w:val="bbPlcHdr"/>
        </w:types>
        <w:behaviors>
          <w:behavior w:val="content"/>
        </w:behaviors>
        <w:guid w:val="{09CC44EE-72D5-4926-B95B-B14438349D7F}"/>
      </w:docPartPr>
      <w:docPartBody>
        <w:p w:rsidR="00000000" w:rsidRDefault="00000000">
          <w:pPr>
            <w:pStyle w:val="B5605CB61A5B41B29884515E9CC7E0E9"/>
          </w:pPr>
          <w:r w:rsidRPr="00892A9E">
            <w:rPr>
              <w:lang w:bidi="en-GB"/>
            </w:rPr>
            <w:t>ACTUAL</w:t>
          </w:r>
        </w:p>
      </w:docPartBody>
    </w:docPart>
    <w:docPart>
      <w:docPartPr>
        <w:name w:val="1BA571BE45E244ED8A861C94218FF43E"/>
        <w:category>
          <w:name w:val="Allgemein"/>
          <w:gallery w:val="placeholder"/>
        </w:category>
        <w:types>
          <w:type w:val="bbPlcHdr"/>
        </w:types>
        <w:behaviors>
          <w:behavior w:val="content"/>
        </w:behaviors>
        <w:guid w:val="{35B856FF-1DE8-4382-A70C-F8AB5A647E57}"/>
      </w:docPartPr>
      <w:docPartBody>
        <w:p w:rsidR="00000000" w:rsidRDefault="00000000">
          <w:pPr>
            <w:pStyle w:val="1BA571BE45E244ED8A861C94218FF43E"/>
          </w:pPr>
          <w:r w:rsidRPr="00892A9E">
            <w:rPr>
              <w:lang w:bidi="en-GB"/>
            </w:rPr>
            <w:t>UNDER/UNDER</w:t>
          </w:r>
        </w:p>
      </w:docPartBody>
    </w:docPart>
    <w:docPart>
      <w:docPartPr>
        <w:name w:val="19D55195DD97459A8AAD6393E2B4506C"/>
        <w:category>
          <w:name w:val="Allgemein"/>
          <w:gallery w:val="placeholder"/>
        </w:category>
        <w:types>
          <w:type w:val="bbPlcHdr"/>
        </w:types>
        <w:behaviors>
          <w:behavior w:val="content"/>
        </w:behaviors>
        <w:guid w:val="{F90E6516-C351-4736-A67E-94D5C6422714}"/>
      </w:docPartPr>
      <w:docPartBody>
        <w:p w:rsidR="00000000" w:rsidRDefault="00000000">
          <w:pPr>
            <w:pStyle w:val="19D55195DD97459A8AAD6393E2B4506C"/>
          </w:pPr>
          <w:r w:rsidRPr="00892A9E">
            <w:rPr>
              <w:lang w:bidi="en-GB"/>
            </w:rPr>
            <w:t>ADMINISTRATIVE/GENERAL</w:t>
          </w:r>
        </w:p>
      </w:docPartBody>
    </w:docPart>
    <w:docPart>
      <w:docPartPr>
        <w:name w:val="29E16D905F38486381397CD2A354086C"/>
        <w:category>
          <w:name w:val="Allgemein"/>
          <w:gallery w:val="placeholder"/>
        </w:category>
        <w:types>
          <w:type w:val="bbPlcHdr"/>
        </w:types>
        <w:behaviors>
          <w:behavior w:val="content"/>
        </w:behaviors>
        <w:guid w:val="{94909E53-FEBC-4468-A3CC-D9E0C1BF8763}"/>
      </w:docPartPr>
      <w:docPartBody>
        <w:p w:rsidR="00000000" w:rsidRDefault="00000000">
          <w:pPr>
            <w:pStyle w:val="29E16D905F38486381397CD2A354086C"/>
          </w:pPr>
          <w:r w:rsidRPr="00892A9E">
            <w:rPr>
              <w:lang w:bidi="en-GB"/>
            </w:rPr>
            <w:t>Licences/Registration</w:t>
          </w:r>
        </w:p>
      </w:docPartBody>
    </w:docPart>
    <w:docPart>
      <w:docPartPr>
        <w:name w:val="7770ED0EA9EE494E8C2BAF0DA207E665"/>
        <w:category>
          <w:name w:val="Allgemein"/>
          <w:gallery w:val="placeholder"/>
        </w:category>
        <w:types>
          <w:type w:val="bbPlcHdr"/>
        </w:types>
        <w:behaviors>
          <w:behavior w:val="content"/>
        </w:behaviors>
        <w:guid w:val="{848679DF-1A3A-41C5-98E5-AC050A70C04C}"/>
      </w:docPartPr>
      <w:docPartBody>
        <w:p w:rsidR="00000000" w:rsidRDefault="00000000">
          <w:pPr>
            <w:pStyle w:val="7770ED0EA9EE494E8C2BAF0DA207E665"/>
          </w:pPr>
          <w:r w:rsidRPr="00892A9E">
            <w:rPr>
              <w:lang w:bidi="en-GB"/>
            </w:rPr>
            <w:t>Permits</w:t>
          </w:r>
        </w:p>
      </w:docPartBody>
    </w:docPart>
    <w:docPart>
      <w:docPartPr>
        <w:name w:val="48C1D55E06CD4A50B0565CDEB8A92E77"/>
        <w:category>
          <w:name w:val="Allgemein"/>
          <w:gallery w:val="placeholder"/>
        </w:category>
        <w:types>
          <w:type w:val="bbPlcHdr"/>
        </w:types>
        <w:behaviors>
          <w:behavior w:val="content"/>
        </w:behaviors>
        <w:guid w:val="{D3FFA45D-2E5F-4D21-BC79-07E79C2B0E6A}"/>
      </w:docPartPr>
      <w:docPartBody>
        <w:p w:rsidR="00000000" w:rsidRDefault="00000000">
          <w:pPr>
            <w:pStyle w:val="48C1D55E06CD4A50B0565CDEB8A92E77"/>
          </w:pPr>
          <w:r w:rsidRPr="00892A9E">
            <w:rPr>
              <w:lang w:bidi="en-GB"/>
            </w:rPr>
            <w:t>Insurance</w:t>
          </w:r>
        </w:p>
      </w:docPartBody>
    </w:docPart>
    <w:docPart>
      <w:docPartPr>
        <w:name w:val="3B4F89008A8B4ECB81A76C9F41932EC8"/>
        <w:category>
          <w:name w:val="Allgemein"/>
          <w:gallery w:val="placeholder"/>
        </w:category>
        <w:types>
          <w:type w:val="bbPlcHdr"/>
        </w:types>
        <w:behaviors>
          <w:behavior w:val="content"/>
        </w:behaviors>
        <w:guid w:val="{CC8ADBA3-B83A-46B6-AA21-3F1343D16B91}"/>
      </w:docPartPr>
      <w:docPartBody>
        <w:p w:rsidR="00000000" w:rsidRDefault="00000000">
          <w:pPr>
            <w:pStyle w:val="3B4F89008A8B4ECB81A76C9F41932EC8"/>
          </w:pPr>
          <w:r w:rsidRPr="00892A9E">
            <w:rPr>
              <w:lang w:bidi="en-GB"/>
            </w:rPr>
            <w:t>Legal</w:t>
          </w:r>
        </w:p>
      </w:docPartBody>
    </w:docPart>
    <w:docPart>
      <w:docPartPr>
        <w:name w:val="2A9195FACA8A4E28B86615A98D9C2E0B"/>
        <w:category>
          <w:name w:val="Allgemein"/>
          <w:gallery w:val="placeholder"/>
        </w:category>
        <w:types>
          <w:type w:val="bbPlcHdr"/>
        </w:types>
        <w:behaviors>
          <w:behavior w:val="content"/>
        </w:behaviors>
        <w:guid w:val="{F6BB92E6-D901-406B-BF05-7E41F7F835A6}"/>
      </w:docPartPr>
      <w:docPartBody>
        <w:p w:rsidR="00000000" w:rsidRDefault="00000000">
          <w:pPr>
            <w:pStyle w:val="2A9195FACA8A4E28B86615A98D9C2E0B"/>
          </w:pPr>
          <w:r w:rsidRPr="00892A9E">
            <w:rPr>
              <w:lang w:bidi="en-GB"/>
            </w:rPr>
            <w:t>Business Consultant</w:t>
          </w:r>
        </w:p>
      </w:docPartBody>
    </w:docPart>
    <w:docPart>
      <w:docPartPr>
        <w:name w:val="22A7EF32567B4465B5D53B6B4D739356"/>
        <w:category>
          <w:name w:val="Allgemein"/>
          <w:gallery w:val="placeholder"/>
        </w:category>
        <w:types>
          <w:type w:val="bbPlcHdr"/>
        </w:types>
        <w:behaviors>
          <w:behavior w:val="content"/>
        </w:behaviors>
        <w:guid w:val="{29706392-BC82-4D6E-95A8-764F822CF43C}"/>
      </w:docPartPr>
      <w:docPartBody>
        <w:p w:rsidR="00000000" w:rsidRDefault="00000000">
          <w:pPr>
            <w:pStyle w:val="22A7EF32567B4465B5D53B6B4D739356"/>
          </w:pPr>
          <w:r w:rsidRPr="00892A9E">
            <w:rPr>
              <w:lang w:bidi="en-GB"/>
            </w:rPr>
            <w:t>Training</w:t>
          </w:r>
        </w:p>
      </w:docPartBody>
    </w:docPart>
    <w:docPart>
      <w:docPartPr>
        <w:name w:val="D602A1F8AB844ACAB8D3CC3A3B5AE9C2"/>
        <w:category>
          <w:name w:val="Allgemein"/>
          <w:gallery w:val="placeholder"/>
        </w:category>
        <w:types>
          <w:type w:val="bbPlcHdr"/>
        </w:types>
        <w:behaviors>
          <w:behavior w:val="content"/>
        </w:behaviors>
        <w:guid w:val="{B6C7F9DD-F6A4-4A73-98AF-BAE875017E7D}"/>
      </w:docPartPr>
      <w:docPartBody>
        <w:p w:rsidR="00000000" w:rsidRDefault="00000000">
          <w:pPr>
            <w:pStyle w:val="D602A1F8AB844ACAB8D3CC3A3B5AE9C2"/>
          </w:pPr>
          <w:r w:rsidRPr="00892A9E">
            <w:rPr>
              <w:lang w:bidi="en-GB"/>
            </w:rPr>
            <w:t>Software (General)</w:t>
          </w:r>
        </w:p>
      </w:docPartBody>
    </w:docPart>
    <w:docPart>
      <w:docPartPr>
        <w:name w:val="645D2FCDBCFB457D81BB77650BE35B89"/>
        <w:category>
          <w:name w:val="Allgemein"/>
          <w:gallery w:val="placeholder"/>
        </w:category>
        <w:types>
          <w:type w:val="bbPlcHdr"/>
        </w:types>
        <w:behaviors>
          <w:behavior w:val="content"/>
        </w:behaviors>
        <w:guid w:val="{8E1C70A4-F0BF-44B7-BF71-DBCE0CD92E3B}"/>
      </w:docPartPr>
      <w:docPartBody>
        <w:p w:rsidR="00000000" w:rsidRDefault="00000000">
          <w:pPr>
            <w:pStyle w:val="645D2FCDBCFB457D81BB77650BE35B89"/>
          </w:pPr>
          <w:r w:rsidRPr="00892A9E">
            <w:rPr>
              <w:lang w:bidi="en-GB"/>
            </w:rPr>
            <w:t>Miscellaneous</w:t>
          </w:r>
        </w:p>
      </w:docPartBody>
    </w:docPart>
    <w:docPart>
      <w:docPartPr>
        <w:name w:val="54B2302A8DCD4F4FABA7615DBD9C8FD5"/>
        <w:category>
          <w:name w:val="Allgemein"/>
          <w:gallery w:val="placeholder"/>
        </w:category>
        <w:types>
          <w:type w:val="bbPlcHdr"/>
        </w:types>
        <w:behaviors>
          <w:behavior w:val="content"/>
        </w:behaviors>
        <w:guid w:val="{73F112FB-55CF-4BBF-9D66-C169BD1F6EC2}"/>
      </w:docPartPr>
      <w:docPartBody>
        <w:p w:rsidR="00000000" w:rsidRDefault="00000000">
          <w:pPr>
            <w:pStyle w:val="54B2302A8DCD4F4FABA7615DBD9C8FD5"/>
          </w:pPr>
          <w:r w:rsidRPr="00892A9E">
            <w:rPr>
              <w:lang w:bidi="en-GB"/>
            </w:rPr>
            <w:t>LOCATION/OFFICE</w:t>
          </w:r>
        </w:p>
      </w:docPartBody>
    </w:docPart>
    <w:docPart>
      <w:docPartPr>
        <w:name w:val="80FE4D88D05E414CAEBF11D84B304260"/>
        <w:category>
          <w:name w:val="Allgemein"/>
          <w:gallery w:val="placeholder"/>
        </w:category>
        <w:types>
          <w:type w:val="bbPlcHdr"/>
        </w:types>
        <w:behaviors>
          <w:behavior w:val="content"/>
        </w:behaviors>
        <w:guid w:val="{8F99B05D-021E-48BF-9862-01C92913103C}"/>
      </w:docPartPr>
      <w:docPartBody>
        <w:p w:rsidR="00000000" w:rsidRDefault="00000000">
          <w:pPr>
            <w:pStyle w:val="80FE4D88D05E414CAEBF11D84B304260"/>
          </w:pPr>
          <w:r w:rsidRPr="00892A9E">
            <w:rPr>
              <w:lang w:bidi="en-GB"/>
            </w:rPr>
            <w:t>Space Rental/Lease</w:t>
          </w:r>
        </w:p>
      </w:docPartBody>
    </w:docPart>
    <w:docPart>
      <w:docPartPr>
        <w:name w:val="5D019E573E694AB899E13E0D1E72A339"/>
        <w:category>
          <w:name w:val="Allgemein"/>
          <w:gallery w:val="placeholder"/>
        </w:category>
        <w:types>
          <w:type w:val="bbPlcHdr"/>
        </w:types>
        <w:behaviors>
          <w:behavior w:val="content"/>
        </w:behaviors>
        <w:guid w:val="{EE818FA2-ACC1-4487-8E58-D170AB34F045}"/>
      </w:docPartPr>
      <w:docPartBody>
        <w:p w:rsidR="00000000" w:rsidRDefault="00000000">
          <w:pPr>
            <w:pStyle w:val="5D019E573E694AB899E13E0D1E72A339"/>
          </w:pPr>
          <w:r w:rsidRPr="00892A9E">
            <w:rPr>
              <w:lang w:bidi="en-GB"/>
            </w:rPr>
            <w:t>Utility Costs</w:t>
          </w:r>
        </w:p>
      </w:docPartBody>
    </w:docPart>
    <w:docPart>
      <w:docPartPr>
        <w:name w:val="BBABC2EF9CA64E258DED67B85A3E4E92"/>
        <w:category>
          <w:name w:val="Allgemein"/>
          <w:gallery w:val="placeholder"/>
        </w:category>
        <w:types>
          <w:type w:val="bbPlcHdr"/>
        </w:types>
        <w:behaviors>
          <w:behavior w:val="content"/>
        </w:behaviors>
        <w:guid w:val="{73107B7E-CE0C-4B2B-9C70-3C42E426222A}"/>
      </w:docPartPr>
      <w:docPartBody>
        <w:p w:rsidR="00000000" w:rsidRDefault="00000000">
          <w:pPr>
            <w:pStyle w:val="BBABC2EF9CA64E258DED67B85A3E4E92"/>
          </w:pPr>
          <w:r w:rsidRPr="00892A9E">
            <w:rPr>
              <w:lang w:bidi="en-GB"/>
            </w:rPr>
            <w:t>Telephone Set up &amp; Annual Cost</w:t>
          </w:r>
        </w:p>
      </w:docPartBody>
    </w:docPart>
    <w:docPart>
      <w:docPartPr>
        <w:name w:val="2E503BE6E76549D8A1704934595D88C1"/>
        <w:category>
          <w:name w:val="Allgemein"/>
          <w:gallery w:val="placeholder"/>
        </w:category>
        <w:types>
          <w:type w:val="bbPlcHdr"/>
        </w:types>
        <w:behaviors>
          <w:behavior w:val="content"/>
        </w:behaviors>
        <w:guid w:val="{BF16256D-0BAF-4912-89FE-D607480EF707}"/>
      </w:docPartPr>
      <w:docPartBody>
        <w:p w:rsidR="00000000" w:rsidRDefault="00000000">
          <w:pPr>
            <w:pStyle w:val="2E503BE6E76549D8A1704934595D88C1"/>
          </w:pPr>
          <w:r w:rsidRPr="00892A9E">
            <w:rPr>
              <w:lang w:bidi="en-GB"/>
            </w:rPr>
            <w:t>Furniture</w:t>
          </w:r>
        </w:p>
      </w:docPartBody>
    </w:docPart>
    <w:docPart>
      <w:docPartPr>
        <w:name w:val="26D6021D481947B8BCEA538941C4BBA3"/>
        <w:category>
          <w:name w:val="Allgemein"/>
          <w:gallery w:val="placeholder"/>
        </w:category>
        <w:types>
          <w:type w:val="bbPlcHdr"/>
        </w:types>
        <w:behaviors>
          <w:behavior w:val="content"/>
        </w:behaviors>
        <w:guid w:val="{AC0B4077-8AEC-40D9-9CC4-48121837776B}"/>
      </w:docPartPr>
      <w:docPartBody>
        <w:p w:rsidR="00000000" w:rsidRDefault="00000000">
          <w:pPr>
            <w:pStyle w:val="26D6021D481947B8BCEA538941C4BBA3"/>
          </w:pPr>
          <w:r w:rsidRPr="00892A9E">
            <w:rPr>
              <w:lang w:bidi="en-GB"/>
            </w:rPr>
            <w:t>Medical Equipment</w:t>
          </w:r>
        </w:p>
      </w:docPartBody>
    </w:docPart>
    <w:docPart>
      <w:docPartPr>
        <w:name w:val="8C32AA46AF15424589A1BF1B602793BB"/>
        <w:category>
          <w:name w:val="Allgemein"/>
          <w:gallery w:val="placeholder"/>
        </w:category>
        <w:types>
          <w:type w:val="bbPlcHdr"/>
        </w:types>
        <w:behaviors>
          <w:behavior w:val="content"/>
        </w:behaviors>
        <w:guid w:val="{8587781F-9A92-4B3D-9BC7-4C6EA237F5DE}"/>
      </w:docPartPr>
      <w:docPartBody>
        <w:p w:rsidR="00000000" w:rsidRDefault="00000000">
          <w:pPr>
            <w:pStyle w:val="8C32AA46AF15424589A1BF1B602793BB"/>
          </w:pPr>
          <w:r w:rsidRPr="00892A9E">
            <w:rPr>
              <w:lang w:bidi="en-GB"/>
            </w:rPr>
            <w:t>Hardware</w:t>
          </w:r>
        </w:p>
      </w:docPartBody>
    </w:docPart>
    <w:docPart>
      <w:docPartPr>
        <w:name w:val="3DF81BF7B51A45D9817D0431E6B81696"/>
        <w:category>
          <w:name w:val="Allgemein"/>
          <w:gallery w:val="placeholder"/>
        </w:category>
        <w:types>
          <w:type w:val="bbPlcHdr"/>
        </w:types>
        <w:behaviors>
          <w:behavior w:val="content"/>
        </w:behaviors>
        <w:guid w:val="{6BC5C604-2FE4-491C-877D-6C765DFC4F94}"/>
      </w:docPartPr>
      <w:docPartBody>
        <w:p w:rsidR="00000000" w:rsidRDefault="00000000">
          <w:pPr>
            <w:pStyle w:val="3DF81BF7B51A45D9817D0431E6B81696"/>
          </w:pPr>
          <w:r w:rsidRPr="00892A9E">
            <w:rPr>
              <w:lang w:bidi="en-GB"/>
            </w:rPr>
            <w:t>Software (CRM, imaging etc.)</w:t>
          </w:r>
        </w:p>
      </w:docPartBody>
    </w:docPart>
    <w:docPart>
      <w:docPartPr>
        <w:name w:val="643D8CBB65504D15A5BE2D90F8E2BE95"/>
        <w:category>
          <w:name w:val="Allgemein"/>
          <w:gallery w:val="placeholder"/>
        </w:category>
        <w:types>
          <w:type w:val="bbPlcHdr"/>
        </w:types>
        <w:behaviors>
          <w:behavior w:val="content"/>
        </w:behaviors>
        <w:guid w:val="{691B2A67-49E0-429F-87FC-0303B1D1C20F}"/>
      </w:docPartPr>
      <w:docPartBody>
        <w:p w:rsidR="00000000" w:rsidRDefault="00000000">
          <w:pPr>
            <w:pStyle w:val="643D8CBB65504D15A5BE2D90F8E2BE95"/>
          </w:pPr>
          <w:r w:rsidRPr="00892A9E">
            <w:rPr>
              <w:lang w:bidi="en-GB"/>
            </w:rPr>
            <w:t>Installation Fees</w:t>
          </w:r>
        </w:p>
      </w:docPartBody>
    </w:docPart>
    <w:docPart>
      <w:docPartPr>
        <w:name w:val="CA80C9C3097145678F44CF889A28CD25"/>
        <w:category>
          <w:name w:val="Allgemein"/>
          <w:gallery w:val="placeholder"/>
        </w:category>
        <w:types>
          <w:type w:val="bbPlcHdr"/>
        </w:types>
        <w:behaviors>
          <w:behavior w:val="content"/>
        </w:behaviors>
        <w:guid w:val="{635989CB-B0D0-41EC-AB79-06396A5006F7}"/>
      </w:docPartPr>
      <w:docPartBody>
        <w:p w:rsidR="00000000" w:rsidRDefault="00000000">
          <w:pPr>
            <w:pStyle w:val="CA80C9C3097145678F44CF889A28CD25"/>
          </w:pPr>
          <w:r w:rsidRPr="00892A9E">
            <w:rPr>
              <w:lang w:bidi="en-GB"/>
            </w:rPr>
            <w:t>Start Up Inventory (pharmaceuticals)</w:t>
          </w:r>
        </w:p>
      </w:docPartBody>
    </w:docPart>
    <w:docPart>
      <w:docPartPr>
        <w:name w:val="B59DAE3756D44BA699A9C63324BF003D"/>
        <w:category>
          <w:name w:val="Allgemein"/>
          <w:gallery w:val="placeholder"/>
        </w:category>
        <w:types>
          <w:type w:val="bbPlcHdr"/>
        </w:types>
        <w:behaviors>
          <w:behavior w:val="content"/>
        </w:behaviors>
        <w:guid w:val="{F767A1D5-A024-4BF6-948E-C51150E4640F}"/>
      </w:docPartPr>
      <w:docPartBody>
        <w:p w:rsidR="00000000" w:rsidRDefault="00000000">
          <w:pPr>
            <w:pStyle w:val="B59DAE3756D44BA699A9C63324BF003D"/>
          </w:pPr>
          <w:r w:rsidRPr="00892A9E">
            <w:rPr>
              <w:lang w:bidi="en-GB"/>
            </w:rPr>
            <w:t>Nurse Supplies (gloves, etc.)</w:t>
          </w:r>
        </w:p>
      </w:docPartBody>
    </w:docPart>
    <w:docPart>
      <w:docPartPr>
        <w:name w:val="C584F6B1D494405D980776E50D8DE558"/>
        <w:category>
          <w:name w:val="Allgemein"/>
          <w:gallery w:val="placeholder"/>
        </w:category>
        <w:types>
          <w:type w:val="bbPlcHdr"/>
        </w:types>
        <w:behaviors>
          <w:behavior w:val="content"/>
        </w:behaviors>
        <w:guid w:val="{6FFD960B-6C98-4EFD-B760-1535AA406E0A}"/>
      </w:docPartPr>
      <w:docPartBody>
        <w:p w:rsidR="00000000" w:rsidRDefault="00000000">
          <w:pPr>
            <w:pStyle w:val="C584F6B1D494405D980776E50D8DE558"/>
          </w:pPr>
          <w:r w:rsidRPr="00892A9E">
            <w:rPr>
              <w:lang w:bidi="en-GB"/>
            </w:rPr>
            <w:t>Miscellaneous</w:t>
          </w:r>
        </w:p>
      </w:docPartBody>
    </w:docPart>
    <w:docPart>
      <w:docPartPr>
        <w:name w:val="20A6CDF276BA4DDC9855C9EF72985B47"/>
        <w:category>
          <w:name w:val="Allgemein"/>
          <w:gallery w:val="placeholder"/>
        </w:category>
        <w:types>
          <w:type w:val="bbPlcHdr"/>
        </w:types>
        <w:behaviors>
          <w:behavior w:val="content"/>
        </w:behaviors>
        <w:guid w:val="{5388045D-68B5-4E6C-982F-2AA73EF1EE71}"/>
      </w:docPartPr>
      <w:docPartBody>
        <w:p w:rsidR="00000000" w:rsidRDefault="00000000">
          <w:pPr>
            <w:pStyle w:val="20A6CDF276BA4DDC9855C9EF72985B47"/>
          </w:pPr>
          <w:r w:rsidRPr="00892A9E">
            <w:rPr>
              <w:lang w:bidi="en-GB"/>
            </w:rPr>
            <w:t>MARKETING</w:t>
          </w:r>
        </w:p>
      </w:docPartBody>
    </w:docPart>
    <w:docPart>
      <w:docPartPr>
        <w:name w:val="9583ADE84A714BF1AF1D8F08037FD067"/>
        <w:category>
          <w:name w:val="Allgemein"/>
          <w:gallery w:val="placeholder"/>
        </w:category>
        <w:types>
          <w:type w:val="bbPlcHdr"/>
        </w:types>
        <w:behaviors>
          <w:behavior w:val="content"/>
        </w:behaviors>
        <w:guid w:val="{C268B94C-4692-4B67-BF1B-06FE3F7335A8}"/>
      </w:docPartPr>
      <w:docPartBody>
        <w:p w:rsidR="00000000" w:rsidRDefault="00000000">
          <w:pPr>
            <w:pStyle w:val="9583ADE84A714BF1AF1D8F08037FD067"/>
          </w:pPr>
          <w:r w:rsidRPr="00892A9E">
            <w:rPr>
              <w:lang w:bidi="en-GB"/>
            </w:rPr>
            <w:t>Logo, branding, website</w:t>
          </w:r>
        </w:p>
      </w:docPartBody>
    </w:docPart>
    <w:docPart>
      <w:docPartPr>
        <w:name w:val="9A312610F7FA4354BE7BFDF6CB111B23"/>
        <w:category>
          <w:name w:val="Allgemein"/>
          <w:gallery w:val="placeholder"/>
        </w:category>
        <w:types>
          <w:type w:val="bbPlcHdr"/>
        </w:types>
        <w:behaviors>
          <w:behavior w:val="content"/>
        </w:behaviors>
        <w:guid w:val="{D1F2E3DF-7493-41CB-94EE-8E755806C25B}"/>
      </w:docPartPr>
      <w:docPartBody>
        <w:p w:rsidR="00000000" w:rsidRDefault="00000000">
          <w:pPr>
            <w:pStyle w:val="9A312610F7FA4354BE7BFDF6CB111B23"/>
          </w:pPr>
          <w:r w:rsidRPr="00892A9E">
            <w:rPr>
              <w:lang w:bidi="en-GB"/>
            </w:rPr>
            <w:t>Advertising/listing fees</w:t>
          </w:r>
        </w:p>
      </w:docPartBody>
    </w:docPart>
    <w:docPart>
      <w:docPartPr>
        <w:name w:val="F17BB037D5DF49009AE1DCC34B2CF9DB"/>
        <w:category>
          <w:name w:val="Allgemein"/>
          <w:gallery w:val="placeholder"/>
        </w:category>
        <w:types>
          <w:type w:val="bbPlcHdr"/>
        </w:types>
        <w:behaviors>
          <w:behavior w:val="content"/>
        </w:behaviors>
        <w:guid w:val="{1C2C0180-2893-4B1E-B0F4-E52EC06F679F}"/>
      </w:docPartPr>
      <w:docPartBody>
        <w:p w:rsidR="00000000" w:rsidRDefault="00000000">
          <w:pPr>
            <w:pStyle w:val="F17BB037D5DF49009AE1DCC34B2CF9DB"/>
          </w:pPr>
          <w:r w:rsidRPr="00892A9E">
            <w:rPr>
              <w:lang w:bidi="en-GB"/>
            </w:rPr>
            <w:t>Printed Marketing materials</w:t>
          </w:r>
        </w:p>
      </w:docPartBody>
    </w:docPart>
    <w:docPart>
      <w:docPartPr>
        <w:name w:val="9D62AC6F732245CE9B895A537591498B"/>
        <w:category>
          <w:name w:val="Allgemein"/>
          <w:gallery w:val="placeholder"/>
        </w:category>
        <w:types>
          <w:type w:val="bbPlcHdr"/>
        </w:types>
        <w:behaviors>
          <w:behavior w:val="content"/>
        </w:behaviors>
        <w:guid w:val="{345AF663-4DFA-49E8-85B2-F4479251016E}"/>
      </w:docPartPr>
      <w:docPartBody>
        <w:p w:rsidR="00000000" w:rsidRDefault="00000000">
          <w:pPr>
            <w:pStyle w:val="9D62AC6F732245CE9B895A537591498B"/>
          </w:pPr>
          <w:r w:rsidRPr="00892A9E">
            <w:rPr>
              <w:lang w:bidi="en-GB"/>
            </w:rPr>
            <w:t>Internet/Web marketing</w:t>
          </w:r>
        </w:p>
      </w:docPartBody>
    </w:docPart>
    <w:docPart>
      <w:docPartPr>
        <w:name w:val="008A6EA5F7B44F30B1C00986C30ED781"/>
        <w:category>
          <w:name w:val="Allgemein"/>
          <w:gallery w:val="placeholder"/>
        </w:category>
        <w:types>
          <w:type w:val="bbPlcHdr"/>
        </w:types>
        <w:behaviors>
          <w:behavior w:val="content"/>
        </w:behaviors>
        <w:guid w:val="{9E851EE2-3558-40C1-BEF3-0D56330D6DB7}"/>
      </w:docPartPr>
      <w:docPartBody>
        <w:p w:rsidR="00000000" w:rsidRDefault="00000000">
          <w:pPr>
            <w:pStyle w:val="008A6EA5F7B44F30B1C00986C30ED781"/>
          </w:pPr>
          <w:r w:rsidRPr="00892A9E">
            <w:rPr>
              <w:lang w:bidi="en-GB"/>
            </w:rPr>
            <w:t>Trade Shows</w:t>
          </w:r>
        </w:p>
      </w:docPartBody>
    </w:docPart>
    <w:docPart>
      <w:docPartPr>
        <w:name w:val="7708CA3A825D4DDEAB3340660999C3EF"/>
        <w:category>
          <w:name w:val="Allgemein"/>
          <w:gallery w:val="placeholder"/>
        </w:category>
        <w:types>
          <w:type w:val="bbPlcHdr"/>
        </w:types>
        <w:behaviors>
          <w:behavior w:val="content"/>
        </w:behaviors>
        <w:guid w:val="{9308CFEF-55BD-45EA-BFAF-36BF006FC475}"/>
      </w:docPartPr>
      <w:docPartBody>
        <w:p w:rsidR="00000000" w:rsidRDefault="00000000">
          <w:pPr>
            <w:pStyle w:val="7708CA3A825D4DDEAB3340660999C3EF"/>
          </w:pPr>
          <w:r w:rsidRPr="00892A9E">
            <w:rPr>
              <w:lang w:bidi="en-GB"/>
            </w:rPr>
            <w:t>Networking events</w:t>
          </w:r>
        </w:p>
      </w:docPartBody>
    </w:docPart>
    <w:docPart>
      <w:docPartPr>
        <w:name w:val="A79EF0ED4D1F4A5290D50EF24093F047"/>
        <w:category>
          <w:name w:val="Allgemein"/>
          <w:gallery w:val="placeholder"/>
        </w:category>
        <w:types>
          <w:type w:val="bbPlcHdr"/>
        </w:types>
        <w:behaviors>
          <w:behavior w:val="content"/>
        </w:behaviors>
        <w:guid w:val="{21D574E7-E6F6-4E85-9F62-8608304230D1}"/>
      </w:docPartPr>
      <w:docPartBody>
        <w:p w:rsidR="00000000" w:rsidRDefault="00000000">
          <w:pPr>
            <w:pStyle w:val="A79EF0ED4D1F4A5290D50EF24093F047"/>
          </w:pPr>
          <w:r w:rsidRPr="00892A9E">
            <w:rPr>
              <w:lang w:bidi="en-GB"/>
            </w:rPr>
            <w:t>Miscellaneous</w:t>
          </w:r>
        </w:p>
      </w:docPartBody>
    </w:docPart>
    <w:docPart>
      <w:docPartPr>
        <w:name w:val="9A77CAFBDFA249A48D0E2C96BC67DF94"/>
        <w:category>
          <w:name w:val="Allgemein"/>
          <w:gallery w:val="placeholder"/>
        </w:category>
        <w:types>
          <w:type w:val="bbPlcHdr"/>
        </w:types>
        <w:behaviors>
          <w:behavior w:val="content"/>
        </w:behaviors>
        <w:guid w:val="{D39D57CF-B2DE-4EF8-8D37-EFC5C9172CA9}"/>
      </w:docPartPr>
      <w:docPartBody>
        <w:p w:rsidR="00000000" w:rsidRDefault="00000000">
          <w:pPr>
            <w:pStyle w:val="9A77CAFBDFA249A48D0E2C96BC67DF94"/>
          </w:pPr>
          <w:r w:rsidRPr="00892A9E">
            <w:rPr>
              <w:lang w:bidi="en-GB"/>
            </w:rPr>
            <w:t>LABOUR EXPENSES</w:t>
          </w:r>
        </w:p>
      </w:docPartBody>
    </w:docPart>
    <w:docPart>
      <w:docPartPr>
        <w:name w:val="A6A30AFADCC54128B06B239FC7EF6CA2"/>
        <w:category>
          <w:name w:val="Allgemein"/>
          <w:gallery w:val="placeholder"/>
        </w:category>
        <w:types>
          <w:type w:val="bbPlcHdr"/>
        </w:types>
        <w:behaviors>
          <w:behavior w:val="content"/>
        </w:behaviors>
        <w:guid w:val="{534B72F1-8BF5-4CC1-A3CA-D340AC17E3D0}"/>
      </w:docPartPr>
      <w:docPartBody>
        <w:p w:rsidR="00000000" w:rsidRDefault="00000000">
          <w:pPr>
            <w:pStyle w:val="A6A30AFADCC54128B06B239FC7EF6CA2"/>
          </w:pPr>
          <w:r w:rsidRPr="00892A9E">
            <w:rPr>
              <w:lang w:bidi="en-GB"/>
            </w:rPr>
            <w:t>Payroll</w:t>
          </w:r>
        </w:p>
      </w:docPartBody>
    </w:docPart>
    <w:docPart>
      <w:docPartPr>
        <w:name w:val="4B46186E15AC408BB05EF4A312F6B85A"/>
        <w:category>
          <w:name w:val="Allgemein"/>
          <w:gallery w:val="placeholder"/>
        </w:category>
        <w:types>
          <w:type w:val="bbPlcHdr"/>
        </w:types>
        <w:behaviors>
          <w:behavior w:val="content"/>
        </w:behaviors>
        <w:guid w:val="{F193D09C-9F30-436C-B9A6-4BE60862990F}"/>
      </w:docPartPr>
      <w:docPartBody>
        <w:p w:rsidR="00000000" w:rsidRDefault="00000000">
          <w:pPr>
            <w:pStyle w:val="4B46186E15AC408BB05EF4A312F6B85A"/>
          </w:pPr>
          <w:r w:rsidRPr="00892A9E">
            <w:rPr>
              <w:lang w:bidi="en-GB"/>
            </w:rPr>
            <w:t>Training</w:t>
          </w:r>
        </w:p>
      </w:docPartBody>
    </w:docPart>
    <w:docPart>
      <w:docPartPr>
        <w:name w:val="F94B99A1883B41FDB7B04EC31ABA5329"/>
        <w:category>
          <w:name w:val="Allgemein"/>
          <w:gallery w:val="placeholder"/>
        </w:category>
        <w:types>
          <w:type w:val="bbPlcHdr"/>
        </w:types>
        <w:behaviors>
          <w:behavior w:val="content"/>
        </w:behaviors>
        <w:guid w:val="{2EB678E7-9A71-4D79-8A4F-30C92E8B73AA}"/>
      </w:docPartPr>
      <w:docPartBody>
        <w:p w:rsidR="00000000" w:rsidRDefault="00000000">
          <w:pPr>
            <w:pStyle w:val="F94B99A1883B41FDB7B04EC31ABA5329"/>
          </w:pPr>
          <w:r w:rsidRPr="00892A9E">
            <w:rPr>
              <w:lang w:bidi="en-GB"/>
            </w:rPr>
            <w:t>Miscellaneous</w:t>
          </w:r>
        </w:p>
      </w:docPartBody>
    </w:docPart>
    <w:docPart>
      <w:docPartPr>
        <w:name w:val="69053D716C244542BE1999FFC90A13F1"/>
        <w:category>
          <w:name w:val="Allgemein"/>
          <w:gallery w:val="placeholder"/>
        </w:category>
        <w:types>
          <w:type w:val="bbPlcHdr"/>
        </w:types>
        <w:behaviors>
          <w:behavior w:val="content"/>
        </w:behaviors>
        <w:guid w:val="{73A9BCFD-5E81-4618-B750-A74F107EDDAF}"/>
      </w:docPartPr>
      <w:docPartBody>
        <w:p w:rsidR="00000000" w:rsidRDefault="00000000">
          <w:pPr>
            <w:pStyle w:val="69053D716C244542BE1999FFC90A13F1"/>
          </w:pPr>
          <w:r w:rsidRPr="00892A9E">
            <w:rPr>
              <w:lang w:bidi="en-GB"/>
            </w:rPr>
            <w:t>OTHER</w:t>
          </w:r>
        </w:p>
      </w:docPartBody>
    </w:docPart>
    <w:docPart>
      <w:docPartPr>
        <w:name w:val="AC4705941B564CB484542FB3396D3510"/>
        <w:category>
          <w:name w:val="Allgemein"/>
          <w:gallery w:val="placeholder"/>
        </w:category>
        <w:types>
          <w:type w:val="bbPlcHdr"/>
        </w:types>
        <w:behaviors>
          <w:behavior w:val="content"/>
        </w:behaviors>
        <w:guid w:val="{BF180466-6A77-4C43-8125-D3E4DEFEFB8A}"/>
      </w:docPartPr>
      <w:docPartBody>
        <w:p w:rsidR="00000000" w:rsidRDefault="00000000">
          <w:pPr>
            <w:pStyle w:val="AC4705941B564CB484542FB3396D3510"/>
          </w:pPr>
          <w:r w:rsidRPr="00892A9E">
            <w:rPr>
              <w:lang w:bidi="en-GB"/>
            </w:rPr>
            <w:t xml:space="preserve">Miscellaneous </w:t>
          </w:r>
          <w:r w:rsidRPr="00892A9E">
            <w:rPr>
              <w:lang w:bidi="en-GB"/>
            </w:rPr>
            <w:t>(Contingency reserve/launch party/etc.)</w:t>
          </w:r>
        </w:p>
      </w:docPartBody>
    </w:docPart>
    <w:docPart>
      <w:docPartPr>
        <w:name w:val="D2B5E83573F2480A8E7350DB231E6544"/>
        <w:category>
          <w:name w:val="Allgemein"/>
          <w:gallery w:val="placeholder"/>
        </w:category>
        <w:types>
          <w:type w:val="bbPlcHdr"/>
        </w:types>
        <w:behaviors>
          <w:behavior w:val="content"/>
        </w:behaviors>
        <w:guid w:val="{6BCDA1D6-A23D-4F29-94C9-D2283BFE7968}"/>
      </w:docPartPr>
      <w:docPartBody>
        <w:p w:rsidR="00000000" w:rsidRDefault="00000000">
          <w:pPr>
            <w:pStyle w:val="D2B5E83573F2480A8E7350DB231E6544"/>
          </w:pPr>
          <w:r w:rsidRPr="00892A9E">
            <w:rPr>
              <w:lang w:bidi="en-GB"/>
            </w:rPr>
            <w:t>ESTIMATED START-UP BUDGET</w:t>
          </w:r>
        </w:p>
      </w:docPartBody>
    </w:docPart>
    <w:docPart>
      <w:docPartPr>
        <w:name w:val="071654DC2961414C8FAC24AFF210C7C0"/>
        <w:category>
          <w:name w:val="Allgemein"/>
          <w:gallery w:val="placeholder"/>
        </w:category>
        <w:types>
          <w:type w:val="bbPlcHdr"/>
        </w:types>
        <w:behaviors>
          <w:behavior w:val="content"/>
        </w:behaviors>
        <w:guid w:val="{2C6DC514-DA2A-4900-BB7E-0E86689F8365}"/>
      </w:docPartPr>
      <w:docPartBody>
        <w:p w:rsidR="00000000" w:rsidRDefault="00000000">
          <w:pPr>
            <w:pStyle w:val="071654DC2961414C8FAC24AFF210C7C0"/>
          </w:pPr>
          <w:r w:rsidRPr="00892A9E">
            <w:rPr>
              <w:lang w:bidi="en-GB"/>
            </w:rPr>
            <w:t>INSTRUCTIONS FOR GETTING STARTED WITH ESTIMATED START-UP COSTS</w:t>
          </w:r>
        </w:p>
      </w:docPartBody>
    </w:docPart>
    <w:docPart>
      <w:docPartPr>
        <w:name w:val="6DFA41D364384C57A7DF006B0C1B54C5"/>
        <w:category>
          <w:name w:val="Allgemein"/>
          <w:gallery w:val="placeholder"/>
        </w:category>
        <w:types>
          <w:type w:val="bbPlcHdr"/>
        </w:types>
        <w:behaviors>
          <w:behavior w:val="content"/>
        </w:behaviors>
        <w:guid w:val="{F7EC3D97-1904-47D3-8C51-284B21ECC1C9}"/>
      </w:docPartPr>
      <w:docPartBody>
        <w:p w:rsidR="00000000" w:rsidRDefault="00000000">
          <w:pPr>
            <w:pStyle w:val="6DFA41D364384C57A7DF006B0C1B54C5"/>
          </w:pPr>
          <w:r w:rsidRPr="00892A9E">
            <w:rPr>
              <w:lang w:bidi="en-GB"/>
            </w:rPr>
            <w:t xml:space="preserve">Determining a business's start-up costs is critical to ensure enough cash is available to begin business operations </w:t>
          </w:r>
          <w:r w:rsidRPr="00892A9E">
            <w:rPr>
              <w:lang w:bidi="en-GB"/>
            </w:rPr>
            <w:t>within the budgeted time frame as well as within the cost budget. Start-up costs typically autumn within two categories, monthly costs and one-time costs. Monthly costs cover costs that occur each month during the start-up period and one-time costs are costs that will be incurred once during the start-up period.</w:t>
          </w:r>
        </w:p>
      </w:docPartBody>
    </w:docPart>
    <w:docPart>
      <w:docPartPr>
        <w:name w:val="9EE4B3FD65CC4F458C255E14D9CE48CC"/>
        <w:category>
          <w:name w:val="Allgemein"/>
          <w:gallery w:val="placeholder"/>
        </w:category>
        <w:types>
          <w:type w:val="bbPlcHdr"/>
        </w:types>
        <w:behaviors>
          <w:behavior w:val="content"/>
        </w:behaviors>
        <w:guid w:val="{DF9EB67D-E815-4470-BB6F-5580307EF56E}"/>
      </w:docPartPr>
      <w:docPartBody>
        <w:p w:rsidR="00000000" w:rsidRDefault="00000000">
          <w:pPr>
            <w:pStyle w:val="9EE4B3FD65CC4F458C255E14D9CE48CC"/>
          </w:pPr>
          <w:r w:rsidRPr="00892A9E">
            <w:rPr>
              <w:rStyle w:val="Fett"/>
              <w:lang w:bidi="en-GB"/>
            </w:rPr>
            <w:t>Steps for Preparation:</w:t>
          </w:r>
        </w:p>
      </w:docPartBody>
    </w:docPart>
    <w:docPart>
      <w:docPartPr>
        <w:name w:val="8D4707C5600C4F729F51E4A6B4E20CC0"/>
        <w:category>
          <w:name w:val="Allgemein"/>
          <w:gallery w:val="placeholder"/>
        </w:category>
        <w:types>
          <w:type w:val="bbPlcHdr"/>
        </w:types>
        <w:behaviors>
          <w:behavior w:val="content"/>
        </w:behaviors>
        <w:guid w:val="{7EE54A4A-0B73-488A-8CDC-372F2F1D5595}"/>
      </w:docPartPr>
      <w:docPartBody>
        <w:p w:rsidR="00000000" w:rsidRDefault="00000000">
          <w:pPr>
            <w:pStyle w:val="8D4707C5600C4F729F51E4A6B4E20CC0"/>
          </w:pPr>
          <w:r w:rsidRPr="00892A9E">
            <w:rPr>
              <w:rStyle w:val="Fett"/>
              <w:lang w:bidi="en-GB"/>
            </w:rPr>
            <w:t>Step 1:</w:t>
          </w:r>
        </w:p>
      </w:docPartBody>
    </w:docPart>
    <w:docPart>
      <w:docPartPr>
        <w:name w:val="E042F9BA989643928EBE501DEAC8E6B8"/>
        <w:category>
          <w:name w:val="Allgemein"/>
          <w:gallery w:val="placeholder"/>
        </w:category>
        <w:types>
          <w:type w:val="bbPlcHdr"/>
        </w:types>
        <w:behaviors>
          <w:behavior w:val="content"/>
        </w:behaviors>
        <w:guid w:val="{E359F269-F834-42DA-82C9-8AFA4CC52C04}"/>
      </w:docPartPr>
      <w:docPartBody>
        <w:p w:rsidR="00000000" w:rsidRDefault="00000000">
          <w:pPr>
            <w:pStyle w:val="E042F9BA989643928EBE501DEAC8E6B8"/>
          </w:pPr>
          <w:r w:rsidRPr="00892A9E">
            <w:rPr>
              <w:lang w:bidi="en-GB"/>
            </w:rPr>
            <w:t>Enter your Company Name and the Date you are preparing this estimate.</w:t>
          </w:r>
        </w:p>
      </w:docPartBody>
    </w:docPart>
    <w:docPart>
      <w:docPartPr>
        <w:name w:val="99F53A063AB745CD96419FA10F61374B"/>
        <w:category>
          <w:name w:val="Allgemein"/>
          <w:gallery w:val="placeholder"/>
        </w:category>
        <w:types>
          <w:type w:val="bbPlcHdr"/>
        </w:types>
        <w:behaviors>
          <w:behavior w:val="content"/>
        </w:behaviors>
        <w:guid w:val="{FB893998-18BE-4E20-864D-A54D38546546}"/>
      </w:docPartPr>
      <w:docPartBody>
        <w:p w:rsidR="00000000" w:rsidRDefault="00000000">
          <w:pPr>
            <w:pStyle w:val="99F53A063AB745CD96419FA10F61374B"/>
          </w:pPr>
          <w:r w:rsidRPr="00892A9E">
            <w:rPr>
              <w:rStyle w:val="Fett"/>
              <w:lang w:bidi="en-GB"/>
            </w:rPr>
            <w:t>Step 2:</w:t>
          </w:r>
        </w:p>
      </w:docPartBody>
    </w:docPart>
    <w:docPart>
      <w:docPartPr>
        <w:name w:val="5A09B3089D5E4A4C845DF5756DCE0334"/>
        <w:category>
          <w:name w:val="Allgemein"/>
          <w:gallery w:val="placeholder"/>
        </w:category>
        <w:types>
          <w:type w:val="bbPlcHdr"/>
        </w:types>
        <w:behaviors>
          <w:behavior w:val="content"/>
        </w:behaviors>
        <w:guid w:val="{6706888D-A174-4F3D-8623-F822F7EDEF68}"/>
      </w:docPartPr>
      <w:docPartBody>
        <w:p w:rsidR="00000000" w:rsidRDefault="00000000">
          <w:pPr>
            <w:pStyle w:val="5A09B3089D5E4A4C845DF5756DCE0334"/>
          </w:pPr>
          <w:r w:rsidRPr="00892A9E">
            <w:rPr>
              <w:lang w:bidi="en-GB"/>
            </w:rPr>
            <w:t>Enter the number of months and the monthly cost for each cost item that is recurring. For one-time costs only, skip the monthly costs. If there are cost items that have both recurring and one-time amounts, you can enter those as well. The total cost will be calculated automatically in the far right column.</w:t>
          </w:r>
        </w:p>
      </w:docPartBody>
    </w:docPart>
    <w:docPart>
      <w:docPartPr>
        <w:name w:val="DBACE4113E11454A9D4218BFB4177D92"/>
        <w:category>
          <w:name w:val="Allgemein"/>
          <w:gallery w:val="placeholder"/>
        </w:category>
        <w:types>
          <w:type w:val="bbPlcHdr"/>
        </w:types>
        <w:behaviors>
          <w:behavior w:val="content"/>
        </w:behaviors>
        <w:guid w:val="{110C5256-CFB1-4A96-90E8-AA99B708B5B1}"/>
      </w:docPartPr>
      <w:docPartBody>
        <w:p w:rsidR="00000000" w:rsidRDefault="00000000">
          <w:pPr>
            <w:pStyle w:val="DBACE4113E11454A9D4218BFB4177D92"/>
          </w:pPr>
          <w:r w:rsidRPr="00892A9E">
            <w:rPr>
              <w:rStyle w:val="Fett"/>
              <w:lang w:bidi="en-GB"/>
            </w:rPr>
            <w:t>Step 3:</w:t>
          </w:r>
        </w:p>
      </w:docPartBody>
    </w:docPart>
    <w:docPart>
      <w:docPartPr>
        <w:name w:val="26358A3A3A6342C1A70EF537274642D8"/>
        <w:category>
          <w:name w:val="Allgemein"/>
          <w:gallery w:val="placeholder"/>
        </w:category>
        <w:types>
          <w:type w:val="bbPlcHdr"/>
        </w:types>
        <w:behaviors>
          <w:behavior w:val="content"/>
        </w:behaviors>
        <w:guid w:val="{FA83133A-C931-4B7D-940D-8D331D4FA86B}"/>
      </w:docPartPr>
      <w:docPartBody>
        <w:p w:rsidR="00000000" w:rsidRDefault="00000000">
          <w:pPr>
            <w:pStyle w:val="26358A3A3A6342C1A70EF537274642D8"/>
          </w:pPr>
          <w:r w:rsidRPr="00892A9E">
            <w:rPr>
              <w:lang w:bidi="en-GB"/>
            </w:rPr>
            <w:t>Once you have completed entering all of the costs, review the individual items and total amount to see where you might fine tune it or move something out into the future when you have more revenue coming in.</w:t>
          </w:r>
        </w:p>
      </w:docPartBody>
    </w:docPart>
    <w:docPart>
      <w:docPartPr>
        <w:name w:val="5FFB1BF07774498D9A8EF7C9B9A5C83C"/>
        <w:category>
          <w:name w:val="Allgemein"/>
          <w:gallery w:val="placeholder"/>
        </w:category>
        <w:types>
          <w:type w:val="bbPlcHdr"/>
        </w:types>
        <w:behaviors>
          <w:behavior w:val="content"/>
        </w:behaviors>
        <w:guid w:val="{1A87CFD7-CD90-4E42-93AC-2466D3009F8A}"/>
      </w:docPartPr>
      <w:docPartBody>
        <w:p w:rsidR="00000000" w:rsidRDefault="00000000">
          <w:pPr>
            <w:pStyle w:val="5FFB1BF07774498D9A8EF7C9B9A5C83C"/>
          </w:pPr>
          <w:r w:rsidRPr="00892A9E">
            <w:rPr>
              <w:lang w:bidi="en-GB"/>
            </w:rPr>
            <w:t>PROFIT AND LOSS SHEET TEMPLATE</w:t>
          </w:r>
        </w:p>
      </w:docPartBody>
    </w:docPart>
    <w:docPart>
      <w:docPartPr>
        <w:name w:val="E670D565DD2B4EAD847FC797DC252248"/>
        <w:category>
          <w:name w:val="Allgemein"/>
          <w:gallery w:val="placeholder"/>
        </w:category>
        <w:types>
          <w:type w:val="bbPlcHdr"/>
        </w:types>
        <w:behaviors>
          <w:behavior w:val="content"/>
        </w:behaviors>
        <w:guid w:val="{4ACDF5FC-5B2B-44F2-A1AB-7BC039D07350}"/>
      </w:docPartPr>
      <w:docPartBody>
        <w:p w:rsidR="00000000" w:rsidRDefault="00000000">
          <w:pPr>
            <w:pStyle w:val="E670D565DD2B4EAD847FC797DC252248"/>
          </w:pPr>
          <w:r w:rsidRPr="00892A9E">
            <w:rPr>
              <w:lang w:bidi="en-GB"/>
            </w:rPr>
            <w:t>MEDICAL OFFICE</w:t>
          </w:r>
        </w:p>
      </w:docPartBody>
    </w:docPart>
    <w:docPart>
      <w:docPartPr>
        <w:name w:val="2C89C5D0AF5F4782AFC4D0B5FC5A3BEC"/>
        <w:category>
          <w:name w:val="Allgemein"/>
          <w:gallery w:val="placeholder"/>
        </w:category>
        <w:types>
          <w:type w:val="bbPlcHdr"/>
        </w:types>
        <w:behaviors>
          <w:behavior w:val="content"/>
        </w:behaviors>
        <w:guid w:val="{B4FF98BA-8570-4236-975F-BCD8B0EE16A3}"/>
      </w:docPartPr>
      <w:docPartBody>
        <w:p w:rsidR="00000000" w:rsidRDefault="00000000">
          <w:pPr>
            <w:pStyle w:val="2C89C5D0AF5F4782AFC4D0B5FC5A3BEC"/>
          </w:pPr>
          <w:r w:rsidRPr="00892A9E">
            <w:rPr>
              <w:lang w:bidi="en-GB"/>
            </w:rPr>
            <w:t>November 6, 2018</w:t>
          </w:r>
        </w:p>
      </w:docPartBody>
    </w:docPart>
    <w:docPart>
      <w:docPartPr>
        <w:name w:val="6CCA6AE0DF324BFAA9131264344CF8E0"/>
        <w:category>
          <w:name w:val="Allgemein"/>
          <w:gallery w:val="placeholder"/>
        </w:category>
        <w:types>
          <w:type w:val="bbPlcHdr"/>
        </w:types>
        <w:behaviors>
          <w:behavior w:val="content"/>
        </w:behaviors>
        <w:guid w:val="{411967AF-6AE2-4C88-9367-22E8115643BD}"/>
      </w:docPartPr>
      <w:docPartBody>
        <w:p w:rsidR="00000000" w:rsidRDefault="00000000">
          <w:pPr>
            <w:pStyle w:val="6CCA6AE0DF324BFAA9131264344CF8E0"/>
          </w:pPr>
          <w:r w:rsidRPr="00892A9E">
            <w:rPr>
              <w:lang w:bidi="en-GB"/>
            </w:rPr>
            <w:t>REVENUE</w:t>
          </w:r>
        </w:p>
      </w:docPartBody>
    </w:docPart>
    <w:docPart>
      <w:docPartPr>
        <w:name w:val="836986B64C5F41DFBDC90376B43B95D2"/>
        <w:category>
          <w:name w:val="Allgemein"/>
          <w:gallery w:val="placeholder"/>
        </w:category>
        <w:types>
          <w:type w:val="bbPlcHdr"/>
        </w:types>
        <w:behaviors>
          <w:behavior w:val="content"/>
        </w:behaviors>
        <w:guid w:val="{F32A2EDF-EFFF-440B-A8BA-3D0C97E52E2E}"/>
      </w:docPartPr>
      <w:docPartBody>
        <w:p w:rsidR="00000000" w:rsidRDefault="00000000">
          <w:pPr>
            <w:pStyle w:val="836986B64C5F41DFBDC90376B43B95D2"/>
          </w:pPr>
          <w:r w:rsidRPr="00892A9E">
            <w:rPr>
              <w:lang w:bidi="en-GB"/>
            </w:rPr>
            <w:t>JAN</w:t>
          </w:r>
        </w:p>
      </w:docPartBody>
    </w:docPart>
    <w:docPart>
      <w:docPartPr>
        <w:name w:val="7D6500E5DA1043BD905DCA1CEB061AA6"/>
        <w:category>
          <w:name w:val="Allgemein"/>
          <w:gallery w:val="placeholder"/>
        </w:category>
        <w:types>
          <w:type w:val="bbPlcHdr"/>
        </w:types>
        <w:behaviors>
          <w:behavior w:val="content"/>
        </w:behaviors>
        <w:guid w:val="{CE0839DA-ECB5-4C90-B024-551EDFBA1594}"/>
      </w:docPartPr>
      <w:docPartBody>
        <w:p w:rsidR="00000000" w:rsidRDefault="00000000">
          <w:pPr>
            <w:pStyle w:val="7D6500E5DA1043BD905DCA1CEB061AA6"/>
          </w:pPr>
          <w:r w:rsidRPr="00892A9E">
            <w:rPr>
              <w:lang w:bidi="en-GB"/>
            </w:rPr>
            <w:t>FEB</w:t>
          </w:r>
        </w:p>
      </w:docPartBody>
    </w:docPart>
    <w:docPart>
      <w:docPartPr>
        <w:name w:val="0FD20B0F69A74FE3A407670D56C4A77E"/>
        <w:category>
          <w:name w:val="Allgemein"/>
          <w:gallery w:val="placeholder"/>
        </w:category>
        <w:types>
          <w:type w:val="bbPlcHdr"/>
        </w:types>
        <w:behaviors>
          <w:behavior w:val="content"/>
        </w:behaviors>
        <w:guid w:val="{25725879-9F32-4540-8E61-93A48B23FAA8}"/>
      </w:docPartPr>
      <w:docPartBody>
        <w:p w:rsidR="00000000" w:rsidRDefault="00000000">
          <w:pPr>
            <w:pStyle w:val="0FD20B0F69A74FE3A407670D56C4A77E"/>
          </w:pPr>
          <w:r w:rsidRPr="00892A9E">
            <w:rPr>
              <w:lang w:bidi="en-GB"/>
            </w:rPr>
            <w:t>MAR</w:t>
          </w:r>
        </w:p>
      </w:docPartBody>
    </w:docPart>
    <w:docPart>
      <w:docPartPr>
        <w:name w:val="E5AFB48CEF8844EFA03B557919A3CD34"/>
        <w:category>
          <w:name w:val="Allgemein"/>
          <w:gallery w:val="placeholder"/>
        </w:category>
        <w:types>
          <w:type w:val="bbPlcHdr"/>
        </w:types>
        <w:behaviors>
          <w:behavior w:val="content"/>
        </w:behaviors>
        <w:guid w:val="{A6688396-47D2-4929-8772-BF83641202BC}"/>
      </w:docPartPr>
      <w:docPartBody>
        <w:p w:rsidR="00000000" w:rsidRDefault="00000000">
          <w:pPr>
            <w:pStyle w:val="E5AFB48CEF8844EFA03B557919A3CD34"/>
          </w:pPr>
          <w:r w:rsidRPr="00892A9E">
            <w:rPr>
              <w:lang w:bidi="en-GB"/>
            </w:rPr>
            <w:t>APR</w:t>
          </w:r>
        </w:p>
      </w:docPartBody>
    </w:docPart>
    <w:docPart>
      <w:docPartPr>
        <w:name w:val="7ABB965953434247BC1D641BDA5F4729"/>
        <w:category>
          <w:name w:val="Allgemein"/>
          <w:gallery w:val="placeholder"/>
        </w:category>
        <w:types>
          <w:type w:val="bbPlcHdr"/>
        </w:types>
        <w:behaviors>
          <w:behavior w:val="content"/>
        </w:behaviors>
        <w:guid w:val="{52C5BBDA-DDC3-4A9C-BF62-44D5694E1E46}"/>
      </w:docPartPr>
      <w:docPartBody>
        <w:p w:rsidR="00000000" w:rsidRDefault="00000000">
          <w:pPr>
            <w:pStyle w:val="7ABB965953434247BC1D641BDA5F4729"/>
          </w:pPr>
          <w:r w:rsidRPr="00892A9E">
            <w:rPr>
              <w:lang w:bidi="en-GB"/>
            </w:rPr>
            <w:t>MAY</w:t>
          </w:r>
        </w:p>
      </w:docPartBody>
    </w:docPart>
    <w:docPart>
      <w:docPartPr>
        <w:name w:val="E31C871873C842A397E13178784E2D7D"/>
        <w:category>
          <w:name w:val="Allgemein"/>
          <w:gallery w:val="placeholder"/>
        </w:category>
        <w:types>
          <w:type w:val="bbPlcHdr"/>
        </w:types>
        <w:behaviors>
          <w:behavior w:val="content"/>
        </w:behaviors>
        <w:guid w:val="{F26DBDB0-CB7F-4A39-A663-CC56E3D5D022}"/>
      </w:docPartPr>
      <w:docPartBody>
        <w:p w:rsidR="00000000" w:rsidRDefault="00000000">
          <w:pPr>
            <w:pStyle w:val="E31C871873C842A397E13178784E2D7D"/>
          </w:pPr>
          <w:r w:rsidRPr="00892A9E">
            <w:rPr>
              <w:lang w:bidi="en-GB"/>
            </w:rPr>
            <w:t>JUN</w:t>
          </w:r>
        </w:p>
      </w:docPartBody>
    </w:docPart>
    <w:docPart>
      <w:docPartPr>
        <w:name w:val="CBE2CCBDD9E0404582713DBF2915A5EA"/>
        <w:category>
          <w:name w:val="Allgemein"/>
          <w:gallery w:val="placeholder"/>
        </w:category>
        <w:types>
          <w:type w:val="bbPlcHdr"/>
        </w:types>
        <w:behaviors>
          <w:behavior w:val="content"/>
        </w:behaviors>
        <w:guid w:val="{33927E91-D31C-4258-852B-6C8901A4968A}"/>
      </w:docPartPr>
      <w:docPartBody>
        <w:p w:rsidR="00000000" w:rsidRDefault="00000000">
          <w:pPr>
            <w:pStyle w:val="CBE2CCBDD9E0404582713DBF2915A5EA"/>
          </w:pPr>
          <w:r w:rsidRPr="00892A9E">
            <w:rPr>
              <w:lang w:bidi="en-GB"/>
            </w:rPr>
            <w:t>JUL</w:t>
          </w:r>
        </w:p>
      </w:docPartBody>
    </w:docPart>
    <w:docPart>
      <w:docPartPr>
        <w:name w:val="43AB48C728CA4EB6B3DA984C1B7E21A6"/>
        <w:category>
          <w:name w:val="Allgemein"/>
          <w:gallery w:val="placeholder"/>
        </w:category>
        <w:types>
          <w:type w:val="bbPlcHdr"/>
        </w:types>
        <w:behaviors>
          <w:behavior w:val="content"/>
        </w:behaviors>
        <w:guid w:val="{345F552E-AA9E-4D63-8F6E-2CF49DD5A69C}"/>
      </w:docPartPr>
      <w:docPartBody>
        <w:p w:rsidR="00000000" w:rsidRDefault="00000000">
          <w:pPr>
            <w:pStyle w:val="43AB48C728CA4EB6B3DA984C1B7E21A6"/>
          </w:pPr>
          <w:r w:rsidRPr="00892A9E">
            <w:rPr>
              <w:lang w:bidi="en-GB"/>
            </w:rPr>
            <w:t>AUG</w:t>
          </w:r>
        </w:p>
      </w:docPartBody>
    </w:docPart>
    <w:docPart>
      <w:docPartPr>
        <w:name w:val="0711717C0D1A4203986C497E74791B1C"/>
        <w:category>
          <w:name w:val="Allgemein"/>
          <w:gallery w:val="placeholder"/>
        </w:category>
        <w:types>
          <w:type w:val="bbPlcHdr"/>
        </w:types>
        <w:behaviors>
          <w:behavior w:val="content"/>
        </w:behaviors>
        <w:guid w:val="{884FA0DE-1770-4279-8900-ACF9DCE223C1}"/>
      </w:docPartPr>
      <w:docPartBody>
        <w:p w:rsidR="00000000" w:rsidRDefault="00000000">
          <w:pPr>
            <w:pStyle w:val="0711717C0D1A4203986C497E74791B1C"/>
          </w:pPr>
          <w:r w:rsidRPr="00892A9E">
            <w:rPr>
              <w:lang w:bidi="en-GB"/>
            </w:rPr>
            <w:t>SEP</w:t>
          </w:r>
        </w:p>
      </w:docPartBody>
    </w:docPart>
    <w:docPart>
      <w:docPartPr>
        <w:name w:val="F74371914E0D4CD1BC71515667AD0E50"/>
        <w:category>
          <w:name w:val="Allgemein"/>
          <w:gallery w:val="placeholder"/>
        </w:category>
        <w:types>
          <w:type w:val="bbPlcHdr"/>
        </w:types>
        <w:behaviors>
          <w:behavior w:val="content"/>
        </w:behaviors>
        <w:guid w:val="{222800DC-78FC-42C4-8669-EB3E6A6A39A6}"/>
      </w:docPartPr>
      <w:docPartBody>
        <w:p w:rsidR="00000000" w:rsidRDefault="00000000">
          <w:pPr>
            <w:pStyle w:val="F74371914E0D4CD1BC71515667AD0E50"/>
          </w:pPr>
          <w:r w:rsidRPr="00892A9E">
            <w:rPr>
              <w:lang w:bidi="en-GB"/>
            </w:rPr>
            <w:t>OCT</w:t>
          </w:r>
        </w:p>
      </w:docPartBody>
    </w:docPart>
    <w:docPart>
      <w:docPartPr>
        <w:name w:val="FFC7C5955F5E4718809925FC703F8966"/>
        <w:category>
          <w:name w:val="Allgemein"/>
          <w:gallery w:val="placeholder"/>
        </w:category>
        <w:types>
          <w:type w:val="bbPlcHdr"/>
        </w:types>
        <w:behaviors>
          <w:behavior w:val="content"/>
        </w:behaviors>
        <w:guid w:val="{9AE10FFF-F5AF-49E4-95ED-01AF8A28BD94}"/>
      </w:docPartPr>
      <w:docPartBody>
        <w:p w:rsidR="00000000" w:rsidRDefault="00000000">
          <w:pPr>
            <w:pStyle w:val="FFC7C5955F5E4718809925FC703F8966"/>
          </w:pPr>
          <w:r w:rsidRPr="00892A9E">
            <w:rPr>
              <w:lang w:bidi="en-GB"/>
            </w:rPr>
            <w:t>NOV</w:t>
          </w:r>
        </w:p>
      </w:docPartBody>
    </w:docPart>
    <w:docPart>
      <w:docPartPr>
        <w:name w:val="23CC95AE7D294508AB39EA27E5AB3F45"/>
        <w:category>
          <w:name w:val="Allgemein"/>
          <w:gallery w:val="placeholder"/>
        </w:category>
        <w:types>
          <w:type w:val="bbPlcHdr"/>
        </w:types>
        <w:behaviors>
          <w:behavior w:val="content"/>
        </w:behaviors>
        <w:guid w:val="{A5D77D7D-8D10-4B2C-BFAC-3024BFF2FED2}"/>
      </w:docPartPr>
      <w:docPartBody>
        <w:p w:rsidR="00000000" w:rsidRDefault="00000000">
          <w:pPr>
            <w:pStyle w:val="23CC95AE7D294508AB39EA27E5AB3F45"/>
          </w:pPr>
          <w:r w:rsidRPr="00892A9E">
            <w:rPr>
              <w:lang w:bidi="en-GB"/>
            </w:rPr>
            <w:t>DEC</w:t>
          </w:r>
        </w:p>
      </w:docPartBody>
    </w:docPart>
    <w:docPart>
      <w:docPartPr>
        <w:name w:val="588D504F7EFB4ADF8FCD1CBC72A40A58"/>
        <w:category>
          <w:name w:val="Allgemein"/>
          <w:gallery w:val="placeholder"/>
        </w:category>
        <w:types>
          <w:type w:val="bbPlcHdr"/>
        </w:types>
        <w:behaviors>
          <w:behavior w:val="content"/>
        </w:behaviors>
        <w:guid w:val="{90C80693-EBFB-4F0D-94AD-52133B444EFA}"/>
      </w:docPartPr>
      <w:docPartBody>
        <w:p w:rsidR="00000000" w:rsidRDefault="00000000">
          <w:pPr>
            <w:pStyle w:val="588D504F7EFB4ADF8FCD1CBC72A40A58"/>
          </w:pPr>
          <w:r w:rsidRPr="00892A9E">
            <w:rPr>
              <w:lang w:bidi="en-GB"/>
            </w:rPr>
            <w:t>YTD</w:t>
          </w:r>
        </w:p>
      </w:docPartBody>
    </w:docPart>
    <w:docPart>
      <w:docPartPr>
        <w:name w:val="A0F5FDF5553147818625E8F8FBB89825"/>
        <w:category>
          <w:name w:val="Allgemein"/>
          <w:gallery w:val="placeholder"/>
        </w:category>
        <w:types>
          <w:type w:val="bbPlcHdr"/>
        </w:types>
        <w:behaviors>
          <w:behavior w:val="content"/>
        </w:behaviors>
        <w:guid w:val="{815C6FFF-7DAF-44E7-8003-95FE3D956049}"/>
      </w:docPartPr>
      <w:docPartBody>
        <w:p w:rsidR="00000000" w:rsidRDefault="00000000">
          <w:pPr>
            <w:pStyle w:val="A0F5FDF5553147818625E8F8FBB89825"/>
          </w:pPr>
          <w:r w:rsidRPr="00892A9E">
            <w:rPr>
              <w:lang w:bidi="en-GB"/>
            </w:rPr>
            <w:t>Estimated Sales</w:t>
          </w:r>
        </w:p>
      </w:docPartBody>
    </w:docPart>
    <w:docPart>
      <w:docPartPr>
        <w:name w:val="E0D13B3CFCF84E1694CADB6F83E2D9FA"/>
        <w:category>
          <w:name w:val="Allgemein"/>
          <w:gallery w:val="placeholder"/>
        </w:category>
        <w:types>
          <w:type w:val="bbPlcHdr"/>
        </w:types>
        <w:behaviors>
          <w:behavior w:val="content"/>
        </w:behaviors>
        <w:guid w:val="{7916597D-94E3-4D55-804C-9C1540A1B237}"/>
      </w:docPartPr>
      <w:docPartBody>
        <w:p w:rsidR="00000000" w:rsidRDefault="00000000">
          <w:pPr>
            <w:pStyle w:val="E0D13B3CFCF84E1694CADB6F83E2D9FA"/>
          </w:pPr>
          <w:r>
            <w:rPr>
              <w:lang w:bidi="en-GB"/>
            </w:rPr>
            <w:t>£</w:t>
          </w:r>
          <w:r w:rsidRPr="00892A9E">
            <w:rPr>
              <w:lang w:bidi="en-GB"/>
            </w:rPr>
            <w:t>0</w:t>
          </w:r>
        </w:p>
      </w:docPartBody>
    </w:docPart>
    <w:docPart>
      <w:docPartPr>
        <w:name w:val="E3A554DA77844AFA94625711039721C8"/>
        <w:category>
          <w:name w:val="Allgemein"/>
          <w:gallery w:val="placeholder"/>
        </w:category>
        <w:types>
          <w:type w:val="bbPlcHdr"/>
        </w:types>
        <w:behaviors>
          <w:behavior w:val="content"/>
        </w:behaviors>
        <w:guid w:val="{A31D783E-5B15-436D-8302-710EAE52D2B7}"/>
      </w:docPartPr>
      <w:docPartBody>
        <w:p w:rsidR="00000000" w:rsidRDefault="00000000">
          <w:pPr>
            <w:pStyle w:val="E3A554DA77844AFA94625711039721C8"/>
          </w:pPr>
          <w:r w:rsidRPr="00892A9E">
            <w:rPr>
              <w:lang w:bidi="en-GB"/>
            </w:rPr>
            <w:t>Less (Discounts, Billing Errors, Declined insurance, etc.)</w:t>
          </w:r>
        </w:p>
      </w:docPartBody>
    </w:docPart>
    <w:docPart>
      <w:docPartPr>
        <w:name w:val="0C9A765D66D64BB88F9D24DB0877B5AC"/>
        <w:category>
          <w:name w:val="Allgemein"/>
          <w:gallery w:val="placeholder"/>
        </w:category>
        <w:types>
          <w:type w:val="bbPlcHdr"/>
        </w:types>
        <w:behaviors>
          <w:behavior w:val="content"/>
        </w:behaviors>
        <w:guid w:val="{EADE2A25-7C3A-4A03-9F0E-0EE7BBF8B467}"/>
      </w:docPartPr>
      <w:docPartBody>
        <w:p w:rsidR="00000000" w:rsidRDefault="00000000">
          <w:pPr>
            <w:pStyle w:val="0C9A765D66D64BB88F9D24DB0877B5AC"/>
          </w:pPr>
          <w:r>
            <w:rPr>
              <w:lang w:bidi="en-GB"/>
            </w:rPr>
            <w:t>£</w:t>
          </w:r>
          <w:r w:rsidRPr="00892A9E">
            <w:rPr>
              <w:lang w:bidi="en-GB"/>
            </w:rPr>
            <w:t>0</w:t>
          </w:r>
        </w:p>
      </w:docPartBody>
    </w:docPart>
    <w:docPart>
      <w:docPartPr>
        <w:name w:val="004188B30EB44E78A917524BB5BA11E7"/>
        <w:category>
          <w:name w:val="Allgemein"/>
          <w:gallery w:val="placeholder"/>
        </w:category>
        <w:types>
          <w:type w:val="bbPlcHdr"/>
        </w:types>
        <w:behaviors>
          <w:behavior w:val="content"/>
        </w:behaviors>
        <w:guid w:val="{B19BFF1C-23BE-4CE1-8A10-6E7150A43981}"/>
      </w:docPartPr>
      <w:docPartBody>
        <w:p w:rsidR="00000000" w:rsidRDefault="00000000">
          <w:pPr>
            <w:pStyle w:val="004188B30EB44E78A917524BB5BA11E7"/>
          </w:pPr>
          <w:r w:rsidRPr="00892A9E">
            <w:rPr>
              <w:lang w:bidi="en-GB"/>
            </w:rPr>
            <w:t>Service Revenue</w:t>
          </w:r>
        </w:p>
      </w:docPartBody>
    </w:docPart>
    <w:docPart>
      <w:docPartPr>
        <w:name w:val="A13B071E60144FE09F5E0989F8339657"/>
        <w:category>
          <w:name w:val="Allgemein"/>
          <w:gallery w:val="placeholder"/>
        </w:category>
        <w:types>
          <w:type w:val="bbPlcHdr"/>
        </w:types>
        <w:behaviors>
          <w:behavior w:val="content"/>
        </w:behaviors>
        <w:guid w:val="{74C1E4BC-6624-4D2E-85DF-6C382C77702F}"/>
      </w:docPartPr>
      <w:docPartBody>
        <w:p w:rsidR="00000000" w:rsidRDefault="00000000">
          <w:pPr>
            <w:pStyle w:val="A13B071E60144FE09F5E0989F8339657"/>
          </w:pPr>
          <w:r>
            <w:rPr>
              <w:lang w:bidi="en-GB"/>
            </w:rPr>
            <w:t>£</w:t>
          </w:r>
          <w:r w:rsidRPr="00892A9E">
            <w:rPr>
              <w:lang w:bidi="en-GB"/>
            </w:rPr>
            <w:t>0</w:t>
          </w:r>
        </w:p>
      </w:docPartBody>
    </w:docPart>
    <w:docPart>
      <w:docPartPr>
        <w:name w:val="C4BF6E65A253452FB0A5A66565308EE4"/>
        <w:category>
          <w:name w:val="Allgemein"/>
          <w:gallery w:val="placeholder"/>
        </w:category>
        <w:types>
          <w:type w:val="bbPlcHdr"/>
        </w:types>
        <w:behaviors>
          <w:behavior w:val="content"/>
        </w:behaviors>
        <w:guid w:val="{D8D537A0-A653-4F23-9B20-D5387759247E}"/>
      </w:docPartPr>
      <w:docPartBody>
        <w:p w:rsidR="00000000" w:rsidRDefault="00000000">
          <w:pPr>
            <w:pStyle w:val="C4BF6E65A253452FB0A5A66565308EE4"/>
          </w:pPr>
          <w:r w:rsidRPr="00892A9E">
            <w:rPr>
              <w:lang w:bidi="en-GB"/>
            </w:rPr>
            <w:t>Other Revenue</w:t>
          </w:r>
        </w:p>
      </w:docPartBody>
    </w:docPart>
    <w:docPart>
      <w:docPartPr>
        <w:name w:val="0A65E09E4A4B4D029200E2555E329720"/>
        <w:category>
          <w:name w:val="Allgemein"/>
          <w:gallery w:val="placeholder"/>
        </w:category>
        <w:types>
          <w:type w:val="bbPlcHdr"/>
        </w:types>
        <w:behaviors>
          <w:behavior w:val="content"/>
        </w:behaviors>
        <w:guid w:val="{7A57FB25-22A5-407F-92F2-952EA6153EC1}"/>
      </w:docPartPr>
      <w:docPartBody>
        <w:p w:rsidR="00000000" w:rsidRDefault="00000000">
          <w:pPr>
            <w:pStyle w:val="0A65E09E4A4B4D029200E2555E329720"/>
          </w:pPr>
          <w:r>
            <w:rPr>
              <w:lang w:bidi="en-GB"/>
            </w:rPr>
            <w:t>£</w:t>
          </w:r>
          <w:r w:rsidRPr="00892A9E">
            <w:rPr>
              <w:lang w:bidi="en-GB"/>
            </w:rPr>
            <w:t>0</w:t>
          </w:r>
        </w:p>
      </w:docPartBody>
    </w:docPart>
    <w:docPart>
      <w:docPartPr>
        <w:name w:val="4694AA12199E42E1AFFA7A56B36EBD1A"/>
        <w:category>
          <w:name w:val="Allgemein"/>
          <w:gallery w:val="placeholder"/>
        </w:category>
        <w:types>
          <w:type w:val="bbPlcHdr"/>
        </w:types>
        <w:behaviors>
          <w:behavior w:val="content"/>
        </w:behaviors>
        <w:guid w:val="{BFD4D063-A1F7-448E-9B16-1F5C6B52B6C1}"/>
      </w:docPartPr>
      <w:docPartBody>
        <w:p w:rsidR="00000000" w:rsidRDefault="00000000">
          <w:pPr>
            <w:pStyle w:val="4694AA12199E42E1AFFA7A56B36EBD1A"/>
          </w:pPr>
          <w:r w:rsidRPr="00892A9E">
            <w:rPr>
              <w:lang w:bidi="en-GB"/>
            </w:rPr>
            <w:t>Net Sales</w:t>
          </w:r>
        </w:p>
      </w:docPartBody>
    </w:docPart>
    <w:docPart>
      <w:docPartPr>
        <w:name w:val="0AB14C0B95D14B948B837ADBEEBB2C22"/>
        <w:category>
          <w:name w:val="Allgemein"/>
          <w:gallery w:val="placeholder"/>
        </w:category>
        <w:types>
          <w:type w:val="bbPlcHdr"/>
        </w:types>
        <w:behaviors>
          <w:behavior w:val="content"/>
        </w:behaviors>
        <w:guid w:val="{96326E22-6EAE-4304-A398-69C2B03B07D3}"/>
      </w:docPartPr>
      <w:docPartBody>
        <w:p w:rsidR="00000000" w:rsidRDefault="00000000">
          <w:pPr>
            <w:pStyle w:val="0AB14C0B95D14B948B837ADBEEBB2C22"/>
          </w:pPr>
          <w:r>
            <w:rPr>
              <w:lang w:bidi="en-GB"/>
            </w:rPr>
            <w:t>£</w:t>
          </w:r>
          <w:r w:rsidRPr="00892A9E">
            <w:rPr>
              <w:lang w:bidi="en-GB"/>
            </w:rPr>
            <w:t>0</w:t>
          </w:r>
        </w:p>
      </w:docPartBody>
    </w:docPart>
    <w:docPart>
      <w:docPartPr>
        <w:name w:val="D3129146DBA44A06829834180176A7B9"/>
        <w:category>
          <w:name w:val="Allgemein"/>
          <w:gallery w:val="placeholder"/>
        </w:category>
        <w:types>
          <w:type w:val="bbPlcHdr"/>
        </w:types>
        <w:behaviors>
          <w:behavior w:val="content"/>
        </w:behaviors>
        <w:guid w:val="{74CC9B60-EF1E-4017-B81B-A61E0397B60D}"/>
      </w:docPartPr>
      <w:docPartBody>
        <w:p w:rsidR="00000000" w:rsidRDefault="00000000">
          <w:pPr>
            <w:pStyle w:val="D3129146DBA44A06829834180176A7B9"/>
          </w:pPr>
          <w:r w:rsidRPr="00892A9E">
            <w:rPr>
              <w:lang w:bidi="en-GB"/>
            </w:rPr>
            <w:t>Cost of Goods Sold</w:t>
          </w:r>
        </w:p>
      </w:docPartBody>
    </w:docPart>
    <w:docPart>
      <w:docPartPr>
        <w:name w:val="9E807F9E9DBA45A8A41F17C0AAE3D302"/>
        <w:category>
          <w:name w:val="Allgemein"/>
          <w:gallery w:val="placeholder"/>
        </w:category>
        <w:types>
          <w:type w:val="bbPlcHdr"/>
        </w:types>
        <w:behaviors>
          <w:behavior w:val="content"/>
        </w:behaviors>
        <w:guid w:val="{429E8515-188F-4967-B609-FFE8DC1613C0}"/>
      </w:docPartPr>
      <w:docPartBody>
        <w:p w:rsidR="00000000" w:rsidRDefault="00000000">
          <w:pPr>
            <w:pStyle w:val="9E807F9E9DBA45A8A41F17C0AAE3D302"/>
          </w:pPr>
          <w:r>
            <w:rPr>
              <w:lang w:bidi="en-GB"/>
            </w:rPr>
            <w:t>£</w:t>
          </w:r>
          <w:r w:rsidRPr="00892A9E">
            <w:rPr>
              <w:lang w:bidi="en-GB"/>
            </w:rPr>
            <w:t>0</w:t>
          </w:r>
        </w:p>
      </w:docPartBody>
    </w:docPart>
    <w:docPart>
      <w:docPartPr>
        <w:name w:val="B2EFE069A30047649D5D2D102E31C7BD"/>
        <w:category>
          <w:name w:val="Allgemein"/>
          <w:gallery w:val="placeholder"/>
        </w:category>
        <w:types>
          <w:type w:val="bbPlcHdr"/>
        </w:types>
        <w:behaviors>
          <w:behavior w:val="content"/>
        </w:behaviors>
        <w:guid w:val="{430E4071-8BF6-4A9D-A081-B05348DB9B6C}"/>
      </w:docPartPr>
      <w:docPartBody>
        <w:p w:rsidR="00000000" w:rsidRDefault="00000000">
          <w:pPr>
            <w:pStyle w:val="B2EFE069A30047649D5D2D102E31C7BD"/>
          </w:pPr>
          <w:r w:rsidRPr="00892A9E">
            <w:rPr>
              <w:lang w:bidi="en-GB"/>
            </w:rPr>
            <w:t>Gross Profit</w:t>
          </w:r>
        </w:p>
      </w:docPartBody>
    </w:docPart>
    <w:docPart>
      <w:docPartPr>
        <w:name w:val="EB65F62E75144CBCBB31E5F20DB2202A"/>
        <w:category>
          <w:name w:val="Allgemein"/>
          <w:gallery w:val="placeholder"/>
        </w:category>
        <w:types>
          <w:type w:val="bbPlcHdr"/>
        </w:types>
        <w:behaviors>
          <w:behavior w:val="content"/>
        </w:behaviors>
        <w:guid w:val="{4BE98339-C788-4B79-83D7-52A769CEEE76}"/>
      </w:docPartPr>
      <w:docPartBody>
        <w:p w:rsidR="00000000" w:rsidRDefault="00000000">
          <w:pPr>
            <w:pStyle w:val="EB65F62E75144CBCBB31E5F20DB2202A"/>
          </w:pPr>
          <w:r>
            <w:rPr>
              <w:lang w:bidi="en-GB"/>
            </w:rPr>
            <w:t>£</w:t>
          </w:r>
          <w:r w:rsidRPr="00892A9E">
            <w:rPr>
              <w:lang w:bidi="en-GB"/>
            </w:rPr>
            <w:t>0</w:t>
          </w:r>
        </w:p>
      </w:docPartBody>
    </w:docPart>
    <w:docPart>
      <w:docPartPr>
        <w:name w:val="929B0CB130C34E3E8A8F5B126C8CC405"/>
        <w:category>
          <w:name w:val="Allgemein"/>
          <w:gallery w:val="placeholder"/>
        </w:category>
        <w:types>
          <w:type w:val="bbPlcHdr"/>
        </w:types>
        <w:behaviors>
          <w:behavior w:val="content"/>
        </w:behaviors>
        <w:guid w:val="{ADBD6614-403A-45BB-93D6-67217F4A0D0A}"/>
      </w:docPartPr>
      <w:docPartBody>
        <w:p w:rsidR="00000000" w:rsidRDefault="00000000">
          <w:pPr>
            <w:pStyle w:val="929B0CB130C34E3E8A8F5B126C8CC405"/>
          </w:pPr>
          <w:r>
            <w:rPr>
              <w:lang w:bidi="en-GB"/>
            </w:rPr>
            <w:t>£</w:t>
          </w:r>
          <w:r w:rsidRPr="00892A9E">
            <w:rPr>
              <w:lang w:bidi="en-GB"/>
            </w:rPr>
            <w:t>0</w:t>
          </w:r>
        </w:p>
      </w:docPartBody>
    </w:docPart>
    <w:docPart>
      <w:docPartPr>
        <w:name w:val="AC78A619AF884D0095E33C9FED7BF088"/>
        <w:category>
          <w:name w:val="Allgemein"/>
          <w:gallery w:val="placeholder"/>
        </w:category>
        <w:types>
          <w:type w:val="bbPlcHdr"/>
        </w:types>
        <w:behaviors>
          <w:behavior w:val="content"/>
        </w:behaviors>
        <w:guid w:val="{6232D633-FF2E-44D1-8174-447379285CF8}"/>
      </w:docPartPr>
      <w:docPartBody>
        <w:p w:rsidR="00000000" w:rsidRDefault="00000000">
          <w:pPr>
            <w:pStyle w:val="AC78A619AF884D0095E33C9FED7BF088"/>
          </w:pPr>
          <w:r>
            <w:rPr>
              <w:lang w:bidi="en-GB"/>
            </w:rPr>
            <w:t>£</w:t>
          </w:r>
          <w:r w:rsidRPr="00892A9E">
            <w:rPr>
              <w:lang w:bidi="en-GB"/>
            </w:rPr>
            <w:t>0</w:t>
          </w:r>
        </w:p>
      </w:docPartBody>
    </w:docPart>
    <w:docPart>
      <w:docPartPr>
        <w:name w:val="E4B9E70D44A149D89309036113E48B77"/>
        <w:category>
          <w:name w:val="Allgemein"/>
          <w:gallery w:val="placeholder"/>
        </w:category>
        <w:types>
          <w:type w:val="bbPlcHdr"/>
        </w:types>
        <w:behaviors>
          <w:behavior w:val="content"/>
        </w:behaviors>
        <w:guid w:val="{8534CC08-F22E-43FB-AC2C-EACAF884171B}"/>
      </w:docPartPr>
      <w:docPartBody>
        <w:p w:rsidR="00000000" w:rsidRDefault="00000000">
          <w:pPr>
            <w:pStyle w:val="E4B9E70D44A149D89309036113E48B77"/>
          </w:pPr>
          <w:r>
            <w:rPr>
              <w:lang w:bidi="en-GB"/>
            </w:rPr>
            <w:t>£</w:t>
          </w:r>
          <w:r w:rsidRPr="00892A9E">
            <w:rPr>
              <w:lang w:bidi="en-GB"/>
            </w:rPr>
            <w:t>0</w:t>
          </w:r>
        </w:p>
      </w:docPartBody>
    </w:docPart>
    <w:docPart>
      <w:docPartPr>
        <w:name w:val="B696388B4FAB488A9876962CFAE63939"/>
        <w:category>
          <w:name w:val="Allgemein"/>
          <w:gallery w:val="placeholder"/>
        </w:category>
        <w:types>
          <w:type w:val="bbPlcHdr"/>
        </w:types>
        <w:behaviors>
          <w:behavior w:val="content"/>
        </w:behaviors>
        <w:guid w:val="{1773DED8-C069-4348-90DF-03D13CC7B78D}"/>
      </w:docPartPr>
      <w:docPartBody>
        <w:p w:rsidR="00000000" w:rsidRDefault="00000000">
          <w:pPr>
            <w:pStyle w:val="B696388B4FAB488A9876962CFAE63939"/>
          </w:pPr>
          <w:r>
            <w:rPr>
              <w:lang w:bidi="en-GB"/>
            </w:rPr>
            <w:t>£</w:t>
          </w:r>
          <w:r w:rsidRPr="00892A9E">
            <w:rPr>
              <w:lang w:bidi="en-GB"/>
            </w:rPr>
            <w:t>0</w:t>
          </w:r>
        </w:p>
      </w:docPartBody>
    </w:docPart>
    <w:docPart>
      <w:docPartPr>
        <w:name w:val="2C1937A2902741DC9DC77A902F4E3ADC"/>
        <w:category>
          <w:name w:val="Allgemein"/>
          <w:gallery w:val="placeholder"/>
        </w:category>
        <w:types>
          <w:type w:val="bbPlcHdr"/>
        </w:types>
        <w:behaviors>
          <w:behavior w:val="content"/>
        </w:behaviors>
        <w:guid w:val="{66556D76-DF9F-4A71-B05C-6CF6ED08D47E}"/>
      </w:docPartPr>
      <w:docPartBody>
        <w:p w:rsidR="00000000" w:rsidRDefault="00000000">
          <w:pPr>
            <w:pStyle w:val="2C1937A2902741DC9DC77A902F4E3ADC"/>
          </w:pPr>
          <w:r>
            <w:rPr>
              <w:lang w:bidi="en-GB"/>
            </w:rPr>
            <w:t>£</w:t>
          </w:r>
          <w:r w:rsidRPr="00892A9E">
            <w:rPr>
              <w:lang w:bidi="en-GB"/>
            </w:rPr>
            <w:t>0</w:t>
          </w:r>
        </w:p>
      </w:docPartBody>
    </w:docPart>
    <w:docPart>
      <w:docPartPr>
        <w:name w:val="EB0FEE7D04384A459AB8F97193D96A3C"/>
        <w:category>
          <w:name w:val="Allgemein"/>
          <w:gallery w:val="placeholder"/>
        </w:category>
        <w:types>
          <w:type w:val="bbPlcHdr"/>
        </w:types>
        <w:behaviors>
          <w:behavior w:val="content"/>
        </w:behaviors>
        <w:guid w:val="{53CEA725-BF2F-4D2D-9110-0C328B068F17}"/>
      </w:docPartPr>
      <w:docPartBody>
        <w:p w:rsidR="00000000" w:rsidRDefault="00000000">
          <w:pPr>
            <w:pStyle w:val="EB0FEE7D04384A459AB8F97193D96A3C"/>
          </w:pPr>
          <w:r>
            <w:rPr>
              <w:lang w:bidi="en-GB"/>
            </w:rPr>
            <w:t>£</w:t>
          </w:r>
          <w:r w:rsidRPr="00892A9E">
            <w:rPr>
              <w:lang w:bidi="en-GB"/>
            </w:rPr>
            <w:t>0</w:t>
          </w:r>
        </w:p>
      </w:docPartBody>
    </w:docPart>
    <w:docPart>
      <w:docPartPr>
        <w:name w:val="7B864F5DFA174EF2865FC8BBA6F643BA"/>
        <w:category>
          <w:name w:val="Allgemein"/>
          <w:gallery w:val="placeholder"/>
        </w:category>
        <w:types>
          <w:type w:val="bbPlcHdr"/>
        </w:types>
        <w:behaviors>
          <w:behavior w:val="content"/>
        </w:behaviors>
        <w:guid w:val="{F2E553DD-E3C3-438A-97B3-FE9CC0F8F2D1}"/>
      </w:docPartPr>
      <w:docPartBody>
        <w:p w:rsidR="00000000" w:rsidRDefault="00000000">
          <w:pPr>
            <w:pStyle w:val="7B864F5DFA174EF2865FC8BBA6F643BA"/>
          </w:pPr>
          <w:r>
            <w:rPr>
              <w:lang w:bidi="en-GB"/>
            </w:rPr>
            <w:t>£</w:t>
          </w:r>
          <w:r w:rsidRPr="00892A9E">
            <w:rPr>
              <w:lang w:bidi="en-GB"/>
            </w:rPr>
            <w:t>0</w:t>
          </w:r>
        </w:p>
      </w:docPartBody>
    </w:docPart>
    <w:docPart>
      <w:docPartPr>
        <w:name w:val="C1AB0DB7A54F494DB0BBBD3861B5BEA1"/>
        <w:category>
          <w:name w:val="Allgemein"/>
          <w:gallery w:val="placeholder"/>
        </w:category>
        <w:types>
          <w:type w:val="bbPlcHdr"/>
        </w:types>
        <w:behaviors>
          <w:behavior w:val="content"/>
        </w:behaviors>
        <w:guid w:val="{A3AD0859-9BF0-4D10-B8F9-97A367C0FC05}"/>
      </w:docPartPr>
      <w:docPartBody>
        <w:p w:rsidR="00000000" w:rsidRDefault="00000000">
          <w:pPr>
            <w:pStyle w:val="C1AB0DB7A54F494DB0BBBD3861B5BEA1"/>
          </w:pPr>
          <w:r>
            <w:rPr>
              <w:lang w:bidi="en-GB"/>
            </w:rPr>
            <w:t>£</w:t>
          </w:r>
          <w:r w:rsidRPr="00892A9E">
            <w:rPr>
              <w:lang w:bidi="en-GB"/>
            </w:rPr>
            <w:t>0</w:t>
          </w:r>
        </w:p>
      </w:docPartBody>
    </w:docPart>
    <w:docPart>
      <w:docPartPr>
        <w:name w:val="DC7E82835A5F428AA0CF63C860BBFB2D"/>
        <w:category>
          <w:name w:val="Allgemein"/>
          <w:gallery w:val="placeholder"/>
        </w:category>
        <w:types>
          <w:type w:val="bbPlcHdr"/>
        </w:types>
        <w:behaviors>
          <w:behavior w:val="content"/>
        </w:behaviors>
        <w:guid w:val="{7D43BD9C-E05C-4AE2-A390-6DCE434943C3}"/>
      </w:docPartPr>
      <w:docPartBody>
        <w:p w:rsidR="00000000" w:rsidRDefault="00000000">
          <w:pPr>
            <w:pStyle w:val="DC7E82835A5F428AA0CF63C860BBFB2D"/>
          </w:pPr>
          <w:r>
            <w:rPr>
              <w:lang w:bidi="en-GB"/>
            </w:rPr>
            <w:t>£</w:t>
          </w:r>
          <w:r w:rsidRPr="00892A9E">
            <w:rPr>
              <w:lang w:bidi="en-GB"/>
            </w:rPr>
            <w:t>0</w:t>
          </w:r>
        </w:p>
      </w:docPartBody>
    </w:docPart>
    <w:docPart>
      <w:docPartPr>
        <w:name w:val="07C5FFF51CF74EA58924B2581AF3E8ED"/>
        <w:category>
          <w:name w:val="Allgemein"/>
          <w:gallery w:val="placeholder"/>
        </w:category>
        <w:types>
          <w:type w:val="bbPlcHdr"/>
        </w:types>
        <w:behaviors>
          <w:behavior w:val="content"/>
        </w:behaviors>
        <w:guid w:val="{26617D0A-082F-4696-A26E-63B8757CCC3B}"/>
      </w:docPartPr>
      <w:docPartBody>
        <w:p w:rsidR="00000000" w:rsidRDefault="00000000">
          <w:pPr>
            <w:pStyle w:val="07C5FFF51CF74EA58924B2581AF3E8ED"/>
          </w:pPr>
          <w:r>
            <w:rPr>
              <w:lang w:bidi="en-GB"/>
            </w:rPr>
            <w:t>£</w:t>
          </w:r>
          <w:r w:rsidRPr="00892A9E">
            <w:rPr>
              <w:lang w:bidi="en-GB"/>
            </w:rPr>
            <w:t>0</w:t>
          </w:r>
        </w:p>
      </w:docPartBody>
    </w:docPart>
    <w:docPart>
      <w:docPartPr>
        <w:name w:val="A83E3565B9A04DE0BCBA4458FF50EEF8"/>
        <w:category>
          <w:name w:val="Allgemein"/>
          <w:gallery w:val="placeholder"/>
        </w:category>
        <w:types>
          <w:type w:val="bbPlcHdr"/>
        </w:types>
        <w:behaviors>
          <w:behavior w:val="content"/>
        </w:behaviors>
        <w:guid w:val="{6253964C-07B5-4458-A7D2-AD993372CDDB}"/>
      </w:docPartPr>
      <w:docPartBody>
        <w:p w:rsidR="00000000" w:rsidRDefault="00000000">
          <w:pPr>
            <w:pStyle w:val="A83E3565B9A04DE0BCBA4458FF50EEF8"/>
          </w:pPr>
          <w:r>
            <w:rPr>
              <w:lang w:bidi="en-GB"/>
            </w:rPr>
            <w:t>£</w:t>
          </w:r>
          <w:r w:rsidRPr="00892A9E">
            <w:rPr>
              <w:lang w:bidi="en-GB"/>
            </w:rPr>
            <w:t>0</w:t>
          </w:r>
        </w:p>
      </w:docPartBody>
    </w:docPart>
    <w:docPart>
      <w:docPartPr>
        <w:name w:val="F60AE6EA8630444DAE4372D9012EFE6D"/>
        <w:category>
          <w:name w:val="Allgemein"/>
          <w:gallery w:val="placeholder"/>
        </w:category>
        <w:types>
          <w:type w:val="bbPlcHdr"/>
        </w:types>
        <w:behaviors>
          <w:behavior w:val="content"/>
        </w:behaviors>
        <w:guid w:val="{A9CBAD4A-4465-4987-A11D-D4A0966D5FED}"/>
      </w:docPartPr>
      <w:docPartBody>
        <w:p w:rsidR="00000000" w:rsidRDefault="00000000">
          <w:pPr>
            <w:pStyle w:val="F60AE6EA8630444DAE4372D9012EFE6D"/>
          </w:pPr>
          <w:r>
            <w:rPr>
              <w:lang w:bidi="en-GB"/>
            </w:rPr>
            <w:t>£</w:t>
          </w:r>
          <w:r w:rsidRPr="00892A9E">
            <w:rPr>
              <w:lang w:bidi="en-GB"/>
            </w:rPr>
            <w:t>0</w:t>
          </w:r>
        </w:p>
      </w:docPartBody>
    </w:docPart>
    <w:docPart>
      <w:docPartPr>
        <w:name w:val="7323405791A74D9E9464AABF42B7D69E"/>
        <w:category>
          <w:name w:val="Allgemein"/>
          <w:gallery w:val="placeholder"/>
        </w:category>
        <w:types>
          <w:type w:val="bbPlcHdr"/>
        </w:types>
        <w:behaviors>
          <w:behavior w:val="content"/>
        </w:behaviors>
        <w:guid w:val="{CA7DCB5F-511D-46BF-8E94-37F5374E1B92}"/>
      </w:docPartPr>
      <w:docPartBody>
        <w:p w:rsidR="00000000" w:rsidRDefault="00000000">
          <w:pPr>
            <w:pStyle w:val="7323405791A74D9E9464AABF42B7D69E"/>
          </w:pPr>
          <w:r w:rsidRPr="00892A9E">
            <w:rPr>
              <w:lang w:bidi="en-GB"/>
            </w:rPr>
            <w:t>EXPENSES</w:t>
          </w:r>
        </w:p>
      </w:docPartBody>
    </w:docPart>
    <w:docPart>
      <w:docPartPr>
        <w:name w:val="A4187075A93846E0A9162D12DB8915CA"/>
        <w:category>
          <w:name w:val="Allgemein"/>
          <w:gallery w:val="placeholder"/>
        </w:category>
        <w:types>
          <w:type w:val="bbPlcHdr"/>
        </w:types>
        <w:behaviors>
          <w:behavior w:val="content"/>
        </w:behaviors>
        <w:guid w:val="{3CD7E7CD-344B-493E-A36E-0AB8F392CA64}"/>
      </w:docPartPr>
      <w:docPartBody>
        <w:p w:rsidR="00000000" w:rsidRDefault="00000000">
          <w:pPr>
            <w:pStyle w:val="A4187075A93846E0A9162D12DB8915CA"/>
          </w:pPr>
          <w:r w:rsidRPr="00892A9E">
            <w:rPr>
              <w:lang w:bidi="en-GB"/>
            </w:rPr>
            <w:t>JAN</w:t>
          </w:r>
        </w:p>
      </w:docPartBody>
    </w:docPart>
    <w:docPart>
      <w:docPartPr>
        <w:name w:val="3422BF5AA9EF4AAABD2BC2035FA4584A"/>
        <w:category>
          <w:name w:val="Allgemein"/>
          <w:gallery w:val="placeholder"/>
        </w:category>
        <w:types>
          <w:type w:val="bbPlcHdr"/>
        </w:types>
        <w:behaviors>
          <w:behavior w:val="content"/>
        </w:behaviors>
        <w:guid w:val="{796809ED-6F0C-4369-BF1C-BE25CE4A53AA}"/>
      </w:docPartPr>
      <w:docPartBody>
        <w:p w:rsidR="00000000" w:rsidRDefault="00000000">
          <w:pPr>
            <w:pStyle w:val="3422BF5AA9EF4AAABD2BC2035FA4584A"/>
          </w:pPr>
          <w:r w:rsidRPr="00892A9E">
            <w:rPr>
              <w:lang w:bidi="en-GB"/>
            </w:rPr>
            <w:t>FEB</w:t>
          </w:r>
        </w:p>
      </w:docPartBody>
    </w:docPart>
    <w:docPart>
      <w:docPartPr>
        <w:name w:val="714563B5BEA246ADB676F90D09AB920C"/>
        <w:category>
          <w:name w:val="Allgemein"/>
          <w:gallery w:val="placeholder"/>
        </w:category>
        <w:types>
          <w:type w:val="bbPlcHdr"/>
        </w:types>
        <w:behaviors>
          <w:behavior w:val="content"/>
        </w:behaviors>
        <w:guid w:val="{F63B0BB4-D5D7-460C-A49C-4AC9D00B480E}"/>
      </w:docPartPr>
      <w:docPartBody>
        <w:p w:rsidR="00000000" w:rsidRDefault="00000000">
          <w:pPr>
            <w:pStyle w:val="714563B5BEA246ADB676F90D09AB920C"/>
          </w:pPr>
          <w:r w:rsidRPr="00892A9E">
            <w:rPr>
              <w:lang w:bidi="en-GB"/>
            </w:rPr>
            <w:t>MAR</w:t>
          </w:r>
        </w:p>
      </w:docPartBody>
    </w:docPart>
    <w:docPart>
      <w:docPartPr>
        <w:name w:val="31EDFAB76C674BC194D112B8E03F18AC"/>
        <w:category>
          <w:name w:val="Allgemein"/>
          <w:gallery w:val="placeholder"/>
        </w:category>
        <w:types>
          <w:type w:val="bbPlcHdr"/>
        </w:types>
        <w:behaviors>
          <w:behavior w:val="content"/>
        </w:behaviors>
        <w:guid w:val="{FE0AD101-49AA-4D85-BDBE-3654526AE8FB}"/>
      </w:docPartPr>
      <w:docPartBody>
        <w:p w:rsidR="00000000" w:rsidRDefault="00000000">
          <w:pPr>
            <w:pStyle w:val="31EDFAB76C674BC194D112B8E03F18AC"/>
          </w:pPr>
          <w:r w:rsidRPr="00892A9E">
            <w:rPr>
              <w:lang w:bidi="en-GB"/>
            </w:rPr>
            <w:t>APR</w:t>
          </w:r>
        </w:p>
      </w:docPartBody>
    </w:docPart>
    <w:docPart>
      <w:docPartPr>
        <w:name w:val="55D483A467B948919CF593D707528A33"/>
        <w:category>
          <w:name w:val="Allgemein"/>
          <w:gallery w:val="placeholder"/>
        </w:category>
        <w:types>
          <w:type w:val="bbPlcHdr"/>
        </w:types>
        <w:behaviors>
          <w:behavior w:val="content"/>
        </w:behaviors>
        <w:guid w:val="{E228A535-3345-4D19-8938-1990123FE6EB}"/>
      </w:docPartPr>
      <w:docPartBody>
        <w:p w:rsidR="00000000" w:rsidRDefault="00000000">
          <w:pPr>
            <w:pStyle w:val="55D483A467B948919CF593D707528A33"/>
          </w:pPr>
          <w:r w:rsidRPr="00892A9E">
            <w:rPr>
              <w:lang w:bidi="en-GB"/>
            </w:rPr>
            <w:t>MAY</w:t>
          </w:r>
        </w:p>
      </w:docPartBody>
    </w:docPart>
    <w:docPart>
      <w:docPartPr>
        <w:name w:val="D49F7765EBA9444D97E2A97DB41272C6"/>
        <w:category>
          <w:name w:val="Allgemein"/>
          <w:gallery w:val="placeholder"/>
        </w:category>
        <w:types>
          <w:type w:val="bbPlcHdr"/>
        </w:types>
        <w:behaviors>
          <w:behavior w:val="content"/>
        </w:behaviors>
        <w:guid w:val="{481EFE76-4DA4-49EC-A810-B0FA05489BE8}"/>
      </w:docPartPr>
      <w:docPartBody>
        <w:p w:rsidR="00000000" w:rsidRDefault="00000000">
          <w:pPr>
            <w:pStyle w:val="D49F7765EBA9444D97E2A97DB41272C6"/>
          </w:pPr>
          <w:r w:rsidRPr="00892A9E">
            <w:rPr>
              <w:lang w:bidi="en-GB"/>
            </w:rPr>
            <w:t>JUN</w:t>
          </w:r>
        </w:p>
      </w:docPartBody>
    </w:docPart>
    <w:docPart>
      <w:docPartPr>
        <w:name w:val="7272D29324F94A3EB941F4C88C777437"/>
        <w:category>
          <w:name w:val="Allgemein"/>
          <w:gallery w:val="placeholder"/>
        </w:category>
        <w:types>
          <w:type w:val="bbPlcHdr"/>
        </w:types>
        <w:behaviors>
          <w:behavior w:val="content"/>
        </w:behaviors>
        <w:guid w:val="{C33C95B1-C87F-449F-94D9-572780EFB274}"/>
      </w:docPartPr>
      <w:docPartBody>
        <w:p w:rsidR="00000000" w:rsidRDefault="00000000">
          <w:pPr>
            <w:pStyle w:val="7272D29324F94A3EB941F4C88C777437"/>
          </w:pPr>
          <w:r w:rsidRPr="00892A9E">
            <w:rPr>
              <w:lang w:bidi="en-GB"/>
            </w:rPr>
            <w:t>JUL</w:t>
          </w:r>
        </w:p>
      </w:docPartBody>
    </w:docPart>
    <w:docPart>
      <w:docPartPr>
        <w:name w:val="9788D21534104BD1A3B4D9936C19DCEA"/>
        <w:category>
          <w:name w:val="Allgemein"/>
          <w:gallery w:val="placeholder"/>
        </w:category>
        <w:types>
          <w:type w:val="bbPlcHdr"/>
        </w:types>
        <w:behaviors>
          <w:behavior w:val="content"/>
        </w:behaviors>
        <w:guid w:val="{2B084566-D609-4E86-81F0-BA6C9F22AB6D}"/>
      </w:docPartPr>
      <w:docPartBody>
        <w:p w:rsidR="00000000" w:rsidRDefault="00000000">
          <w:pPr>
            <w:pStyle w:val="9788D21534104BD1A3B4D9936C19DCEA"/>
          </w:pPr>
          <w:r w:rsidRPr="00892A9E">
            <w:rPr>
              <w:lang w:bidi="en-GB"/>
            </w:rPr>
            <w:t>AUG</w:t>
          </w:r>
        </w:p>
      </w:docPartBody>
    </w:docPart>
    <w:docPart>
      <w:docPartPr>
        <w:name w:val="859D2C8B675B44029B7A24A76F893FCB"/>
        <w:category>
          <w:name w:val="Allgemein"/>
          <w:gallery w:val="placeholder"/>
        </w:category>
        <w:types>
          <w:type w:val="bbPlcHdr"/>
        </w:types>
        <w:behaviors>
          <w:behavior w:val="content"/>
        </w:behaviors>
        <w:guid w:val="{25ABE8DE-0DCC-4A0F-97C8-D8ECDCF8E290}"/>
      </w:docPartPr>
      <w:docPartBody>
        <w:p w:rsidR="00000000" w:rsidRDefault="00000000">
          <w:pPr>
            <w:pStyle w:val="859D2C8B675B44029B7A24A76F893FCB"/>
          </w:pPr>
          <w:r w:rsidRPr="00892A9E">
            <w:rPr>
              <w:lang w:bidi="en-GB"/>
            </w:rPr>
            <w:t>SEP</w:t>
          </w:r>
        </w:p>
      </w:docPartBody>
    </w:docPart>
    <w:docPart>
      <w:docPartPr>
        <w:name w:val="D67FD4B0371D46A694E3D7760A7652B7"/>
        <w:category>
          <w:name w:val="Allgemein"/>
          <w:gallery w:val="placeholder"/>
        </w:category>
        <w:types>
          <w:type w:val="bbPlcHdr"/>
        </w:types>
        <w:behaviors>
          <w:behavior w:val="content"/>
        </w:behaviors>
        <w:guid w:val="{910C8957-F4A2-40EE-8EE5-805ACC84FCC6}"/>
      </w:docPartPr>
      <w:docPartBody>
        <w:p w:rsidR="00000000" w:rsidRDefault="00000000">
          <w:pPr>
            <w:pStyle w:val="D67FD4B0371D46A694E3D7760A7652B7"/>
          </w:pPr>
          <w:r w:rsidRPr="00892A9E">
            <w:rPr>
              <w:lang w:bidi="en-GB"/>
            </w:rPr>
            <w:t>OCT</w:t>
          </w:r>
        </w:p>
      </w:docPartBody>
    </w:docPart>
    <w:docPart>
      <w:docPartPr>
        <w:name w:val="D0045F29B1C048E7B1B835ACAD6C9721"/>
        <w:category>
          <w:name w:val="Allgemein"/>
          <w:gallery w:val="placeholder"/>
        </w:category>
        <w:types>
          <w:type w:val="bbPlcHdr"/>
        </w:types>
        <w:behaviors>
          <w:behavior w:val="content"/>
        </w:behaviors>
        <w:guid w:val="{1D901D9A-86A5-46A5-BB0F-A1F6FD5B8EB0}"/>
      </w:docPartPr>
      <w:docPartBody>
        <w:p w:rsidR="00000000" w:rsidRDefault="00000000">
          <w:pPr>
            <w:pStyle w:val="D0045F29B1C048E7B1B835ACAD6C9721"/>
          </w:pPr>
          <w:r w:rsidRPr="00892A9E">
            <w:rPr>
              <w:lang w:bidi="en-GB"/>
            </w:rPr>
            <w:t>NOV</w:t>
          </w:r>
        </w:p>
      </w:docPartBody>
    </w:docPart>
    <w:docPart>
      <w:docPartPr>
        <w:name w:val="F66B01EE926644B5B2C1592DD262DA15"/>
        <w:category>
          <w:name w:val="Allgemein"/>
          <w:gallery w:val="placeholder"/>
        </w:category>
        <w:types>
          <w:type w:val="bbPlcHdr"/>
        </w:types>
        <w:behaviors>
          <w:behavior w:val="content"/>
        </w:behaviors>
        <w:guid w:val="{3216AE7A-872D-425B-B6E3-1EA26DB1059A}"/>
      </w:docPartPr>
      <w:docPartBody>
        <w:p w:rsidR="00000000" w:rsidRDefault="00000000">
          <w:pPr>
            <w:pStyle w:val="F66B01EE926644B5B2C1592DD262DA15"/>
          </w:pPr>
          <w:r w:rsidRPr="00892A9E">
            <w:rPr>
              <w:lang w:bidi="en-GB"/>
            </w:rPr>
            <w:t>DEC</w:t>
          </w:r>
        </w:p>
      </w:docPartBody>
    </w:docPart>
    <w:docPart>
      <w:docPartPr>
        <w:name w:val="880F5874771145AFA2E7D57AF789A4A1"/>
        <w:category>
          <w:name w:val="Allgemein"/>
          <w:gallery w:val="placeholder"/>
        </w:category>
        <w:types>
          <w:type w:val="bbPlcHdr"/>
        </w:types>
        <w:behaviors>
          <w:behavior w:val="content"/>
        </w:behaviors>
        <w:guid w:val="{CE03E85B-1C40-4BE0-9F99-2FFF708FB5D0}"/>
      </w:docPartPr>
      <w:docPartBody>
        <w:p w:rsidR="00000000" w:rsidRDefault="00000000">
          <w:pPr>
            <w:pStyle w:val="880F5874771145AFA2E7D57AF789A4A1"/>
          </w:pPr>
          <w:r w:rsidRPr="00892A9E">
            <w:rPr>
              <w:lang w:bidi="en-GB"/>
            </w:rPr>
            <w:t>YTD</w:t>
          </w:r>
        </w:p>
      </w:docPartBody>
    </w:docPart>
    <w:docPart>
      <w:docPartPr>
        <w:name w:val="4962DFD597AE40B4ABD97D66F0B97325"/>
        <w:category>
          <w:name w:val="Allgemein"/>
          <w:gallery w:val="placeholder"/>
        </w:category>
        <w:types>
          <w:type w:val="bbPlcHdr"/>
        </w:types>
        <w:behaviors>
          <w:behavior w:val="content"/>
        </w:behaviors>
        <w:guid w:val="{DDAE39D0-2A98-4E8C-8F6B-A68C6334E077}"/>
      </w:docPartPr>
      <w:docPartBody>
        <w:p w:rsidR="00000000" w:rsidRDefault="00000000">
          <w:pPr>
            <w:pStyle w:val="4962DFD597AE40B4ABD97D66F0B97325"/>
          </w:pPr>
          <w:r w:rsidRPr="00892A9E">
            <w:rPr>
              <w:lang w:bidi="en-GB"/>
            </w:rPr>
            <w:t>Administrative General</w:t>
          </w:r>
        </w:p>
      </w:docPartBody>
    </w:docPart>
    <w:docPart>
      <w:docPartPr>
        <w:name w:val="DF8ECFB01ADC4960A612D1BA9EBF5D8C"/>
        <w:category>
          <w:name w:val="Allgemein"/>
          <w:gallery w:val="placeholder"/>
        </w:category>
        <w:types>
          <w:type w:val="bbPlcHdr"/>
        </w:types>
        <w:behaviors>
          <w:behavior w:val="content"/>
        </w:behaviors>
        <w:guid w:val="{BE51ACCE-9AB6-402A-AA84-31ABACA97C39}"/>
      </w:docPartPr>
      <w:docPartBody>
        <w:p w:rsidR="00000000" w:rsidRDefault="00000000">
          <w:pPr>
            <w:pStyle w:val="DF8ECFB01ADC4960A612D1BA9EBF5D8C"/>
          </w:pPr>
          <w:r>
            <w:rPr>
              <w:lang w:bidi="en-GB"/>
            </w:rPr>
            <w:t>£</w:t>
          </w:r>
          <w:r w:rsidRPr="00892A9E">
            <w:rPr>
              <w:lang w:bidi="en-GB"/>
            </w:rPr>
            <w:t>0</w:t>
          </w:r>
        </w:p>
      </w:docPartBody>
    </w:docPart>
    <w:docPart>
      <w:docPartPr>
        <w:name w:val="371ACCCDC426410AB624235B6B360262"/>
        <w:category>
          <w:name w:val="Allgemein"/>
          <w:gallery w:val="placeholder"/>
        </w:category>
        <w:types>
          <w:type w:val="bbPlcHdr"/>
        </w:types>
        <w:behaviors>
          <w:behavior w:val="content"/>
        </w:behaviors>
        <w:guid w:val="{F268422B-962B-4167-8B29-7EAD579CDE9B}"/>
      </w:docPartPr>
      <w:docPartBody>
        <w:p w:rsidR="00000000" w:rsidRDefault="00000000">
          <w:pPr>
            <w:pStyle w:val="371ACCCDC426410AB624235B6B360262"/>
          </w:pPr>
          <w:r w:rsidRPr="00892A9E">
            <w:rPr>
              <w:lang w:bidi="en-GB"/>
            </w:rPr>
            <w:t>Location/Office</w:t>
          </w:r>
        </w:p>
      </w:docPartBody>
    </w:docPart>
    <w:docPart>
      <w:docPartPr>
        <w:name w:val="F818F60A9E82469089E6DF110F20BA88"/>
        <w:category>
          <w:name w:val="Allgemein"/>
          <w:gallery w:val="placeholder"/>
        </w:category>
        <w:types>
          <w:type w:val="bbPlcHdr"/>
        </w:types>
        <w:behaviors>
          <w:behavior w:val="content"/>
        </w:behaviors>
        <w:guid w:val="{24554599-691C-4E4C-9573-283BCBB7E557}"/>
      </w:docPartPr>
      <w:docPartBody>
        <w:p w:rsidR="00000000" w:rsidRDefault="00000000">
          <w:pPr>
            <w:pStyle w:val="F818F60A9E82469089E6DF110F20BA88"/>
          </w:pPr>
          <w:r>
            <w:rPr>
              <w:lang w:bidi="en-GB"/>
            </w:rPr>
            <w:t>£</w:t>
          </w:r>
          <w:r w:rsidRPr="00892A9E">
            <w:rPr>
              <w:lang w:bidi="en-GB"/>
            </w:rPr>
            <w:t>0</w:t>
          </w:r>
        </w:p>
      </w:docPartBody>
    </w:docPart>
    <w:docPart>
      <w:docPartPr>
        <w:name w:val="7F0F0CFF0CF34A97B59C52014F79C5CA"/>
        <w:category>
          <w:name w:val="Allgemein"/>
          <w:gallery w:val="placeholder"/>
        </w:category>
        <w:types>
          <w:type w:val="bbPlcHdr"/>
        </w:types>
        <w:behaviors>
          <w:behavior w:val="content"/>
        </w:behaviors>
        <w:guid w:val="{C892C25E-1107-4EA9-ABE3-4B2649C0FF64}"/>
      </w:docPartPr>
      <w:docPartBody>
        <w:p w:rsidR="00000000" w:rsidRDefault="00000000">
          <w:pPr>
            <w:pStyle w:val="7F0F0CFF0CF34A97B59C52014F79C5CA"/>
          </w:pPr>
          <w:r w:rsidRPr="00892A9E">
            <w:rPr>
              <w:lang w:bidi="en-GB"/>
            </w:rPr>
            <w:t>Marketing</w:t>
          </w:r>
        </w:p>
      </w:docPartBody>
    </w:docPart>
    <w:docPart>
      <w:docPartPr>
        <w:name w:val="2431FBDBA4074732A54C052A70E94744"/>
        <w:category>
          <w:name w:val="Allgemein"/>
          <w:gallery w:val="placeholder"/>
        </w:category>
        <w:types>
          <w:type w:val="bbPlcHdr"/>
        </w:types>
        <w:behaviors>
          <w:behavior w:val="content"/>
        </w:behaviors>
        <w:guid w:val="{EB44F9E7-0E7F-4092-AAD9-DF603972FE0B}"/>
      </w:docPartPr>
      <w:docPartBody>
        <w:p w:rsidR="00000000" w:rsidRDefault="00000000">
          <w:pPr>
            <w:pStyle w:val="2431FBDBA4074732A54C052A70E94744"/>
          </w:pPr>
          <w:r>
            <w:rPr>
              <w:lang w:bidi="en-GB"/>
            </w:rPr>
            <w:t>£</w:t>
          </w:r>
          <w:r w:rsidRPr="00892A9E">
            <w:rPr>
              <w:lang w:bidi="en-GB"/>
            </w:rPr>
            <w:t>0</w:t>
          </w:r>
        </w:p>
      </w:docPartBody>
    </w:docPart>
    <w:docPart>
      <w:docPartPr>
        <w:name w:val="3995E1C5FC9242A0842575123461468D"/>
        <w:category>
          <w:name w:val="Allgemein"/>
          <w:gallery w:val="placeholder"/>
        </w:category>
        <w:types>
          <w:type w:val="bbPlcHdr"/>
        </w:types>
        <w:behaviors>
          <w:behavior w:val="content"/>
        </w:behaviors>
        <w:guid w:val="{F4203E8C-8D6C-417E-B125-53F83AD72D89}"/>
      </w:docPartPr>
      <w:docPartBody>
        <w:p w:rsidR="00000000" w:rsidRDefault="00000000">
          <w:pPr>
            <w:pStyle w:val="3995E1C5FC9242A0842575123461468D"/>
          </w:pPr>
          <w:r w:rsidRPr="00892A9E">
            <w:rPr>
              <w:lang w:bidi="en-GB"/>
            </w:rPr>
            <w:t>Labour</w:t>
          </w:r>
        </w:p>
      </w:docPartBody>
    </w:docPart>
    <w:docPart>
      <w:docPartPr>
        <w:name w:val="D5F5DF03566B4A0193AF9990D35AE657"/>
        <w:category>
          <w:name w:val="Allgemein"/>
          <w:gallery w:val="placeholder"/>
        </w:category>
        <w:types>
          <w:type w:val="bbPlcHdr"/>
        </w:types>
        <w:behaviors>
          <w:behavior w:val="content"/>
        </w:behaviors>
        <w:guid w:val="{41AA6D7B-AF88-4854-A234-862CC0425D70}"/>
      </w:docPartPr>
      <w:docPartBody>
        <w:p w:rsidR="00000000" w:rsidRDefault="00000000">
          <w:pPr>
            <w:pStyle w:val="D5F5DF03566B4A0193AF9990D35AE657"/>
          </w:pPr>
          <w:r>
            <w:rPr>
              <w:lang w:bidi="en-GB"/>
            </w:rPr>
            <w:t>£</w:t>
          </w:r>
          <w:r w:rsidRPr="00892A9E">
            <w:rPr>
              <w:lang w:bidi="en-GB"/>
            </w:rPr>
            <w:t>0</w:t>
          </w:r>
        </w:p>
      </w:docPartBody>
    </w:docPart>
    <w:docPart>
      <w:docPartPr>
        <w:name w:val="2BD3E7032D6346808EBA92BE991B0CF1"/>
        <w:category>
          <w:name w:val="Allgemein"/>
          <w:gallery w:val="placeholder"/>
        </w:category>
        <w:types>
          <w:type w:val="bbPlcHdr"/>
        </w:types>
        <w:behaviors>
          <w:behavior w:val="content"/>
        </w:behaviors>
        <w:guid w:val="{AEFE4139-C191-4F13-9638-B94F90230E6D}"/>
      </w:docPartPr>
      <w:docPartBody>
        <w:p w:rsidR="00000000" w:rsidRDefault="00000000">
          <w:pPr>
            <w:pStyle w:val="2BD3E7032D6346808EBA92BE991B0CF1"/>
          </w:pPr>
          <w:r w:rsidRPr="00892A9E">
            <w:rPr>
              <w:lang w:bidi="en-GB"/>
            </w:rPr>
            <w:t>Other</w:t>
          </w:r>
        </w:p>
      </w:docPartBody>
    </w:docPart>
    <w:docPart>
      <w:docPartPr>
        <w:name w:val="E2489EB8E81649D99A1BAAE52941BA11"/>
        <w:category>
          <w:name w:val="Allgemein"/>
          <w:gallery w:val="placeholder"/>
        </w:category>
        <w:types>
          <w:type w:val="bbPlcHdr"/>
        </w:types>
        <w:behaviors>
          <w:behavior w:val="content"/>
        </w:behaviors>
        <w:guid w:val="{D0BBDD20-E2D7-4404-9A83-ABBC7D18B50F}"/>
      </w:docPartPr>
      <w:docPartBody>
        <w:p w:rsidR="00000000" w:rsidRDefault="00000000">
          <w:pPr>
            <w:pStyle w:val="E2489EB8E81649D99A1BAAE52941BA11"/>
          </w:pPr>
          <w:r>
            <w:rPr>
              <w:lang w:bidi="en-GB"/>
            </w:rPr>
            <w:t>£</w:t>
          </w:r>
          <w:r w:rsidRPr="00892A9E">
            <w:rPr>
              <w:lang w:bidi="en-GB"/>
            </w:rPr>
            <w:t>0</w:t>
          </w:r>
        </w:p>
      </w:docPartBody>
    </w:docPart>
    <w:docPart>
      <w:docPartPr>
        <w:name w:val="F18D3BD078C949958473F0CA868456C7"/>
        <w:category>
          <w:name w:val="Allgemein"/>
          <w:gallery w:val="placeholder"/>
        </w:category>
        <w:types>
          <w:type w:val="bbPlcHdr"/>
        </w:types>
        <w:behaviors>
          <w:behavior w:val="content"/>
        </w:behaviors>
        <w:guid w:val="{89208AE1-32C2-4034-9872-D80C2A3DAADE}"/>
      </w:docPartPr>
      <w:docPartBody>
        <w:p w:rsidR="00000000" w:rsidRDefault="00000000">
          <w:pPr>
            <w:pStyle w:val="F18D3BD078C949958473F0CA868456C7"/>
          </w:pPr>
          <w:r w:rsidRPr="00892A9E">
            <w:rPr>
              <w:lang w:bidi="en-GB"/>
            </w:rPr>
            <w:t>Total Expenses</w:t>
          </w:r>
        </w:p>
      </w:docPartBody>
    </w:docPart>
    <w:docPart>
      <w:docPartPr>
        <w:name w:val="B794AA1944BE408E8B80DFABDDFAD009"/>
        <w:category>
          <w:name w:val="Allgemein"/>
          <w:gallery w:val="placeholder"/>
        </w:category>
        <w:types>
          <w:type w:val="bbPlcHdr"/>
        </w:types>
        <w:behaviors>
          <w:behavior w:val="content"/>
        </w:behaviors>
        <w:guid w:val="{7681C633-9F18-4855-B5B1-AB229C5EDE73}"/>
      </w:docPartPr>
      <w:docPartBody>
        <w:p w:rsidR="00000000" w:rsidRDefault="00000000">
          <w:pPr>
            <w:pStyle w:val="B794AA1944BE408E8B80DFABDDFAD009"/>
          </w:pPr>
          <w:r>
            <w:rPr>
              <w:lang w:bidi="en-GB"/>
            </w:rPr>
            <w:t>£</w:t>
          </w:r>
          <w:r w:rsidRPr="00892A9E">
            <w:rPr>
              <w:lang w:bidi="en-GB"/>
            </w:rPr>
            <w:t>0</w:t>
          </w:r>
        </w:p>
      </w:docPartBody>
    </w:docPart>
    <w:docPart>
      <w:docPartPr>
        <w:name w:val="92DE7DEFAA594A55B29967602920B343"/>
        <w:category>
          <w:name w:val="Allgemein"/>
          <w:gallery w:val="placeholder"/>
        </w:category>
        <w:types>
          <w:type w:val="bbPlcHdr"/>
        </w:types>
        <w:behaviors>
          <w:behavior w:val="content"/>
        </w:behaviors>
        <w:guid w:val="{FC6E3DFB-BBFA-46BF-A70A-C5AA6D655905}"/>
      </w:docPartPr>
      <w:docPartBody>
        <w:p w:rsidR="00000000" w:rsidRDefault="00000000">
          <w:pPr>
            <w:pStyle w:val="92DE7DEFAA594A55B29967602920B343"/>
          </w:pPr>
          <w:r w:rsidRPr="00892A9E">
            <w:rPr>
              <w:lang w:bidi="en-GB"/>
            </w:rPr>
            <w:t>Income Before Taxes</w:t>
          </w:r>
        </w:p>
      </w:docPartBody>
    </w:docPart>
    <w:docPart>
      <w:docPartPr>
        <w:name w:val="FDA31BFF10F04648996155EC668FC8C8"/>
        <w:category>
          <w:name w:val="Allgemein"/>
          <w:gallery w:val="placeholder"/>
        </w:category>
        <w:types>
          <w:type w:val="bbPlcHdr"/>
        </w:types>
        <w:behaviors>
          <w:behavior w:val="content"/>
        </w:behaviors>
        <w:guid w:val="{70AB91CD-A389-4E1C-BD7E-8EA769353E9E}"/>
      </w:docPartPr>
      <w:docPartBody>
        <w:p w:rsidR="00000000" w:rsidRDefault="00000000">
          <w:pPr>
            <w:pStyle w:val="FDA31BFF10F04648996155EC668FC8C8"/>
          </w:pPr>
          <w:r>
            <w:rPr>
              <w:lang w:bidi="en-GB"/>
            </w:rPr>
            <w:t>£</w:t>
          </w:r>
          <w:r w:rsidRPr="00892A9E">
            <w:rPr>
              <w:lang w:bidi="en-GB"/>
            </w:rPr>
            <w:t>0</w:t>
          </w:r>
        </w:p>
      </w:docPartBody>
    </w:docPart>
    <w:docPart>
      <w:docPartPr>
        <w:name w:val="E5840506D09143A69C5B227458E3C3E8"/>
        <w:category>
          <w:name w:val="Allgemein"/>
          <w:gallery w:val="placeholder"/>
        </w:category>
        <w:types>
          <w:type w:val="bbPlcHdr"/>
        </w:types>
        <w:behaviors>
          <w:behavior w:val="content"/>
        </w:behaviors>
        <w:guid w:val="{4DE6763A-11C2-4BF9-8363-77F4B1AD2BDE}"/>
      </w:docPartPr>
      <w:docPartBody>
        <w:p w:rsidR="00000000" w:rsidRDefault="00000000">
          <w:pPr>
            <w:pStyle w:val="E5840506D09143A69C5B227458E3C3E8"/>
          </w:pPr>
          <w:r w:rsidRPr="00892A9E">
            <w:rPr>
              <w:lang w:bidi="en-GB"/>
            </w:rPr>
            <w:t>Income Tax Expense</w:t>
          </w:r>
        </w:p>
      </w:docPartBody>
    </w:docPart>
    <w:docPart>
      <w:docPartPr>
        <w:name w:val="E3310E44C8864C80BB9F7B4C5D48E8B2"/>
        <w:category>
          <w:name w:val="Allgemein"/>
          <w:gallery w:val="placeholder"/>
        </w:category>
        <w:types>
          <w:type w:val="bbPlcHdr"/>
        </w:types>
        <w:behaviors>
          <w:behavior w:val="content"/>
        </w:behaviors>
        <w:guid w:val="{94C6502C-70FB-4938-8EF8-06CB763ACD60}"/>
      </w:docPartPr>
      <w:docPartBody>
        <w:p w:rsidR="00000000" w:rsidRDefault="00000000">
          <w:pPr>
            <w:pStyle w:val="E3310E44C8864C80BB9F7B4C5D48E8B2"/>
          </w:pPr>
          <w:r>
            <w:rPr>
              <w:lang w:bidi="en-GB"/>
            </w:rPr>
            <w:t>£</w:t>
          </w:r>
          <w:r w:rsidRPr="00892A9E">
            <w:rPr>
              <w:lang w:bidi="en-GB"/>
            </w:rPr>
            <w:t>0</w:t>
          </w:r>
        </w:p>
      </w:docPartBody>
    </w:docPart>
    <w:docPart>
      <w:docPartPr>
        <w:name w:val="64E98C2AEB11451AA751BCBC72DF2737"/>
        <w:category>
          <w:name w:val="Allgemein"/>
          <w:gallery w:val="placeholder"/>
        </w:category>
        <w:types>
          <w:type w:val="bbPlcHdr"/>
        </w:types>
        <w:behaviors>
          <w:behavior w:val="content"/>
        </w:behaviors>
        <w:guid w:val="{88A518CC-5C32-4F77-B9E8-407B536B078A}"/>
      </w:docPartPr>
      <w:docPartBody>
        <w:p w:rsidR="00000000" w:rsidRDefault="00000000">
          <w:pPr>
            <w:pStyle w:val="64E98C2AEB11451AA751BCBC72DF2737"/>
          </w:pPr>
          <w:r w:rsidRPr="00892A9E">
            <w:rPr>
              <w:lang w:bidi="en-GB"/>
            </w:rPr>
            <w:t>NET INCOME</w:t>
          </w:r>
        </w:p>
      </w:docPartBody>
    </w:docPart>
    <w:docPart>
      <w:docPartPr>
        <w:name w:val="FFDF82FF5DA14272938471E619BEF761"/>
        <w:category>
          <w:name w:val="Allgemein"/>
          <w:gallery w:val="placeholder"/>
        </w:category>
        <w:types>
          <w:type w:val="bbPlcHdr"/>
        </w:types>
        <w:behaviors>
          <w:behavior w:val="content"/>
        </w:behaviors>
        <w:guid w:val="{44B026C2-9BDB-441B-BF8A-063E4CEE97A3}"/>
      </w:docPartPr>
      <w:docPartBody>
        <w:p w:rsidR="00000000" w:rsidRDefault="00000000">
          <w:pPr>
            <w:pStyle w:val="FFDF82FF5DA14272938471E619BEF761"/>
          </w:pPr>
          <w:r>
            <w:rPr>
              <w:lang w:bidi="en-GB"/>
            </w:rPr>
            <w:t>£</w:t>
          </w:r>
          <w:r w:rsidRPr="00892A9E">
            <w:rPr>
              <w:lang w:bidi="en-GB"/>
            </w:rPr>
            <w:t>0</w:t>
          </w:r>
        </w:p>
      </w:docPartBody>
    </w:docPart>
    <w:docPart>
      <w:docPartPr>
        <w:name w:val="A3C443B425B146CBBD01FFD3FBD5DF70"/>
        <w:category>
          <w:name w:val="Allgemein"/>
          <w:gallery w:val="placeholder"/>
        </w:category>
        <w:types>
          <w:type w:val="bbPlcHdr"/>
        </w:types>
        <w:behaviors>
          <w:behavior w:val="content"/>
        </w:behaviors>
        <w:guid w:val="{0081728E-A877-4E81-BD65-547A06B3F1CA}"/>
      </w:docPartPr>
      <w:docPartBody>
        <w:p w:rsidR="00000000" w:rsidRDefault="00000000">
          <w:pPr>
            <w:pStyle w:val="A3C443B425B146CBBD01FFD3FBD5DF70"/>
          </w:pPr>
          <w:r w:rsidRPr="00892A9E">
            <w:rPr>
              <w:lang w:bidi="en-GB"/>
            </w:rPr>
            <w:t xml:space="preserve">INSTRUCTIONS FOR GETTING STARTED ON </w:t>
          </w:r>
          <w:r w:rsidRPr="00892A9E">
            <w:rPr>
              <w:lang w:bidi="en-GB"/>
            </w:rPr>
            <w:t>PROFIT &amp; LOSS PROJECTIONS</w:t>
          </w:r>
        </w:p>
      </w:docPartBody>
    </w:docPart>
    <w:docPart>
      <w:docPartPr>
        <w:name w:val="46B427FF2A874ED99E149EFA75E8E1D4"/>
        <w:category>
          <w:name w:val="Allgemein"/>
          <w:gallery w:val="placeholder"/>
        </w:category>
        <w:types>
          <w:type w:val="bbPlcHdr"/>
        </w:types>
        <w:behaviors>
          <w:behavior w:val="content"/>
        </w:behaviors>
        <w:guid w:val="{BA5F11E7-1BC9-4C6F-9D2A-50BFF90C0883}"/>
      </w:docPartPr>
      <w:docPartBody>
        <w:p w:rsidR="00000000" w:rsidRDefault="00000000">
          <w:pPr>
            <w:pStyle w:val="46B427FF2A874ED99E149EFA75E8E1D4"/>
          </w:pPr>
          <w:r w:rsidRPr="00892A9E">
            <w:rPr>
              <w:lang w:bidi="en-GB"/>
            </w:rPr>
            <w:t>Completing projections for Profit and Loss of a new company is a good exercise to understand and communicate when the company will begin to break-even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8A269F38C7454330B5D26023A84421C4"/>
        <w:category>
          <w:name w:val="Allgemein"/>
          <w:gallery w:val="placeholder"/>
        </w:category>
        <w:types>
          <w:type w:val="bbPlcHdr"/>
        </w:types>
        <w:behaviors>
          <w:behavior w:val="content"/>
        </w:behaviors>
        <w:guid w:val="{18BCBACA-CB34-484B-9346-C1F40F974B1A}"/>
      </w:docPartPr>
      <w:docPartBody>
        <w:p w:rsidR="00000000" w:rsidRDefault="00000000">
          <w:pPr>
            <w:pStyle w:val="8A269F38C7454330B5D26023A84421C4"/>
          </w:pPr>
          <w:r w:rsidRPr="00892A9E">
            <w:rPr>
              <w:rStyle w:val="Fett"/>
              <w:lang w:bidi="en-GB"/>
            </w:rPr>
            <w:t>Steps for Preparation:</w:t>
          </w:r>
        </w:p>
      </w:docPartBody>
    </w:docPart>
    <w:docPart>
      <w:docPartPr>
        <w:name w:val="3B5BFDCC4D1E42C8B3F79AE9C7F14E8B"/>
        <w:category>
          <w:name w:val="Allgemein"/>
          <w:gallery w:val="placeholder"/>
        </w:category>
        <w:types>
          <w:type w:val="bbPlcHdr"/>
        </w:types>
        <w:behaviors>
          <w:behavior w:val="content"/>
        </w:behaviors>
        <w:guid w:val="{DF7B4410-C241-4B2D-A7CA-8ED654246D8C}"/>
      </w:docPartPr>
      <w:docPartBody>
        <w:p w:rsidR="00000000" w:rsidRDefault="00000000">
          <w:pPr>
            <w:pStyle w:val="3B5BFDCC4D1E42C8B3F79AE9C7F14E8B"/>
          </w:pPr>
          <w:r w:rsidRPr="00892A9E">
            <w:rPr>
              <w:rStyle w:val="Fett"/>
              <w:lang w:bidi="en-GB"/>
            </w:rPr>
            <w:t>Step 1:</w:t>
          </w:r>
        </w:p>
      </w:docPartBody>
    </w:docPart>
    <w:docPart>
      <w:docPartPr>
        <w:name w:val="26A813BFD9B24EDDB6428A455ED4820F"/>
        <w:category>
          <w:name w:val="Allgemein"/>
          <w:gallery w:val="placeholder"/>
        </w:category>
        <w:types>
          <w:type w:val="bbPlcHdr"/>
        </w:types>
        <w:behaviors>
          <w:behavior w:val="content"/>
        </w:behaviors>
        <w:guid w:val="{7EF931F3-CC65-4C74-8484-2B7899204CB4}"/>
      </w:docPartPr>
      <w:docPartBody>
        <w:p w:rsidR="00000000" w:rsidRDefault="00000000">
          <w:pPr>
            <w:pStyle w:val="26A813BFD9B24EDDB6428A455ED4820F"/>
          </w:pPr>
          <w:r w:rsidRPr="00892A9E">
            <w:rPr>
              <w:lang w:bidi="en-GB"/>
            </w:rPr>
            <w:t>Enter your Company Name and the Date you are preparing this projection.</w:t>
          </w:r>
        </w:p>
      </w:docPartBody>
    </w:docPart>
    <w:docPart>
      <w:docPartPr>
        <w:name w:val="C8600E3D5EB6478998E449FF63A1C094"/>
        <w:category>
          <w:name w:val="Allgemein"/>
          <w:gallery w:val="placeholder"/>
        </w:category>
        <w:types>
          <w:type w:val="bbPlcHdr"/>
        </w:types>
        <w:behaviors>
          <w:behavior w:val="content"/>
        </w:behaviors>
        <w:guid w:val="{C4EE60C3-05D6-4BC6-BA37-7B9F63B96392}"/>
      </w:docPartPr>
      <w:docPartBody>
        <w:p w:rsidR="00000000" w:rsidRDefault="00000000">
          <w:pPr>
            <w:pStyle w:val="C8600E3D5EB6478998E449FF63A1C094"/>
          </w:pPr>
          <w:r w:rsidRPr="00892A9E">
            <w:rPr>
              <w:rStyle w:val="Fett"/>
              <w:lang w:bidi="en-GB"/>
            </w:rPr>
            <w:t>Step 2:</w:t>
          </w:r>
        </w:p>
      </w:docPartBody>
    </w:docPart>
    <w:docPart>
      <w:docPartPr>
        <w:name w:val="9D49B32DB3924C92995389F84CAA1565"/>
        <w:category>
          <w:name w:val="Allgemein"/>
          <w:gallery w:val="placeholder"/>
        </w:category>
        <w:types>
          <w:type w:val="bbPlcHdr"/>
        </w:types>
        <w:behaviors>
          <w:behavior w:val="content"/>
        </w:behaviors>
        <w:guid w:val="{8403335F-92E8-4124-9438-49F078989B2F}"/>
      </w:docPartPr>
      <w:docPartBody>
        <w:p w:rsidR="00000000" w:rsidRDefault="00000000">
          <w:pPr>
            <w:pStyle w:val="9D49B32DB3924C92995389F84CAA1565"/>
          </w:pPr>
          <w:r w:rsidRPr="00892A9E">
            <w:rPr>
              <w:lang w:bidi="en-GB"/>
            </w:rPr>
            <w:t xml:space="preserve">Enter for each month, beginning in January or whenever your estimate starts, what you expect sales to be. This could be for products or services or multiple products. You can add lines to this model </w:t>
          </w:r>
          <w:r w:rsidRPr="00892A9E">
            <w:rPr>
              <w:lang w:bidi="en-GB"/>
            </w:rPr>
            <w:t>for additional offerings. From this you should subtract any product returns or discounts that you want to track (these should be shown as negative numbers, for instance -10). Below Net Sales, you would enter the Cost</w:t>
          </w:r>
          <w:r>
            <w:rPr>
              <w:lang w:bidi="en-GB"/>
            </w:rPr>
            <w:t> </w:t>
          </w:r>
          <w:r w:rsidRPr="00892A9E">
            <w:rPr>
              <w:lang w:bidi="en-GB"/>
            </w:rPr>
            <w:t>of Goods Sold. These are the direct costs in selling a particular product, for instance the materials costs, assembly labour, or if you purchased the product and resold it, it would be the wholesale cost.</w:t>
          </w:r>
        </w:p>
      </w:docPartBody>
    </w:docPart>
    <w:docPart>
      <w:docPartPr>
        <w:name w:val="B9D5577F95D04B3BA05A72FD09452154"/>
        <w:category>
          <w:name w:val="Allgemein"/>
          <w:gallery w:val="placeholder"/>
        </w:category>
        <w:types>
          <w:type w:val="bbPlcHdr"/>
        </w:types>
        <w:behaviors>
          <w:behavior w:val="content"/>
        </w:behaviors>
        <w:guid w:val="{55FE1203-178B-4963-AF29-B617D06B0FAB}"/>
      </w:docPartPr>
      <w:docPartBody>
        <w:p w:rsidR="00000000" w:rsidRDefault="00000000">
          <w:pPr>
            <w:pStyle w:val="B9D5577F95D04B3BA05A72FD09452154"/>
          </w:pPr>
          <w:r w:rsidRPr="00892A9E">
            <w:rPr>
              <w:rStyle w:val="Fett"/>
              <w:lang w:bidi="en-GB"/>
            </w:rPr>
            <w:t>Step 3:</w:t>
          </w:r>
        </w:p>
      </w:docPartBody>
    </w:docPart>
    <w:docPart>
      <w:docPartPr>
        <w:name w:val="37E5EC5CB0AD4F069BD838D02CCA93FE"/>
        <w:category>
          <w:name w:val="Allgemein"/>
          <w:gallery w:val="placeholder"/>
        </w:category>
        <w:types>
          <w:type w:val="bbPlcHdr"/>
        </w:types>
        <w:behaviors>
          <w:behavior w:val="content"/>
        </w:behaviors>
        <w:guid w:val="{5A5A17AB-8EB3-4993-8D1C-3113466FE041}"/>
      </w:docPartPr>
      <w:docPartBody>
        <w:p w:rsidR="00000000" w:rsidRDefault="00000000">
          <w:pPr>
            <w:pStyle w:val="37E5EC5CB0AD4F069BD838D02CCA93FE"/>
          </w:pPr>
          <w:r w:rsidRPr="00892A9E">
            <w:rPr>
              <w:lang w:bidi="en-GB"/>
            </w:rPr>
            <w:t>Enter for each month, the estimated salaries, marketing, utilities and other items you are projecting.</w:t>
          </w:r>
        </w:p>
      </w:docPartBody>
    </w:docPart>
    <w:docPart>
      <w:docPartPr>
        <w:name w:val="DC7AECA947534527A2831D8DE4557408"/>
        <w:category>
          <w:name w:val="Allgemein"/>
          <w:gallery w:val="placeholder"/>
        </w:category>
        <w:types>
          <w:type w:val="bbPlcHdr"/>
        </w:types>
        <w:behaviors>
          <w:behavior w:val="content"/>
        </w:behaviors>
        <w:guid w:val="{779AFD69-09C1-4383-AE27-20D7764807E6}"/>
      </w:docPartPr>
      <w:docPartBody>
        <w:p w:rsidR="00000000" w:rsidRDefault="00000000">
          <w:pPr>
            <w:pStyle w:val="DC7AECA947534527A2831D8DE4557408"/>
          </w:pPr>
          <w:r w:rsidRPr="00892A9E">
            <w:rPr>
              <w:rStyle w:val="Fett"/>
              <w:lang w:bidi="en-GB"/>
            </w:rPr>
            <w:t>Step 4:</w:t>
          </w:r>
        </w:p>
      </w:docPartBody>
    </w:docPart>
    <w:docPart>
      <w:docPartPr>
        <w:name w:val="4C5FD43A6D33453C85F83EC2F118BFA1"/>
        <w:category>
          <w:name w:val="Allgemein"/>
          <w:gallery w:val="placeholder"/>
        </w:category>
        <w:types>
          <w:type w:val="bbPlcHdr"/>
        </w:types>
        <w:behaviors>
          <w:behavior w:val="content"/>
        </w:behaviors>
        <w:guid w:val="{5A815374-08A0-4676-93AA-D6066F993148}"/>
      </w:docPartPr>
      <w:docPartBody>
        <w:p w:rsidR="00000000" w:rsidRDefault="00000000">
          <w:pPr>
            <w:pStyle w:val="4C5FD43A6D33453C85F83EC2F118BFA1"/>
          </w:pPr>
          <w:r w:rsidRPr="00892A9E">
            <w:rPr>
              <w:lang w:bidi="en-GB"/>
            </w:rPr>
            <w:t>Once you have completed entering all of the costs, review the individual items and total amount to see where you might fine tune it or move something out into the future when you have more revenue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Microsoft YaHei">
    <w:altName w:val="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0E2841" w:themeColor="text2"/>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lvlText w:val=""/>
      <w:lvlJc w:val="left"/>
      <w:pPr>
        <w:ind w:left="530" w:hanging="360"/>
      </w:pPr>
      <w:rPr>
        <w:rFonts w:ascii="Symbol" w:hAnsi="Symbol" w:hint="default"/>
        <w:color w:val="E97132" w:themeColor="accent2"/>
      </w:rPr>
    </w:lvl>
    <w:lvl w:ilvl="1">
      <w:start w:val="1"/>
      <w:numFmt w:val="bullet"/>
      <w:pStyle w:val="Aufzhlungszeichen2"/>
      <w:lvlText w:val="o"/>
      <w:lvlJc w:val="left"/>
      <w:pPr>
        <w:ind w:left="1440" w:hanging="360"/>
      </w:pPr>
      <w:rPr>
        <w:rFonts w:ascii="Courier New" w:hAnsi="Courier New" w:hint="default"/>
        <w:color w:val="E9713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156082" w:themeColor="accent1"/>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97132" w:themeColor="accent2"/>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ennumm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16cid:durableId="1637686548">
    <w:abstractNumId w:val="5"/>
  </w:num>
  <w:num w:numId="2" w16cid:durableId="421218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2444480">
    <w:abstractNumId w:val="3"/>
  </w:num>
  <w:num w:numId="4" w16cid:durableId="946545933">
    <w:abstractNumId w:val="4"/>
  </w:num>
  <w:num w:numId="5" w16cid:durableId="958612348">
    <w:abstractNumId w:val="1"/>
  </w:num>
  <w:num w:numId="6" w16cid:durableId="192769206">
    <w:abstractNumId w:val="0"/>
  </w:num>
  <w:num w:numId="7" w16cid:durableId="1216891400">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924"/>
    <w:rsid w:val="00574924"/>
    <w:rsid w:val="00C761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0DF86D698F48A69ECDDE37F5E596BA">
    <w:name w:val="640DF86D698F48A69ECDDE37F5E596BA"/>
  </w:style>
  <w:style w:type="paragraph" w:customStyle="1" w:styleId="7A46C1BC2E65457598F69509F8BF3756">
    <w:name w:val="7A46C1BC2E65457598F69509F8BF3756"/>
  </w:style>
  <w:style w:type="paragraph" w:customStyle="1" w:styleId="5E13A92CBCB046828E3648A0CA802ECB">
    <w:name w:val="5E13A92CBCB046828E3648A0CA802ECB"/>
  </w:style>
  <w:style w:type="paragraph" w:customStyle="1" w:styleId="C85D64F9799943DB99B0B706A55AA321">
    <w:name w:val="C85D64F9799943DB99B0B706A55AA321"/>
  </w:style>
  <w:style w:type="paragraph" w:customStyle="1" w:styleId="Numbers">
    <w:name w:val="Numbers"/>
    <w:basedOn w:val="Standard"/>
    <w:next w:val="Standard"/>
    <w:uiPriority w:val="13"/>
    <w:qFormat/>
    <w:pPr>
      <w:numPr>
        <w:numId w:val="2"/>
      </w:numPr>
      <w:spacing w:after="200" w:line="264" w:lineRule="auto"/>
    </w:pPr>
    <w:rPr>
      <w:rFonts w:eastAsiaTheme="minorHAnsi" w:cs="Times New Roman (Body CS)"/>
      <w:color w:val="000000" w:themeColor="text1"/>
      <w:kern w:val="0"/>
      <w:sz w:val="22"/>
      <w:szCs w:val="22"/>
      <w:lang w:eastAsia="en-US"/>
      <w14:ligatures w14:val="none"/>
    </w:rPr>
  </w:style>
  <w:style w:type="numbering" w:customStyle="1" w:styleId="NumberedList">
    <w:name w:val="NumberedList"/>
    <w:uiPriority w:val="99"/>
    <w:pPr>
      <w:numPr>
        <w:numId w:val="2"/>
      </w:numPr>
    </w:pPr>
  </w:style>
  <w:style w:type="paragraph" w:styleId="Listennummer2">
    <w:name w:val="List Number 2"/>
    <w:basedOn w:val="Standard"/>
    <w:uiPriority w:val="14"/>
    <w:unhideWhenUsed/>
    <w:qFormat/>
    <w:pPr>
      <w:numPr>
        <w:ilvl w:val="1"/>
        <w:numId w:val="2"/>
      </w:numPr>
      <w:spacing w:after="200" w:line="264" w:lineRule="auto"/>
    </w:pPr>
    <w:rPr>
      <w:rFonts w:eastAsiaTheme="minorHAnsi" w:cs="Times New Roman (Body CS)"/>
      <w:color w:val="000000" w:themeColor="text1"/>
      <w:kern w:val="0"/>
      <w:sz w:val="22"/>
      <w:szCs w:val="22"/>
      <w:lang w:eastAsia="en-US"/>
      <w14:ligatures w14:val="none"/>
    </w:rPr>
  </w:style>
  <w:style w:type="paragraph" w:customStyle="1" w:styleId="5A604C5F34874FDCA019F720A832199B">
    <w:name w:val="5A604C5F34874FDCA019F720A832199B"/>
  </w:style>
  <w:style w:type="paragraph" w:customStyle="1" w:styleId="CAA7440CBCA944F1B4DC73046939FB5B">
    <w:name w:val="CAA7440CBCA944F1B4DC73046939FB5B"/>
  </w:style>
  <w:style w:type="paragraph" w:customStyle="1" w:styleId="2E9C40413120426EB81E95A9EA7DC36E">
    <w:name w:val="2E9C40413120426EB81E95A9EA7DC36E"/>
  </w:style>
  <w:style w:type="character" w:styleId="Fett">
    <w:name w:val="Strong"/>
    <w:basedOn w:val="Absatz-Standardschriftart"/>
    <w:uiPriority w:val="22"/>
    <w:qFormat/>
    <w:rPr>
      <w:b/>
      <w:bCs/>
      <w:color w:val="156082" w:themeColor="accent1"/>
    </w:rPr>
  </w:style>
  <w:style w:type="paragraph" w:customStyle="1" w:styleId="52C8E1D5A7A946A58F2F063FEBB441BD">
    <w:name w:val="52C8E1D5A7A946A58F2F063FEBB441BD"/>
  </w:style>
  <w:style w:type="paragraph" w:customStyle="1" w:styleId="B7580C14AB3044F69C06089ECA242968">
    <w:name w:val="B7580C14AB3044F69C06089ECA242968"/>
  </w:style>
  <w:style w:type="paragraph" w:customStyle="1" w:styleId="F3A7B39FDAF44189965803EE45C465C5">
    <w:name w:val="F3A7B39FDAF44189965803EE45C465C5"/>
  </w:style>
  <w:style w:type="paragraph" w:customStyle="1" w:styleId="2F1E414885104EBEB220A6DC25F4F395">
    <w:name w:val="2F1E414885104EBEB220A6DC25F4F395"/>
  </w:style>
  <w:style w:type="paragraph" w:customStyle="1" w:styleId="F830FDC8CB2545CD82D693E12CE929DC">
    <w:name w:val="F830FDC8CB2545CD82D693E12CE929DC"/>
  </w:style>
  <w:style w:type="paragraph" w:customStyle="1" w:styleId="EB294F40E99D41E9B89ECD7381666E13">
    <w:name w:val="EB294F40E99D41E9B89ECD7381666E13"/>
  </w:style>
  <w:style w:type="paragraph" w:customStyle="1" w:styleId="1A58DC71255148B5A93AA929AA3A943E">
    <w:name w:val="1A58DC71255148B5A93AA929AA3A943E"/>
  </w:style>
  <w:style w:type="paragraph" w:customStyle="1" w:styleId="CF292240C3374171A5810D394A3F8F63">
    <w:name w:val="CF292240C3374171A5810D394A3F8F63"/>
  </w:style>
  <w:style w:type="paragraph" w:customStyle="1" w:styleId="92787C203EF042F9B957FB308CEE66CF">
    <w:name w:val="92787C203EF042F9B957FB308CEE66CF"/>
  </w:style>
  <w:style w:type="paragraph" w:customStyle="1" w:styleId="7B3D32212F474160900FC0F6CF82791D">
    <w:name w:val="7B3D32212F474160900FC0F6CF82791D"/>
  </w:style>
  <w:style w:type="paragraph" w:customStyle="1" w:styleId="2375CD99343F41609702C34F9C4672AA">
    <w:name w:val="2375CD99343F41609702C34F9C4672AA"/>
  </w:style>
  <w:style w:type="paragraph" w:customStyle="1" w:styleId="2E6BF0B9A9C74D8D8CFB388839D04421">
    <w:name w:val="2E6BF0B9A9C74D8D8CFB388839D04421"/>
  </w:style>
  <w:style w:type="paragraph" w:customStyle="1" w:styleId="8786F34D659045F9AC55D98FC2D2972A">
    <w:name w:val="8786F34D659045F9AC55D98FC2D2972A"/>
  </w:style>
  <w:style w:type="paragraph" w:customStyle="1" w:styleId="EA2998F324D84F2F8F97801F04ED7530">
    <w:name w:val="EA2998F324D84F2F8F97801F04ED7530"/>
  </w:style>
  <w:style w:type="paragraph" w:customStyle="1" w:styleId="149CE7555DFC4E8E937A5072AF4E1D6B">
    <w:name w:val="149CE7555DFC4E8E937A5072AF4E1D6B"/>
  </w:style>
  <w:style w:type="paragraph" w:customStyle="1" w:styleId="41507584D8954DE3A6CB3E4043D46D27">
    <w:name w:val="41507584D8954DE3A6CB3E4043D46D27"/>
  </w:style>
  <w:style w:type="paragraph" w:customStyle="1" w:styleId="0B1E92C2E04C454C929E551F16B0991F">
    <w:name w:val="0B1E92C2E04C454C929E551F16B0991F"/>
  </w:style>
  <w:style w:type="paragraph" w:customStyle="1" w:styleId="756BF8C34486417D80F2B16D7973DD6D">
    <w:name w:val="756BF8C34486417D80F2B16D7973DD6D"/>
  </w:style>
  <w:style w:type="paragraph" w:customStyle="1" w:styleId="AC257C2AD9D540E3A2F5C7607CE1A01F">
    <w:name w:val="AC257C2AD9D540E3A2F5C7607CE1A01F"/>
  </w:style>
  <w:style w:type="paragraph" w:customStyle="1" w:styleId="1D45E4CA0F7B452AB7715374D86AE560">
    <w:name w:val="1D45E4CA0F7B452AB7715374D86AE560"/>
  </w:style>
  <w:style w:type="paragraph" w:customStyle="1" w:styleId="E37637C551BC4352ADC5304B022C81EB">
    <w:name w:val="E37637C551BC4352ADC5304B022C81EB"/>
  </w:style>
  <w:style w:type="paragraph" w:customStyle="1" w:styleId="3E75E78D2DA443C6AC0EFD1DD5840E39">
    <w:name w:val="3E75E78D2DA443C6AC0EFD1DD5840E39"/>
  </w:style>
  <w:style w:type="paragraph" w:customStyle="1" w:styleId="9730070BA7624DADBDD301CECD8EAB8F">
    <w:name w:val="9730070BA7624DADBDD301CECD8EAB8F"/>
  </w:style>
  <w:style w:type="paragraph" w:customStyle="1" w:styleId="1459B2C7AAEA4B46902487820CBFB141">
    <w:name w:val="1459B2C7AAEA4B46902487820CBFB141"/>
  </w:style>
  <w:style w:type="paragraph" w:customStyle="1" w:styleId="69AB5762C24B4861938CCDD0035A902F">
    <w:name w:val="69AB5762C24B4861938CCDD0035A902F"/>
  </w:style>
  <w:style w:type="paragraph" w:customStyle="1" w:styleId="C707207A1FD84B32B56A0887C9323B6B">
    <w:name w:val="C707207A1FD84B32B56A0887C9323B6B"/>
  </w:style>
  <w:style w:type="paragraph" w:customStyle="1" w:styleId="30F9A70E37B841DCAD75B03B3F604C51">
    <w:name w:val="30F9A70E37B841DCAD75B03B3F604C51"/>
  </w:style>
  <w:style w:type="paragraph" w:customStyle="1" w:styleId="A38744F125A040F1A71AB2883D723CD2">
    <w:name w:val="A38744F125A040F1A71AB2883D723CD2"/>
  </w:style>
  <w:style w:type="paragraph" w:customStyle="1" w:styleId="C6B256DAC6F945EC8444C2DA3B91BDA1">
    <w:name w:val="C6B256DAC6F945EC8444C2DA3B91BDA1"/>
  </w:style>
  <w:style w:type="paragraph" w:customStyle="1" w:styleId="E84E441B32AD4A2599DA4010F7EC0969">
    <w:name w:val="E84E441B32AD4A2599DA4010F7EC0969"/>
  </w:style>
  <w:style w:type="paragraph" w:customStyle="1" w:styleId="2C0B578C9DAF447AAF2D71176024DC21">
    <w:name w:val="2C0B578C9DAF447AAF2D71176024DC21"/>
  </w:style>
  <w:style w:type="paragraph" w:customStyle="1" w:styleId="B1A0D9CE12534294AB05C49F83278E64">
    <w:name w:val="B1A0D9CE12534294AB05C49F83278E64"/>
  </w:style>
  <w:style w:type="paragraph" w:customStyle="1" w:styleId="F3145B187890422DB1D1A9EA21F088CD">
    <w:name w:val="F3145B187890422DB1D1A9EA21F088CD"/>
  </w:style>
  <w:style w:type="paragraph" w:customStyle="1" w:styleId="97098AB530464313BB32F8272888C453">
    <w:name w:val="97098AB530464313BB32F8272888C453"/>
  </w:style>
  <w:style w:type="paragraph" w:customStyle="1" w:styleId="B2A49EC378C449DB8EF1C060B0A3BAE9">
    <w:name w:val="B2A49EC378C449DB8EF1C060B0A3BAE9"/>
  </w:style>
  <w:style w:type="paragraph" w:customStyle="1" w:styleId="7DB3689B278E4BC887F8F6B2311B322C">
    <w:name w:val="7DB3689B278E4BC887F8F6B2311B322C"/>
  </w:style>
  <w:style w:type="paragraph" w:customStyle="1" w:styleId="BB50E1F95ABE402D98C01C7FD0E2BE81">
    <w:name w:val="BB50E1F95ABE402D98C01C7FD0E2BE81"/>
  </w:style>
  <w:style w:type="paragraph" w:customStyle="1" w:styleId="1B35A8BB240E4905BDBE1403F52EF175">
    <w:name w:val="1B35A8BB240E4905BDBE1403F52EF175"/>
  </w:style>
  <w:style w:type="paragraph" w:customStyle="1" w:styleId="FD6D2D34B14C477798CE3A1EF9E0A79F">
    <w:name w:val="FD6D2D34B14C477798CE3A1EF9E0A79F"/>
  </w:style>
  <w:style w:type="paragraph" w:customStyle="1" w:styleId="349DE4052FE2431BAA04D17B2101A3E7">
    <w:name w:val="349DE4052FE2431BAA04D17B2101A3E7"/>
  </w:style>
  <w:style w:type="paragraph" w:customStyle="1" w:styleId="826221C5E691464BB99A6D37C975967F">
    <w:name w:val="826221C5E691464BB99A6D37C975967F"/>
  </w:style>
  <w:style w:type="paragraph" w:customStyle="1" w:styleId="5322AC007CA54D9BA5900FA1F487F852">
    <w:name w:val="5322AC007CA54D9BA5900FA1F487F852"/>
  </w:style>
  <w:style w:type="paragraph" w:customStyle="1" w:styleId="C4C7D4466AAA4A22A7A24F9B86570EF7">
    <w:name w:val="C4C7D4466AAA4A22A7A24F9B86570EF7"/>
  </w:style>
  <w:style w:type="paragraph" w:customStyle="1" w:styleId="D66EE941C08F4337816A18F2A849623A">
    <w:name w:val="D66EE941C08F4337816A18F2A849623A"/>
  </w:style>
  <w:style w:type="paragraph" w:customStyle="1" w:styleId="EBDAE62EBD234EA0AE1DC7E0B726B27F">
    <w:name w:val="EBDAE62EBD234EA0AE1DC7E0B726B27F"/>
  </w:style>
  <w:style w:type="paragraph" w:customStyle="1" w:styleId="3A2CA1EBD27548C890E8B8ABD4B04537">
    <w:name w:val="3A2CA1EBD27548C890E8B8ABD4B04537"/>
  </w:style>
  <w:style w:type="paragraph" w:customStyle="1" w:styleId="49D87C0128F9434D8D888333113CAF14">
    <w:name w:val="49D87C0128F9434D8D888333113CAF14"/>
  </w:style>
  <w:style w:type="paragraph" w:customStyle="1" w:styleId="77FB3DBF27A04882AA4BF0D9ED477B0E">
    <w:name w:val="77FB3DBF27A04882AA4BF0D9ED477B0E"/>
  </w:style>
  <w:style w:type="paragraph" w:customStyle="1" w:styleId="95CBE5FCF6A54DC7B6FFDE9ABB29C306">
    <w:name w:val="95CBE5FCF6A54DC7B6FFDE9ABB29C306"/>
  </w:style>
  <w:style w:type="paragraph" w:customStyle="1" w:styleId="92A6936532D1465FA795DD3ABB75ED57">
    <w:name w:val="92A6936532D1465FA795DD3ABB75ED57"/>
  </w:style>
  <w:style w:type="paragraph" w:customStyle="1" w:styleId="ACFB1E74D6D94A80BE7F694FA20AC2B2">
    <w:name w:val="ACFB1E74D6D94A80BE7F694FA20AC2B2"/>
  </w:style>
  <w:style w:type="paragraph" w:customStyle="1" w:styleId="98D901165C8C468DA1E1D33F711ACB34">
    <w:name w:val="98D901165C8C468DA1E1D33F711ACB34"/>
  </w:style>
  <w:style w:type="paragraph" w:customStyle="1" w:styleId="Graphbullet">
    <w:name w:val="Graph bullet"/>
    <w:basedOn w:val="Standard"/>
    <w:uiPriority w:val="16"/>
    <w:qFormat/>
    <w:pPr>
      <w:numPr>
        <w:numId w:val="3"/>
      </w:numPr>
      <w:spacing w:after="0" w:line="216" w:lineRule="auto"/>
      <w:ind w:left="284" w:hanging="284"/>
    </w:pPr>
    <w:rPr>
      <w:rFonts w:eastAsiaTheme="minorHAnsi"/>
      <w:color w:val="595959" w:themeColor="text1" w:themeTint="A6"/>
      <w:kern w:val="0"/>
      <w:sz w:val="20"/>
      <w:szCs w:val="22"/>
      <w:lang w:eastAsia="en-US"/>
      <w14:ligatures w14:val="none"/>
    </w:rPr>
  </w:style>
  <w:style w:type="paragraph" w:customStyle="1" w:styleId="E9D5975666F043EAAD87D4350523C573">
    <w:name w:val="E9D5975666F043EAAD87D4350523C573"/>
  </w:style>
  <w:style w:type="paragraph" w:customStyle="1" w:styleId="96FF72ADC68F48FC876460DF793D9DD1">
    <w:name w:val="96FF72ADC68F48FC876460DF793D9DD1"/>
  </w:style>
  <w:style w:type="paragraph" w:customStyle="1" w:styleId="Graphbullet2">
    <w:name w:val="Graph bullet 2"/>
    <w:basedOn w:val="Standard"/>
    <w:uiPriority w:val="16"/>
    <w:qFormat/>
    <w:pPr>
      <w:numPr>
        <w:numId w:val="4"/>
      </w:numPr>
      <w:spacing w:after="0" w:line="216" w:lineRule="auto"/>
      <w:ind w:left="284" w:hanging="284"/>
    </w:pPr>
    <w:rPr>
      <w:rFonts w:eastAsiaTheme="minorHAnsi"/>
      <w:color w:val="595959" w:themeColor="text1" w:themeTint="A6"/>
      <w:kern w:val="0"/>
      <w:sz w:val="20"/>
      <w:szCs w:val="22"/>
      <w:lang w:eastAsia="en-US"/>
      <w14:ligatures w14:val="none"/>
    </w:rPr>
  </w:style>
  <w:style w:type="paragraph" w:customStyle="1" w:styleId="6A2F72BE34084E7DA9B9F7A2305E05E0">
    <w:name w:val="6A2F72BE34084E7DA9B9F7A2305E05E0"/>
  </w:style>
  <w:style w:type="paragraph" w:customStyle="1" w:styleId="FF660566B5C54C62A3C967A1BA576EA7">
    <w:name w:val="FF660566B5C54C62A3C967A1BA576EA7"/>
  </w:style>
  <w:style w:type="paragraph" w:customStyle="1" w:styleId="Graphbullet3">
    <w:name w:val="Graph bullet 3"/>
    <w:basedOn w:val="Standard"/>
    <w:uiPriority w:val="16"/>
    <w:qFormat/>
    <w:pPr>
      <w:numPr>
        <w:numId w:val="5"/>
      </w:numPr>
      <w:spacing w:after="0" w:line="216" w:lineRule="auto"/>
      <w:ind w:left="284" w:hanging="284"/>
    </w:pPr>
    <w:rPr>
      <w:rFonts w:eastAsiaTheme="minorHAnsi"/>
      <w:color w:val="595959" w:themeColor="text1" w:themeTint="A6"/>
      <w:kern w:val="0"/>
      <w:sz w:val="20"/>
      <w:szCs w:val="22"/>
      <w:lang w:eastAsia="en-US"/>
      <w14:ligatures w14:val="none"/>
    </w:rPr>
  </w:style>
  <w:style w:type="paragraph" w:customStyle="1" w:styleId="D376D2577A7D4BDA8595DF78F72F09B8">
    <w:name w:val="D376D2577A7D4BDA8595DF78F72F09B8"/>
  </w:style>
  <w:style w:type="paragraph" w:customStyle="1" w:styleId="784580AEB69546F9A8A187A8BA894F90">
    <w:name w:val="784580AEB69546F9A8A187A8BA894F90"/>
  </w:style>
  <w:style w:type="paragraph" w:customStyle="1" w:styleId="Graphbullet4">
    <w:name w:val="Graph bullet 4"/>
    <w:basedOn w:val="Standard"/>
    <w:uiPriority w:val="16"/>
    <w:qFormat/>
    <w:pPr>
      <w:numPr>
        <w:numId w:val="6"/>
      </w:numPr>
      <w:spacing w:after="0" w:line="240" w:lineRule="auto"/>
      <w:ind w:left="284" w:hanging="284"/>
    </w:pPr>
    <w:rPr>
      <w:rFonts w:eastAsiaTheme="minorHAnsi"/>
      <w:color w:val="595959" w:themeColor="text1" w:themeTint="A6"/>
      <w:kern w:val="0"/>
      <w:sz w:val="20"/>
      <w:szCs w:val="22"/>
      <w:lang w:eastAsia="en-US"/>
      <w14:ligatures w14:val="none"/>
    </w:rPr>
  </w:style>
  <w:style w:type="paragraph" w:customStyle="1" w:styleId="50A22DC8DD16436DA72BD783D9776C35">
    <w:name w:val="50A22DC8DD16436DA72BD783D9776C35"/>
  </w:style>
  <w:style w:type="paragraph" w:customStyle="1" w:styleId="0BA8AFE77ACC47FCB4F2CDF54099D1C9">
    <w:name w:val="0BA8AFE77ACC47FCB4F2CDF54099D1C9"/>
  </w:style>
  <w:style w:type="paragraph" w:customStyle="1" w:styleId="9A67D8D4D1964A84B053E4F69EDA1208">
    <w:name w:val="9A67D8D4D1964A84B053E4F69EDA1208"/>
  </w:style>
  <w:style w:type="paragraph" w:customStyle="1" w:styleId="F4DF2F77E538465CA1B607783171A562">
    <w:name w:val="F4DF2F77E538465CA1B607783171A562"/>
  </w:style>
  <w:style w:type="paragraph" w:customStyle="1" w:styleId="F39936D8B83F4D10948C7A22E8957516">
    <w:name w:val="F39936D8B83F4D10948C7A22E8957516"/>
  </w:style>
  <w:style w:type="paragraph" w:customStyle="1" w:styleId="B1F39168C8D34D14B9F1DCA04D7D158D">
    <w:name w:val="B1F39168C8D34D14B9F1DCA04D7D158D"/>
  </w:style>
  <w:style w:type="paragraph" w:customStyle="1" w:styleId="02BD5A3DC9E94154BB14779314763D40">
    <w:name w:val="02BD5A3DC9E94154BB14779314763D40"/>
  </w:style>
  <w:style w:type="paragraph" w:customStyle="1" w:styleId="CB20D727DC1F4E3CB475BDA597CBC12E">
    <w:name w:val="CB20D727DC1F4E3CB475BDA597CBC12E"/>
  </w:style>
  <w:style w:type="paragraph" w:customStyle="1" w:styleId="7E558F7ABE37496AA5CCB94D87C59A4C">
    <w:name w:val="7E558F7ABE37496AA5CCB94D87C59A4C"/>
  </w:style>
  <w:style w:type="paragraph" w:customStyle="1" w:styleId="15E7AB73AD5343509C7DB4D00586CA51">
    <w:name w:val="15E7AB73AD5343509C7DB4D00586CA51"/>
  </w:style>
  <w:style w:type="paragraph" w:customStyle="1" w:styleId="F61C4260001F4AA2BC9966E635E61A3A">
    <w:name w:val="F61C4260001F4AA2BC9966E635E61A3A"/>
  </w:style>
  <w:style w:type="paragraph" w:customStyle="1" w:styleId="8F96EDFBBEA743AA91B6ED372C6EEFB5">
    <w:name w:val="8F96EDFBBEA743AA91B6ED372C6EEFB5"/>
  </w:style>
  <w:style w:type="paragraph" w:customStyle="1" w:styleId="84D4D0988BDC4FD19440F37475D1BF9E">
    <w:name w:val="84D4D0988BDC4FD19440F37475D1BF9E"/>
  </w:style>
  <w:style w:type="paragraph" w:customStyle="1" w:styleId="285B7BA1B7C2470C98E77ACA8581AE36">
    <w:name w:val="285B7BA1B7C2470C98E77ACA8581AE36"/>
  </w:style>
  <w:style w:type="paragraph" w:customStyle="1" w:styleId="C7B1731508B64E7A96250B7C7DBAE8B8">
    <w:name w:val="C7B1731508B64E7A96250B7C7DBAE8B8"/>
  </w:style>
  <w:style w:type="paragraph" w:customStyle="1" w:styleId="E6F993830D854697B4A69CE1B6C67B8B">
    <w:name w:val="E6F993830D854697B4A69CE1B6C67B8B"/>
  </w:style>
  <w:style w:type="paragraph" w:customStyle="1" w:styleId="1AD8A9D7B92B4C65B39159B3E354B4E9">
    <w:name w:val="1AD8A9D7B92B4C65B39159B3E354B4E9"/>
  </w:style>
  <w:style w:type="paragraph" w:customStyle="1" w:styleId="107F5650D57545BBA3D16995F6F0100D">
    <w:name w:val="107F5650D57545BBA3D16995F6F0100D"/>
  </w:style>
  <w:style w:type="paragraph" w:customStyle="1" w:styleId="E670767D49464BAE94D3172A5815E34A">
    <w:name w:val="E670767D49464BAE94D3172A5815E34A"/>
  </w:style>
  <w:style w:type="paragraph" w:customStyle="1" w:styleId="51C1F1618F3F40EB89DDD3D608BB52A3">
    <w:name w:val="51C1F1618F3F40EB89DDD3D608BB52A3"/>
  </w:style>
  <w:style w:type="paragraph" w:customStyle="1" w:styleId="F85B89553827462B857D0E6D5B08BB1A">
    <w:name w:val="F85B89553827462B857D0E6D5B08BB1A"/>
  </w:style>
  <w:style w:type="numbering" w:customStyle="1" w:styleId="BullettedList">
    <w:name w:val="BullettedList"/>
    <w:uiPriority w:val="99"/>
    <w:pPr>
      <w:numPr>
        <w:numId w:val="7"/>
      </w:numPr>
    </w:pPr>
  </w:style>
  <w:style w:type="paragraph" w:styleId="Aufzhlungszeichen2">
    <w:name w:val="List Bullet 2"/>
    <w:basedOn w:val="Standard"/>
    <w:uiPriority w:val="12"/>
    <w:qFormat/>
    <w:pPr>
      <w:numPr>
        <w:ilvl w:val="1"/>
        <w:numId w:val="7"/>
      </w:numPr>
      <w:spacing w:after="200" w:line="264" w:lineRule="auto"/>
    </w:pPr>
    <w:rPr>
      <w:rFonts w:eastAsiaTheme="minorHAnsi" w:cs="Times New Roman (Body CS)"/>
      <w:color w:val="000000" w:themeColor="text1"/>
      <w:kern w:val="0"/>
      <w:sz w:val="22"/>
      <w:szCs w:val="22"/>
      <w:lang w:eastAsia="en-US"/>
      <w14:ligatures w14:val="none"/>
    </w:rPr>
  </w:style>
  <w:style w:type="paragraph" w:customStyle="1" w:styleId="92D22FEC26EA47BB8393114E6F45D993">
    <w:name w:val="92D22FEC26EA47BB8393114E6F45D993"/>
  </w:style>
  <w:style w:type="paragraph" w:customStyle="1" w:styleId="413894EC3CBE494C8CA40235182B9572">
    <w:name w:val="413894EC3CBE494C8CA40235182B9572"/>
  </w:style>
  <w:style w:type="paragraph" w:customStyle="1" w:styleId="C7AC4FDFE8EB4C5ABB232E8767B81C83">
    <w:name w:val="C7AC4FDFE8EB4C5ABB232E8767B81C83"/>
  </w:style>
  <w:style w:type="paragraph" w:customStyle="1" w:styleId="113858C362B74C2DBEA84E10AC6FDD81">
    <w:name w:val="113858C362B74C2DBEA84E10AC6FDD81"/>
  </w:style>
  <w:style w:type="paragraph" w:customStyle="1" w:styleId="55B241DE69D54413BEEC4ED319066618">
    <w:name w:val="55B241DE69D54413BEEC4ED319066618"/>
  </w:style>
  <w:style w:type="paragraph" w:customStyle="1" w:styleId="4EF8076387C345519ABCBE232A1593DA">
    <w:name w:val="4EF8076387C345519ABCBE232A1593DA"/>
  </w:style>
  <w:style w:type="paragraph" w:customStyle="1" w:styleId="9CA151F240E343A49B5F5F3523DB43AE">
    <w:name w:val="9CA151F240E343A49B5F5F3523DB43AE"/>
  </w:style>
  <w:style w:type="paragraph" w:customStyle="1" w:styleId="B58CD7E4B47C4168A696A603E2FA092B">
    <w:name w:val="B58CD7E4B47C4168A696A603E2FA092B"/>
  </w:style>
  <w:style w:type="paragraph" w:customStyle="1" w:styleId="9E396EB22DAD4D33AA8E19559D1645B5">
    <w:name w:val="9E396EB22DAD4D33AA8E19559D1645B5"/>
  </w:style>
  <w:style w:type="paragraph" w:customStyle="1" w:styleId="2CF904CDDC514F768F02B31ADA9DE649">
    <w:name w:val="2CF904CDDC514F768F02B31ADA9DE649"/>
  </w:style>
  <w:style w:type="paragraph" w:customStyle="1" w:styleId="1126126E70624F66810F85513684B958">
    <w:name w:val="1126126E70624F66810F85513684B958"/>
  </w:style>
  <w:style w:type="paragraph" w:customStyle="1" w:styleId="731B3B6218FB4C0293CEC5D99A7EC112">
    <w:name w:val="731B3B6218FB4C0293CEC5D99A7EC112"/>
  </w:style>
  <w:style w:type="paragraph" w:customStyle="1" w:styleId="12F2DCFE42454D689A7646D307E01AEA">
    <w:name w:val="12F2DCFE42454D689A7646D307E01AEA"/>
  </w:style>
  <w:style w:type="paragraph" w:customStyle="1" w:styleId="FE6882EA3B1443BABCBA91D5C8B497FB">
    <w:name w:val="FE6882EA3B1443BABCBA91D5C8B497FB"/>
  </w:style>
  <w:style w:type="paragraph" w:customStyle="1" w:styleId="EB38F3C3CC774BEEBF70C9BD61439072">
    <w:name w:val="EB38F3C3CC774BEEBF70C9BD61439072"/>
  </w:style>
  <w:style w:type="paragraph" w:customStyle="1" w:styleId="E2CD2D44665E4C1FBC66C3CDC127C0FC">
    <w:name w:val="E2CD2D44665E4C1FBC66C3CDC127C0FC"/>
  </w:style>
  <w:style w:type="paragraph" w:customStyle="1" w:styleId="2CC0F37D5C83480C95CC333E7826FEB6">
    <w:name w:val="2CC0F37D5C83480C95CC333E7826FEB6"/>
  </w:style>
  <w:style w:type="paragraph" w:customStyle="1" w:styleId="0E7E7E1B43414B7DBD5896B4C1DAD5D9">
    <w:name w:val="0E7E7E1B43414B7DBD5896B4C1DAD5D9"/>
  </w:style>
  <w:style w:type="paragraph" w:customStyle="1" w:styleId="A553EF598E574B589D92D5303DED0670">
    <w:name w:val="A553EF598E574B589D92D5303DED0670"/>
  </w:style>
  <w:style w:type="paragraph" w:customStyle="1" w:styleId="05CD50DF79F446B897ED4D86FA763366">
    <w:name w:val="05CD50DF79F446B897ED4D86FA763366"/>
  </w:style>
  <w:style w:type="paragraph" w:customStyle="1" w:styleId="1853C666871E49FFB5714C823F4A142D">
    <w:name w:val="1853C666871E49FFB5714C823F4A142D"/>
  </w:style>
  <w:style w:type="paragraph" w:customStyle="1" w:styleId="9DE414B20FED4E2BADD717E006B79B8F">
    <w:name w:val="9DE414B20FED4E2BADD717E006B79B8F"/>
  </w:style>
  <w:style w:type="paragraph" w:customStyle="1" w:styleId="1765919B8421468EAE143EA18C956F80">
    <w:name w:val="1765919B8421468EAE143EA18C956F80"/>
  </w:style>
  <w:style w:type="paragraph" w:customStyle="1" w:styleId="5E59D5D002FA48BEAD5CF0B2A1FAB09B">
    <w:name w:val="5E59D5D002FA48BEAD5CF0B2A1FAB09B"/>
  </w:style>
  <w:style w:type="paragraph" w:customStyle="1" w:styleId="24712A68DC47483289D365181A57D781">
    <w:name w:val="24712A68DC47483289D365181A57D781"/>
  </w:style>
  <w:style w:type="paragraph" w:customStyle="1" w:styleId="961328A93D914DA0B94196138DC047D1">
    <w:name w:val="961328A93D914DA0B94196138DC047D1"/>
  </w:style>
  <w:style w:type="paragraph" w:customStyle="1" w:styleId="7D68D62B65D1434B853F49F16EA81E37">
    <w:name w:val="7D68D62B65D1434B853F49F16EA81E37"/>
  </w:style>
  <w:style w:type="paragraph" w:customStyle="1" w:styleId="F613521CC3D5468BB66D8C6DD4C969FB">
    <w:name w:val="F613521CC3D5468BB66D8C6DD4C969FB"/>
  </w:style>
  <w:style w:type="paragraph" w:customStyle="1" w:styleId="AFA7B7D9C15A49BAACB419A8C7333B38">
    <w:name w:val="AFA7B7D9C15A49BAACB419A8C7333B38"/>
  </w:style>
  <w:style w:type="paragraph" w:customStyle="1" w:styleId="8BB533A7C85249988E376B78389AC94C">
    <w:name w:val="8BB533A7C85249988E376B78389AC94C"/>
  </w:style>
  <w:style w:type="paragraph" w:customStyle="1" w:styleId="7E3369EDE972401EB7AA1814BC6589B9">
    <w:name w:val="7E3369EDE972401EB7AA1814BC6589B9"/>
  </w:style>
  <w:style w:type="paragraph" w:customStyle="1" w:styleId="601A4D5CA4DA4464A0B36A0F79159363">
    <w:name w:val="601A4D5CA4DA4464A0B36A0F79159363"/>
  </w:style>
  <w:style w:type="paragraph" w:customStyle="1" w:styleId="AEA28E75C56D4B8EBAFDC07D5A0EF1F2">
    <w:name w:val="AEA28E75C56D4B8EBAFDC07D5A0EF1F2"/>
  </w:style>
  <w:style w:type="paragraph" w:customStyle="1" w:styleId="7B538BF27BAC4F52A6FDEC5AB11436EB">
    <w:name w:val="7B538BF27BAC4F52A6FDEC5AB11436EB"/>
  </w:style>
  <w:style w:type="paragraph" w:customStyle="1" w:styleId="0832DC700CEB4252A753F4E2A7B87B27">
    <w:name w:val="0832DC700CEB4252A753F4E2A7B87B27"/>
  </w:style>
  <w:style w:type="paragraph" w:customStyle="1" w:styleId="4B7A00274B204EF7A9F441A6E0B36903">
    <w:name w:val="4B7A00274B204EF7A9F441A6E0B36903"/>
  </w:style>
  <w:style w:type="paragraph" w:customStyle="1" w:styleId="E670E19B90FD4AF1AA1F2FED994111F2">
    <w:name w:val="E670E19B90FD4AF1AA1F2FED994111F2"/>
  </w:style>
  <w:style w:type="paragraph" w:customStyle="1" w:styleId="44DCB6F5EF91455E81E8E1DD192A5C77">
    <w:name w:val="44DCB6F5EF91455E81E8E1DD192A5C77"/>
  </w:style>
  <w:style w:type="paragraph" w:customStyle="1" w:styleId="E87F36D917044179B6906A4C0F131473">
    <w:name w:val="E87F36D917044179B6906A4C0F131473"/>
  </w:style>
  <w:style w:type="paragraph" w:customStyle="1" w:styleId="4BB41F78F375412CAFBD0DAADBC44F5E">
    <w:name w:val="4BB41F78F375412CAFBD0DAADBC44F5E"/>
  </w:style>
  <w:style w:type="paragraph" w:customStyle="1" w:styleId="B4D7A751EE8D419CBDC558B12959600C">
    <w:name w:val="B4D7A751EE8D419CBDC558B12959600C"/>
  </w:style>
  <w:style w:type="paragraph" w:customStyle="1" w:styleId="787D4EB3432B4DF6B9D7DC3C569E0A25">
    <w:name w:val="787D4EB3432B4DF6B9D7DC3C569E0A25"/>
  </w:style>
  <w:style w:type="paragraph" w:customStyle="1" w:styleId="494526F19188410E9CAFA6FC69873D80">
    <w:name w:val="494526F19188410E9CAFA6FC69873D80"/>
  </w:style>
  <w:style w:type="paragraph" w:customStyle="1" w:styleId="D56AA90B26F44599A82B1244F2B05026">
    <w:name w:val="D56AA90B26F44599A82B1244F2B05026"/>
  </w:style>
  <w:style w:type="paragraph" w:customStyle="1" w:styleId="827FB6B4421F4497B9FF8E4BCB6B3C37">
    <w:name w:val="827FB6B4421F4497B9FF8E4BCB6B3C37"/>
  </w:style>
  <w:style w:type="paragraph" w:customStyle="1" w:styleId="7D34243078724EC4BE9B969B23BA1D5C">
    <w:name w:val="7D34243078724EC4BE9B969B23BA1D5C"/>
  </w:style>
  <w:style w:type="paragraph" w:customStyle="1" w:styleId="CA4BE3B617774FB58349B0FA03B4A0C2">
    <w:name w:val="CA4BE3B617774FB58349B0FA03B4A0C2"/>
  </w:style>
  <w:style w:type="paragraph" w:customStyle="1" w:styleId="5BE521CACD4143739F99BF2E6EA6CDFD">
    <w:name w:val="5BE521CACD4143739F99BF2E6EA6CDFD"/>
  </w:style>
  <w:style w:type="paragraph" w:customStyle="1" w:styleId="9E8D31EDA23349DE9EF409CBF0574039">
    <w:name w:val="9E8D31EDA23349DE9EF409CBF0574039"/>
  </w:style>
  <w:style w:type="paragraph" w:customStyle="1" w:styleId="48B43BB304B4471782ED759621C9E413">
    <w:name w:val="48B43BB304B4471782ED759621C9E413"/>
  </w:style>
  <w:style w:type="paragraph" w:customStyle="1" w:styleId="E1187DD91B404F4AB7C278E213C24D2C">
    <w:name w:val="E1187DD91B404F4AB7C278E213C24D2C"/>
  </w:style>
  <w:style w:type="paragraph" w:customStyle="1" w:styleId="496CF395514A48449009F2C91FF8F798">
    <w:name w:val="496CF395514A48449009F2C91FF8F798"/>
  </w:style>
  <w:style w:type="paragraph" w:customStyle="1" w:styleId="C2E79D1409814D38BA9633BAD3282EB5">
    <w:name w:val="C2E79D1409814D38BA9633BAD3282EB5"/>
  </w:style>
  <w:style w:type="paragraph" w:customStyle="1" w:styleId="5C2FDF78CC82433499D90B345571738C">
    <w:name w:val="5C2FDF78CC82433499D90B345571738C"/>
  </w:style>
  <w:style w:type="paragraph" w:customStyle="1" w:styleId="DB1CD2C11E0C4E2689DB74C7549F240A">
    <w:name w:val="DB1CD2C11E0C4E2689DB74C7549F240A"/>
  </w:style>
  <w:style w:type="paragraph" w:customStyle="1" w:styleId="FEBF9655D1C847B1A63DE815DD74E968">
    <w:name w:val="FEBF9655D1C847B1A63DE815DD74E968"/>
  </w:style>
  <w:style w:type="paragraph" w:customStyle="1" w:styleId="1CEA23562DD64DFA82826A55AC17A398">
    <w:name w:val="1CEA23562DD64DFA82826A55AC17A398"/>
  </w:style>
  <w:style w:type="paragraph" w:customStyle="1" w:styleId="E2A139D6ADFF41FF973DE7CB1904D757">
    <w:name w:val="E2A139D6ADFF41FF973DE7CB1904D757"/>
  </w:style>
  <w:style w:type="paragraph" w:customStyle="1" w:styleId="0B934EFE273A45A98B51C8E6F2193BB7">
    <w:name w:val="0B934EFE273A45A98B51C8E6F2193BB7"/>
  </w:style>
  <w:style w:type="paragraph" w:customStyle="1" w:styleId="27811BA1FA1C4D5CA109A9A9F5E9989A">
    <w:name w:val="27811BA1FA1C4D5CA109A9A9F5E9989A"/>
  </w:style>
  <w:style w:type="paragraph" w:customStyle="1" w:styleId="69A04767EAF246B5AA342179B6AF696F">
    <w:name w:val="69A04767EAF246B5AA342179B6AF696F"/>
  </w:style>
  <w:style w:type="paragraph" w:customStyle="1" w:styleId="249C0D53E22E4A06825CB3609C07B037">
    <w:name w:val="249C0D53E22E4A06825CB3609C07B037"/>
  </w:style>
  <w:style w:type="paragraph" w:customStyle="1" w:styleId="8110234EA188452CA596675DE74AE61D">
    <w:name w:val="8110234EA188452CA596675DE74AE61D"/>
  </w:style>
  <w:style w:type="paragraph" w:customStyle="1" w:styleId="710DA2A9F8484D88A273F2BD899966A3">
    <w:name w:val="710DA2A9F8484D88A273F2BD899966A3"/>
  </w:style>
  <w:style w:type="paragraph" w:customStyle="1" w:styleId="62631966E95849118008D2108D0DACE5">
    <w:name w:val="62631966E95849118008D2108D0DACE5"/>
  </w:style>
  <w:style w:type="paragraph" w:customStyle="1" w:styleId="B56F002347F84C0A91DBB94301D412A6">
    <w:name w:val="B56F002347F84C0A91DBB94301D412A6"/>
  </w:style>
  <w:style w:type="paragraph" w:customStyle="1" w:styleId="DCDF8CAC634B4728AB2ABE293E936D0E">
    <w:name w:val="DCDF8CAC634B4728AB2ABE293E936D0E"/>
  </w:style>
  <w:style w:type="paragraph" w:customStyle="1" w:styleId="36F7786F4F4C4FFC8EE0FA8CBB5C89ED">
    <w:name w:val="36F7786F4F4C4FFC8EE0FA8CBB5C89ED"/>
  </w:style>
  <w:style w:type="paragraph" w:customStyle="1" w:styleId="89194594F4834E8A9F38AAB99350F5AE">
    <w:name w:val="89194594F4834E8A9F38AAB99350F5AE"/>
  </w:style>
  <w:style w:type="paragraph" w:customStyle="1" w:styleId="6C35F3F0999947709F2B84751C9B83DF">
    <w:name w:val="6C35F3F0999947709F2B84751C9B83DF"/>
  </w:style>
  <w:style w:type="paragraph" w:customStyle="1" w:styleId="31FF4711A7554FF382ED5DF5781F6623">
    <w:name w:val="31FF4711A7554FF382ED5DF5781F6623"/>
  </w:style>
  <w:style w:type="paragraph" w:customStyle="1" w:styleId="209E309AB4504BFFB1E6558E9157E6CC">
    <w:name w:val="209E309AB4504BFFB1E6558E9157E6CC"/>
  </w:style>
  <w:style w:type="paragraph" w:customStyle="1" w:styleId="FEBC2A6721CD422F963064255FE193E4">
    <w:name w:val="FEBC2A6721CD422F963064255FE193E4"/>
  </w:style>
  <w:style w:type="paragraph" w:customStyle="1" w:styleId="1DACA0CFC91347F09CADA8A42A04F47A">
    <w:name w:val="1DACA0CFC91347F09CADA8A42A04F47A"/>
  </w:style>
  <w:style w:type="paragraph" w:customStyle="1" w:styleId="C74AA8429D8C4BFB8683AFDAA74B30E3">
    <w:name w:val="C74AA8429D8C4BFB8683AFDAA74B30E3"/>
  </w:style>
  <w:style w:type="paragraph" w:customStyle="1" w:styleId="05482862E613482E9846206EB010CF50">
    <w:name w:val="05482862E613482E9846206EB010CF50"/>
  </w:style>
  <w:style w:type="paragraph" w:customStyle="1" w:styleId="206A421F577D41B091FAC67C8A91FF98">
    <w:name w:val="206A421F577D41B091FAC67C8A91FF98"/>
  </w:style>
  <w:style w:type="paragraph" w:customStyle="1" w:styleId="CAB3586E3B73489E837DA8581D330716">
    <w:name w:val="CAB3586E3B73489E837DA8581D330716"/>
  </w:style>
  <w:style w:type="paragraph" w:customStyle="1" w:styleId="B4CDBE02F71042BA8877D2D70B787863">
    <w:name w:val="B4CDBE02F71042BA8877D2D70B787863"/>
  </w:style>
  <w:style w:type="paragraph" w:customStyle="1" w:styleId="41D3750E444E47278EC2A23C395E3114">
    <w:name w:val="41D3750E444E47278EC2A23C395E3114"/>
  </w:style>
  <w:style w:type="paragraph" w:customStyle="1" w:styleId="F749B7DBA08D434EAA39211D54054870">
    <w:name w:val="F749B7DBA08D434EAA39211D54054870"/>
  </w:style>
  <w:style w:type="paragraph" w:customStyle="1" w:styleId="1693FE1F855D4775A5BA0ACC8CB22379">
    <w:name w:val="1693FE1F855D4775A5BA0ACC8CB22379"/>
  </w:style>
  <w:style w:type="paragraph" w:customStyle="1" w:styleId="8E12BCE6BA2944CCAC8C88A8598BE3D8">
    <w:name w:val="8E12BCE6BA2944CCAC8C88A8598BE3D8"/>
  </w:style>
  <w:style w:type="paragraph" w:customStyle="1" w:styleId="4DE5B8A534794A2FAEFBDB14D17E5C4C">
    <w:name w:val="4DE5B8A534794A2FAEFBDB14D17E5C4C"/>
  </w:style>
  <w:style w:type="paragraph" w:customStyle="1" w:styleId="96CF5CDBC2964F49B02B13F003E226EF">
    <w:name w:val="96CF5CDBC2964F49B02B13F003E226EF"/>
  </w:style>
  <w:style w:type="paragraph" w:customStyle="1" w:styleId="9796B3B3B3FA4297A44FDFECE3B3C7C0">
    <w:name w:val="9796B3B3B3FA4297A44FDFECE3B3C7C0"/>
  </w:style>
  <w:style w:type="paragraph" w:customStyle="1" w:styleId="715175571AA9458BA95DFC32F3CB66B2">
    <w:name w:val="715175571AA9458BA95DFC32F3CB66B2"/>
  </w:style>
  <w:style w:type="paragraph" w:customStyle="1" w:styleId="5D6D410789784A77B4BF5F1722FA9009">
    <w:name w:val="5D6D410789784A77B4BF5F1722FA9009"/>
  </w:style>
  <w:style w:type="paragraph" w:customStyle="1" w:styleId="2DC74C85301747B0905B9881B6EC046F">
    <w:name w:val="2DC74C85301747B0905B9881B6EC046F"/>
  </w:style>
  <w:style w:type="paragraph" w:customStyle="1" w:styleId="5A426435943346CF91DF388E3450831A">
    <w:name w:val="5A426435943346CF91DF388E3450831A"/>
  </w:style>
  <w:style w:type="paragraph" w:customStyle="1" w:styleId="3B142C1890A1467CAE95AA77E95A723C">
    <w:name w:val="3B142C1890A1467CAE95AA77E95A723C"/>
  </w:style>
  <w:style w:type="paragraph" w:customStyle="1" w:styleId="2C7D1DABE5F94393A1874F208157299A">
    <w:name w:val="2C7D1DABE5F94393A1874F208157299A"/>
  </w:style>
  <w:style w:type="paragraph" w:customStyle="1" w:styleId="37BD8F76CFA742118568E6FEA8192F9C">
    <w:name w:val="37BD8F76CFA742118568E6FEA8192F9C"/>
  </w:style>
  <w:style w:type="paragraph" w:customStyle="1" w:styleId="890715AB94824595928EB1010B095119">
    <w:name w:val="890715AB94824595928EB1010B095119"/>
  </w:style>
  <w:style w:type="paragraph" w:customStyle="1" w:styleId="5C88458E6BB145E4AAFB913A853B36DA">
    <w:name w:val="5C88458E6BB145E4AAFB913A853B36DA"/>
  </w:style>
  <w:style w:type="paragraph" w:customStyle="1" w:styleId="5026FBC3C2B24E0B85D338146456100A">
    <w:name w:val="5026FBC3C2B24E0B85D338146456100A"/>
  </w:style>
  <w:style w:type="paragraph" w:customStyle="1" w:styleId="27071608807942768FA71FDB4FA6BEC8">
    <w:name w:val="27071608807942768FA71FDB4FA6BEC8"/>
  </w:style>
  <w:style w:type="paragraph" w:customStyle="1" w:styleId="2EADBAB7F3084A669819EEDC1B80EFA8">
    <w:name w:val="2EADBAB7F3084A669819EEDC1B80EFA8"/>
  </w:style>
  <w:style w:type="paragraph" w:customStyle="1" w:styleId="8E8BD6DDB7F1422995AFB4A44DE56A60">
    <w:name w:val="8E8BD6DDB7F1422995AFB4A44DE56A60"/>
  </w:style>
  <w:style w:type="paragraph" w:customStyle="1" w:styleId="84D0AC812BF94A8483314DDF147E3C79">
    <w:name w:val="84D0AC812BF94A8483314DDF147E3C79"/>
  </w:style>
  <w:style w:type="paragraph" w:customStyle="1" w:styleId="DE2D58A393264CE3AB81D0B093F5F290">
    <w:name w:val="DE2D58A393264CE3AB81D0B093F5F290"/>
  </w:style>
  <w:style w:type="paragraph" w:customStyle="1" w:styleId="C15028FA7F614B81A8A470780733761E">
    <w:name w:val="C15028FA7F614B81A8A470780733761E"/>
  </w:style>
  <w:style w:type="paragraph" w:customStyle="1" w:styleId="67B7008EBC4F4C4E996F093DAF34003D">
    <w:name w:val="67B7008EBC4F4C4E996F093DAF34003D"/>
  </w:style>
  <w:style w:type="paragraph" w:customStyle="1" w:styleId="4492A5A00BA246AA9AA3AB757972F13D">
    <w:name w:val="4492A5A00BA246AA9AA3AB757972F13D"/>
  </w:style>
  <w:style w:type="paragraph" w:customStyle="1" w:styleId="DA2B49C93BB34AB3A98D4B6B99F5A056">
    <w:name w:val="DA2B49C93BB34AB3A98D4B6B99F5A056"/>
  </w:style>
  <w:style w:type="paragraph" w:customStyle="1" w:styleId="32E00790D34E42459FB1C9E204B5CB68">
    <w:name w:val="32E00790D34E42459FB1C9E204B5CB68"/>
  </w:style>
  <w:style w:type="paragraph" w:customStyle="1" w:styleId="7C76031CD3804B9BA7EC7CCAC2C073B8">
    <w:name w:val="7C76031CD3804B9BA7EC7CCAC2C073B8"/>
  </w:style>
  <w:style w:type="paragraph" w:customStyle="1" w:styleId="FA9D776BCDBD49C699D24F5F2140D69B">
    <w:name w:val="FA9D776BCDBD49C699D24F5F2140D69B"/>
  </w:style>
  <w:style w:type="paragraph" w:customStyle="1" w:styleId="878A5697C9AF481D8E992CC804942EDC">
    <w:name w:val="878A5697C9AF481D8E992CC804942EDC"/>
  </w:style>
  <w:style w:type="paragraph" w:customStyle="1" w:styleId="CFB2DAB370A642948373748E78B97365">
    <w:name w:val="CFB2DAB370A642948373748E78B97365"/>
  </w:style>
  <w:style w:type="paragraph" w:customStyle="1" w:styleId="4C2C99CEA9174650AFBCE9271C4F1B9F">
    <w:name w:val="4C2C99CEA9174650AFBCE9271C4F1B9F"/>
  </w:style>
  <w:style w:type="paragraph" w:customStyle="1" w:styleId="9912154698834D388085D29722E326A5">
    <w:name w:val="9912154698834D388085D29722E326A5"/>
  </w:style>
  <w:style w:type="paragraph" w:customStyle="1" w:styleId="F904B270CD304BBA85B226AA713AA7D2">
    <w:name w:val="F904B270CD304BBA85B226AA713AA7D2"/>
  </w:style>
  <w:style w:type="paragraph" w:customStyle="1" w:styleId="A123DC5254894F5B9C80D0FBF51D20B5">
    <w:name w:val="A123DC5254894F5B9C80D0FBF51D20B5"/>
  </w:style>
  <w:style w:type="paragraph" w:customStyle="1" w:styleId="D6F365DF81824D328EFD63DBD4AD6BD7">
    <w:name w:val="D6F365DF81824D328EFD63DBD4AD6BD7"/>
  </w:style>
  <w:style w:type="paragraph" w:customStyle="1" w:styleId="D07771B503214523BBE79FF08871741A">
    <w:name w:val="D07771B503214523BBE79FF08871741A"/>
  </w:style>
  <w:style w:type="paragraph" w:customStyle="1" w:styleId="601C095E1DCA4CB7A32789E2F6FD7D43">
    <w:name w:val="601C095E1DCA4CB7A32789E2F6FD7D43"/>
  </w:style>
  <w:style w:type="paragraph" w:customStyle="1" w:styleId="73481CD2BD334B2E92F16B7FB4D96D1D">
    <w:name w:val="73481CD2BD334B2E92F16B7FB4D96D1D"/>
  </w:style>
  <w:style w:type="paragraph" w:customStyle="1" w:styleId="4EC8B4F897B5440795E9525804537081">
    <w:name w:val="4EC8B4F897B5440795E9525804537081"/>
  </w:style>
  <w:style w:type="paragraph" w:customStyle="1" w:styleId="93C45CEA92FD4FDB9C68A2708CBB9B33">
    <w:name w:val="93C45CEA92FD4FDB9C68A2708CBB9B33"/>
  </w:style>
  <w:style w:type="paragraph" w:customStyle="1" w:styleId="FF5929C6EB76423AB9B55748A16FD15F">
    <w:name w:val="FF5929C6EB76423AB9B55748A16FD15F"/>
  </w:style>
  <w:style w:type="paragraph" w:customStyle="1" w:styleId="5048661476D54773BF7702A5B91431B8">
    <w:name w:val="5048661476D54773BF7702A5B91431B8"/>
  </w:style>
  <w:style w:type="paragraph" w:customStyle="1" w:styleId="A96303DD035B4CFAB24975B38C83D0A5">
    <w:name w:val="A96303DD035B4CFAB24975B38C83D0A5"/>
  </w:style>
  <w:style w:type="paragraph" w:customStyle="1" w:styleId="BC33BA51A3924F0DA5B260ABE82C7F45">
    <w:name w:val="BC33BA51A3924F0DA5B260ABE82C7F45"/>
  </w:style>
  <w:style w:type="paragraph" w:customStyle="1" w:styleId="12060F92B8A94A4D940C9785201277B7">
    <w:name w:val="12060F92B8A94A4D940C9785201277B7"/>
  </w:style>
  <w:style w:type="paragraph" w:customStyle="1" w:styleId="754B51FD85C34BE486067D2AC7B52FF0">
    <w:name w:val="754B51FD85C34BE486067D2AC7B52FF0"/>
  </w:style>
  <w:style w:type="paragraph" w:customStyle="1" w:styleId="DB72309C78A043C3BA41C2DF49642696">
    <w:name w:val="DB72309C78A043C3BA41C2DF49642696"/>
  </w:style>
  <w:style w:type="paragraph" w:customStyle="1" w:styleId="4AD04AA500FE4A85A3768F783B4BC5C9">
    <w:name w:val="4AD04AA500FE4A85A3768F783B4BC5C9"/>
  </w:style>
  <w:style w:type="paragraph" w:customStyle="1" w:styleId="0C1C871402FD4224BC2430933F1EFC3E">
    <w:name w:val="0C1C871402FD4224BC2430933F1EFC3E"/>
  </w:style>
  <w:style w:type="paragraph" w:customStyle="1" w:styleId="11BB140014504ADFB8E080747BB949E0">
    <w:name w:val="11BB140014504ADFB8E080747BB949E0"/>
  </w:style>
  <w:style w:type="paragraph" w:customStyle="1" w:styleId="EEFE232B085049708EDB96B2097F0C18">
    <w:name w:val="EEFE232B085049708EDB96B2097F0C18"/>
  </w:style>
  <w:style w:type="paragraph" w:customStyle="1" w:styleId="B2E5F53CA7E547C59C3B5B4AED4BB1EA">
    <w:name w:val="B2E5F53CA7E547C59C3B5B4AED4BB1EA"/>
  </w:style>
  <w:style w:type="paragraph" w:customStyle="1" w:styleId="50EEA568E02644D0A083791D5D7FC1BA">
    <w:name w:val="50EEA568E02644D0A083791D5D7FC1BA"/>
  </w:style>
  <w:style w:type="paragraph" w:customStyle="1" w:styleId="83AA0CC483814A3FA56E2D1A648BF8A3">
    <w:name w:val="83AA0CC483814A3FA56E2D1A648BF8A3"/>
  </w:style>
  <w:style w:type="paragraph" w:customStyle="1" w:styleId="C1A7C278E0B64A9AB6FBEF5CFA41537E">
    <w:name w:val="C1A7C278E0B64A9AB6FBEF5CFA41537E"/>
  </w:style>
  <w:style w:type="paragraph" w:customStyle="1" w:styleId="53F13EEA39FE4131A92C364562366E8D">
    <w:name w:val="53F13EEA39FE4131A92C364562366E8D"/>
  </w:style>
  <w:style w:type="paragraph" w:customStyle="1" w:styleId="88614DBB57C5495886991696DEAFC789">
    <w:name w:val="88614DBB57C5495886991696DEAFC789"/>
  </w:style>
  <w:style w:type="paragraph" w:customStyle="1" w:styleId="9F71A9386BA74224B934140760C24BCD">
    <w:name w:val="9F71A9386BA74224B934140760C24BCD"/>
  </w:style>
  <w:style w:type="paragraph" w:customStyle="1" w:styleId="0D629E35F68C41F6B5B3EBCE326AFBF5">
    <w:name w:val="0D629E35F68C41F6B5B3EBCE326AFBF5"/>
  </w:style>
  <w:style w:type="paragraph" w:customStyle="1" w:styleId="F9CCB037B50C41C1BFF7C8DD17A4F8DE">
    <w:name w:val="F9CCB037B50C41C1BFF7C8DD17A4F8DE"/>
  </w:style>
  <w:style w:type="paragraph" w:customStyle="1" w:styleId="C5D5C071B8184D4DA4D1AF3ED9F66C42">
    <w:name w:val="C5D5C071B8184D4DA4D1AF3ED9F66C42"/>
  </w:style>
  <w:style w:type="paragraph" w:customStyle="1" w:styleId="4DA7AA8CE5494F46AF7ABBD66D6BFA30">
    <w:name w:val="4DA7AA8CE5494F46AF7ABBD66D6BFA30"/>
  </w:style>
  <w:style w:type="paragraph" w:customStyle="1" w:styleId="588C909E3FAB4773B85038BD90D771D1">
    <w:name w:val="588C909E3FAB4773B85038BD90D771D1"/>
  </w:style>
  <w:style w:type="paragraph" w:customStyle="1" w:styleId="0406D7F77D40414E965801C5DD4D64E2">
    <w:name w:val="0406D7F77D40414E965801C5DD4D64E2"/>
  </w:style>
  <w:style w:type="paragraph" w:customStyle="1" w:styleId="D275DF6CE7F947D9A8EB857DB6C2F77E">
    <w:name w:val="D275DF6CE7F947D9A8EB857DB6C2F77E"/>
  </w:style>
  <w:style w:type="paragraph" w:customStyle="1" w:styleId="F460303327F34871A52F2822C8B7F2C5">
    <w:name w:val="F460303327F34871A52F2822C8B7F2C5"/>
  </w:style>
  <w:style w:type="paragraph" w:customStyle="1" w:styleId="E8A96A51DBB44A51A69484EC960DF259">
    <w:name w:val="E8A96A51DBB44A51A69484EC960DF259"/>
  </w:style>
  <w:style w:type="paragraph" w:customStyle="1" w:styleId="6BDDD494966D4258B1D366A0A572E3B8">
    <w:name w:val="6BDDD494966D4258B1D366A0A572E3B8"/>
  </w:style>
  <w:style w:type="paragraph" w:customStyle="1" w:styleId="734DC4FB73464575A88E43AC26264477">
    <w:name w:val="734DC4FB73464575A88E43AC26264477"/>
  </w:style>
  <w:style w:type="paragraph" w:customStyle="1" w:styleId="CA8B127624C748729E25F52D51AB8473">
    <w:name w:val="CA8B127624C748729E25F52D51AB8473"/>
  </w:style>
  <w:style w:type="paragraph" w:customStyle="1" w:styleId="4A5E00C18AB4445F8BF6F36EEDFFDD28">
    <w:name w:val="4A5E00C18AB4445F8BF6F36EEDFFDD28"/>
  </w:style>
  <w:style w:type="paragraph" w:customStyle="1" w:styleId="2B1BFC01D51246B4B86C23F63C1C68AB">
    <w:name w:val="2B1BFC01D51246B4B86C23F63C1C68AB"/>
  </w:style>
  <w:style w:type="paragraph" w:customStyle="1" w:styleId="F949E83784204391B99A55A7AE52687E">
    <w:name w:val="F949E83784204391B99A55A7AE52687E"/>
  </w:style>
  <w:style w:type="paragraph" w:customStyle="1" w:styleId="4D1EF332BA47465AA7AE2C3CA3EC87AE">
    <w:name w:val="4D1EF332BA47465AA7AE2C3CA3EC87AE"/>
  </w:style>
  <w:style w:type="paragraph" w:customStyle="1" w:styleId="B370B6FC25E8416EADB0130029BF95D6">
    <w:name w:val="B370B6FC25E8416EADB0130029BF95D6"/>
  </w:style>
  <w:style w:type="paragraph" w:customStyle="1" w:styleId="F19BA4C26A994CD59C27657540D201A3">
    <w:name w:val="F19BA4C26A994CD59C27657540D201A3"/>
  </w:style>
  <w:style w:type="paragraph" w:customStyle="1" w:styleId="DC01174A34404379A615F5E701DC16A5">
    <w:name w:val="DC01174A34404379A615F5E701DC16A5"/>
  </w:style>
  <w:style w:type="paragraph" w:customStyle="1" w:styleId="FE34AC625F5E466890198694DB53EA8B">
    <w:name w:val="FE34AC625F5E466890198694DB53EA8B"/>
  </w:style>
  <w:style w:type="paragraph" w:customStyle="1" w:styleId="12614079B5D7429CB76B5B4E385D6B94">
    <w:name w:val="12614079B5D7429CB76B5B4E385D6B94"/>
  </w:style>
  <w:style w:type="paragraph" w:customStyle="1" w:styleId="A3C44CA0AC2640048B2311E0AD7B4426">
    <w:name w:val="A3C44CA0AC2640048B2311E0AD7B4426"/>
  </w:style>
  <w:style w:type="paragraph" w:customStyle="1" w:styleId="9F184072CFAE48208349A49A2E2B7F42">
    <w:name w:val="9F184072CFAE48208349A49A2E2B7F42"/>
  </w:style>
  <w:style w:type="paragraph" w:customStyle="1" w:styleId="992AF38B8F9B4470833AB0E9DC3A1ACB">
    <w:name w:val="992AF38B8F9B4470833AB0E9DC3A1ACB"/>
  </w:style>
  <w:style w:type="paragraph" w:customStyle="1" w:styleId="D93F25B3059C41E6A5AE923123DE1444">
    <w:name w:val="D93F25B3059C41E6A5AE923123DE1444"/>
  </w:style>
  <w:style w:type="paragraph" w:customStyle="1" w:styleId="B1037C0B80334919B3CCFC486A0DFE7C">
    <w:name w:val="B1037C0B80334919B3CCFC486A0DFE7C"/>
  </w:style>
  <w:style w:type="paragraph" w:customStyle="1" w:styleId="126F9036BFFF4C05A79305E4D3BCD4D5">
    <w:name w:val="126F9036BFFF4C05A79305E4D3BCD4D5"/>
  </w:style>
  <w:style w:type="paragraph" w:customStyle="1" w:styleId="5C541A3221424DCC831C8C0BC812A507">
    <w:name w:val="5C541A3221424DCC831C8C0BC812A507"/>
  </w:style>
  <w:style w:type="paragraph" w:customStyle="1" w:styleId="9A5512F0D5DA413D8D16DDB557F56224">
    <w:name w:val="9A5512F0D5DA413D8D16DDB557F56224"/>
  </w:style>
  <w:style w:type="paragraph" w:customStyle="1" w:styleId="032AA651FF0143DAB056B65A091ACE7F">
    <w:name w:val="032AA651FF0143DAB056B65A091ACE7F"/>
  </w:style>
  <w:style w:type="paragraph" w:customStyle="1" w:styleId="BFE7FC19C0D94929B7483B786E9C0B41">
    <w:name w:val="BFE7FC19C0D94929B7483B786E9C0B41"/>
  </w:style>
  <w:style w:type="paragraph" w:customStyle="1" w:styleId="35503789CBDB4A2083FDFCA7EBCF31FB">
    <w:name w:val="35503789CBDB4A2083FDFCA7EBCF31FB"/>
  </w:style>
  <w:style w:type="paragraph" w:customStyle="1" w:styleId="AEA934556E934A3FB181F7C1E5FA0FA2">
    <w:name w:val="AEA934556E934A3FB181F7C1E5FA0FA2"/>
  </w:style>
  <w:style w:type="paragraph" w:customStyle="1" w:styleId="758B2794BDFB4775BF9141DEB9DC01A7">
    <w:name w:val="758B2794BDFB4775BF9141DEB9DC01A7"/>
  </w:style>
  <w:style w:type="paragraph" w:customStyle="1" w:styleId="214BC7C1727E44C7AF2FD17586F5E30E">
    <w:name w:val="214BC7C1727E44C7AF2FD17586F5E30E"/>
  </w:style>
  <w:style w:type="paragraph" w:customStyle="1" w:styleId="8ED607B25BEC4A1CB4CCF47CDA73437C">
    <w:name w:val="8ED607B25BEC4A1CB4CCF47CDA73437C"/>
  </w:style>
  <w:style w:type="paragraph" w:customStyle="1" w:styleId="1CD2489BC59648E885B7F3BCD7E4F3BD">
    <w:name w:val="1CD2489BC59648E885B7F3BCD7E4F3BD"/>
  </w:style>
  <w:style w:type="paragraph" w:customStyle="1" w:styleId="B118E7C950074C449D1EF15377B74AD8">
    <w:name w:val="B118E7C950074C449D1EF15377B74AD8"/>
  </w:style>
  <w:style w:type="paragraph" w:customStyle="1" w:styleId="4C1DEAACD0A34537A7D175ECD12E35FF">
    <w:name w:val="4C1DEAACD0A34537A7D175ECD12E35FF"/>
  </w:style>
  <w:style w:type="paragraph" w:customStyle="1" w:styleId="063322DA38994A0F8B720C7C86244933">
    <w:name w:val="063322DA38994A0F8B720C7C86244933"/>
  </w:style>
  <w:style w:type="paragraph" w:customStyle="1" w:styleId="B940AB7213DE4D37B03FB35FACB59EE6">
    <w:name w:val="B940AB7213DE4D37B03FB35FACB59EE6"/>
  </w:style>
  <w:style w:type="paragraph" w:customStyle="1" w:styleId="3C0F974C023C414CB7705707FFFF67CC">
    <w:name w:val="3C0F974C023C414CB7705707FFFF67CC"/>
  </w:style>
  <w:style w:type="paragraph" w:customStyle="1" w:styleId="3BF60F59B4C04790B2F836A81307188A">
    <w:name w:val="3BF60F59B4C04790B2F836A81307188A"/>
  </w:style>
  <w:style w:type="paragraph" w:customStyle="1" w:styleId="AA632E7C66F04BEE8109CB6EACCB5308">
    <w:name w:val="AA632E7C66F04BEE8109CB6EACCB5308"/>
  </w:style>
  <w:style w:type="paragraph" w:customStyle="1" w:styleId="5AB624DCB7A24E66BF9154C286D97CEA">
    <w:name w:val="5AB624DCB7A24E66BF9154C286D97CEA"/>
  </w:style>
  <w:style w:type="paragraph" w:customStyle="1" w:styleId="23FBDF65DE614096BE93C822EF22CF6D">
    <w:name w:val="23FBDF65DE614096BE93C822EF22CF6D"/>
  </w:style>
  <w:style w:type="paragraph" w:customStyle="1" w:styleId="5FA2661D27CA4C2B97FB7F432D93216C">
    <w:name w:val="5FA2661D27CA4C2B97FB7F432D93216C"/>
  </w:style>
  <w:style w:type="paragraph" w:customStyle="1" w:styleId="4C58EC72A82E412184C78B45D2BDF87A">
    <w:name w:val="4C58EC72A82E412184C78B45D2BDF87A"/>
  </w:style>
  <w:style w:type="paragraph" w:customStyle="1" w:styleId="E89320245E9A4CC0AC1762BA9221D3D4">
    <w:name w:val="E89320245E9A4CC0AC1762BA9221D3D4"/>
  </w:style>
  <w:style w:type="paragraph" w:customStyle="1" w:styleId="505659DCC16347E883E4C9E2ADA8D4BD">
    <w:name w:val="505659DCC16347E883E4C9E2ADA8D4BD"/>
  </w:style>
  <w:style w:type="paragraph" w:customStyle="1" w:styleId="C134A160EEF848DBB6373DB72D3DCA77">
    <w:name w:val="C134A160EEF848DBB6373DB72D3DCA77"/>
  </w:style>
  <w:style w:type="paragraph" w:customStyle="1" w:styleId="A3195068D8B94FA6BED732ACA4435C06">
    <w:name w:val="A3195068D8B94FA6BED732ACA4435C06"/>
  </w:style>
  <w:style w:type="paragraph" w:customStyle="1" w:styleId="222BC268B1934334A32AAA3988317A3B">
    <w:name w:val="222BC268B1934334A32AAA3988317A3B"/>
  </w:style>
  <w:style w:type="paragraph" w:customStyle="1" w:styleId="EC820909FE1F4BB1BC8AD1314BDC75FF">
    <w:name w:val="EC820909FE1F4BB1BC8AD1314BDC75FF"/>
  </w:style>
  <w:style w:type="paragraph" w:customStyle="1" w:styleId="2AEFFEBE247A415A8D65E53DF2414ADE">
    <w:name w:val="2AEFFEBE247A415A8D65E53DF2414ADE"/>
  </w:style>
  <w:style w:type="paragraph" w:customStyle="1" w:styleId="0B411F5054E34369BFD21A1C825274EF">
    <w:name w:val="0B411F5054E34369BFD21A1C825274EF"/>
  </w:style>
  <w:style w:type="paragraph" w:customStyle="1" w:styleId="18720397A1F147EFB55A0C3E510A35C2">
    <w:name w:val="18720397A1F147EFB55A0C3E510A35C2"/>
  </w:style>
  <w:style w:type="paragraph" w:customStyle="1" w:styleId="492D7D9EB9EB4B4E82167E66514EFC87">
    <w:name w:val="492D7D9EB9EB4B4E82167E66514EFC87"/>
  </w:style>
  <w:style w:type="paragraph" w:customStyle="1" w:styleId="BCF26BA8826A48F09E32C5F3A3B31B92">
    <w:name w:val="BCF26BA8826A48F09E32C5F3A3B31B92"/>
  </w:style>
  <w:style w:type="paragraph" w:customStyle="1" w:styleId="AF1138344F684432AA9067E8F69A8673">
    <w:name w:val="AF1138344F684432AA9067E8F69A8673"/>
  </w:style>
  <w:style w:type="paragraph" w:customStyle="1" w:styleId="7A418325DD5D4919870644DE27B1EB8E">
    <w:name w:val="7A418325DD5D4919870644DE27B1EB8E"/>
  </w:style>
  <w:style w:type="paragraph" w:customStyle="1" w:styleId="3B44E4D076144B359DD60CCFCB83FF21">
    <w:name w:val="3B44E4D076144B359DD60CCFCB83FF21"/>
  </w:style>
  <w:style w:type="paragraph" w:customStyle="1" w:styleId="E825777C657C4B10A98C4A50C20B98C0">
    <w:name w:val="E825777C657C4B10A98C4A50C20B98C0"/>
  </w:style>
  <w:style w:type="paragraph" w:customStyle="1" w:styleId="BAFB11DC523243B49E4F83F88137EAFD">
    <w:name w:val="BAFB11DC523243B49E4F83F88137EAFD"/>
  </w:style>
  <w:style w:type="paragraph" w:customStyle="1" w:styleId="BC3F1746AC0D471FB6F597D4C543AE69">
    <w:name w:val="BC3F1746AC0D471FB6F597D4C543AE69"/>
  </w:style>
  <w:style w:type="paragraph" w:customStyle="1" w:styleId="F4C4EB7DE03845CC87A98783D1E0E039">
    <w:name w:val="F4C4EB7DE03845CC87A98783D1E0E039"/>
  </w:style>
  <w:style w:type="paragraph" w:customStyle="1" w:styleId="E23D6B8EDB8B4CCB825C0371360FDDC1">
    <w:name w:val="E23D6B8EDB8B4CCB825C0371360FDDC1"/>
  </w:style>
  <w:style w:type="paragraph" w:customStyle="1" w:styleId="73A79DF38486449DA368BBE683D9664A">
    <w:name w:val="73A79DF38486449DA368BBE683D9664A"/>
  </w:style>
  <w:style w:type="paragraph" w:customStyle="1" w:styleId="8F95F8774741482C9EF7A38DB025D18F">
    <w:name w:val="8F95F8774741482C9EF7A38DB025D18F"/>
  </w:style>
  <w:style w:type="paragraph" w:customStyle="1" w:styleId="8CD8D9CE57E84C93B79DA3EB123170EC">
    <w:name w:val="8CD8D9CE57E84C93B79DA3EB123170EC"/>
  </w:style>
  <w:style w:type="paragraph" w:customStyle="1" w:styleId="6DD56439B08549EDB62E7A667CEE090E">
    <w:name w:val="6DD56439B08549EDB62E7A667CEE090E"/>
  </w:style>
  <w:style w:type="paragraph" w:customStyle="1" w:styleId="9D965562ECFC4FA3923101DA33614449">
    <w:name w:val="9D965562ECFC4FA3923101DA33614449"/>
  </w:style>
  <w:style w:type="paragraph" w:customStyle="1" w:styleId="609FD39C7710474CBBADD727506DEC56">
    <w:name w:val="609FD39C7710474CBBADD727506DEC56"/>
  </w:style>
  <w:style w:type="paragraph" w:customStyle="1" w:styleId="BD94074CD01C44B6BC9C72130376CAED">
    <w:name w:val="BD94074CD01C44B6BC9C72130376CAED"/>
  </w:style>
  <w:style w:type="paragraph" w:customStyle="1" w:styleId="677682F09C0D4BACB89AD433F358B9E1">
    <w:name w:val="677682F09C0D4BACB89AD433F358B9E1"/>
  </w:style>
  <w:style w:type="paragraph" w:customStyle="1" w:styleId="38B15FB9F6A84644B1E2EF03662FFF71">
    <w:name w:val="38B15FB9F6A84644B1E2EF03662FFF71"/>
  </w:style>
  <w:style w:type="paragraph" w:customStyle="1" w:styleId="3B635BA5C75B41228FDC0DE0F5DED45E">
    <w:name w:val="3B635BA5C75B41228FDC0DE0F5DED45E"/>
  </w:style>
  <w:style w:type="paragraph" w:customStyle="1" w:styleId="149D9FB7D9DE4551AD5F5C29F4C0F220">
    <w:name w:val="149D9FB7D9DE4551AD5F5C29F4C0F220"/>
  </w:style>
  <w:style w:type="paragraph" w:customStyle="1" w:styleId="72C4F7C2F1C64306A7070CE62C7E8D39">
    <w:name w:val="72C4F7C2F1C64306A7070CE62C7E8D39"/>
  </w:style>
  <w:style w:type="paragraph" w:customStyle="1" w:styleId="1B1908ACEA1A499FA2AED31D428966CC">
    <w:name w:val="1B1908ACEA1A499FA2AED31D428966CC"/>
  </w:style>
  <w:style w:type="paragraph" w:customStyle="1" w:styleId="71A52814AB0A4476A2604F3B72F63DDB">
    <w:name w:val="71A52814AB0A4476A2604F3B72F63DDB"/>
  </w:style>
  <w:style w:type="paragraph" w:customStyle="1" w:styleId="EC23724D2C634584AA63FC6D620FFA91">
    <w:name w:val="EC23724D2C634584AA63FC6D620FFA91"/>
  </w:style>
  <w:style w:type="paragraph" w:customStyle="1" w:styleId="75969CAB61EA4737AE93D5BFA8358B4C">
    <w:name w:val="75969CAB61EA4737AE93D5BFA8358B4C"/>
  </w:style>
  <w:style w:type="paragraph" w:customStyle="1" w:styleId="997A4AC125EE450594B6DB54009CE698">
    <w:name w:val="997A4AC125EE450594B6DB54009CE698"/>
  </w:style>
  <w:style w:type="paragraph" w:customStyle="1" w:styleId="E8BCB5041DFB462BAAA715019C3ABB96">
    <w:name w:val="E8BCB5041DFB462BAAA715019C3ABB96"/>
  </w:style>
  <w:style w:type="paragraph" w:customStyle="1" w:styleId="50C9BC1CA33E4767B20E3AE2E088F3A5">
    <w:name w:val="50C9BC1CA33E4767B20E3AE2E088F3A5"/>
  </w:style>
  <w:style w:type="paragraph" w:customStyle="1" w:styleId="70D48FC58B8049149932DACB14A65AA8">
    <w:name w:val="70D48FC58B8049149932DACB14A65AA8"/>
  </w:style>
  <w:style w:type="paragraph" w:customStyle="1" w:styleId="28D824ECFBD1492F8106C3C554AA5A69">
    <w:name w:val="28D824ECFBD1492F8106C3C554AA5A69"/>
  </w:style>
  <w:style w:type="paragraph" w:customStyle="1" w:styleId="1844251147C8429CBDF56A5DB223EC38">
    <w:name w:val="1844251147C8429CBDF56A5DB223EC38"/>
  </w:style>
  <w:style w:type="paragraph" w:customStyle="1" w:styleId="B848D727C32446AC9EB5E730CDEDBE6E">
    <w:name w:val="B848D727C32446AC9EB5E730CDEDBE6E"/>
  </w:style>
  <w:style w:type="paragraph" w:customStyle="1" w:styleId="A0AE704C46BE4C50AE610A71C8FC303F">
    <w:name w:val="A0AE704C46BE4C50AE610A71C8FC303F"/>
  </w:style>
  <w:style w:type="paragraph" w:customStyle="1" w:styleId="43FF699CEF4E44E991B1A83BF900C2F4">
    <w:name w:val="43FF699CEF4E44E991B1A83BF900C2F4"/>
  </w:style>
  <w:style w:type="paragraph" w:customStyle="1" w:styleId="7C8E6CA7D55843E0AC9929B133EF732D">
    <w:name w:val="7C8E6CA7D55843E0AC9929B133EF732D"/>
  </w:style>
  <w:style w:type="paragraph" w:customStyle="1" w:styleId="3538B389C1FC4C2D937623818382A884">
    <w:name w:val="3538B389C1FC4C2D937623818382A884"/>
  </w:style>
  <w:style w:type="paragraph" w:customStyle="1" w:styleId="105FA99420DD4AA1B00C0AD0BEFDB165">
    <w:name w:val="105FA99420DD4AA1B00C0AD0BEFDB165"/>
  </w:style>
  <w:style w:type="paragraph" w:customStyle="1" w:styleId="290E4D625E5C49958E1DDC78DAC1F43F">
    <w:name w:val="290E4D625E5C49958E1DDC78DAC1F43F"/>
  </w:style>
  <w:style w:type="paragraph" w:customStyle="1" w:styleId="E50B9D63F7CE41EEBF2FCBD8E7F25B6D">
    <w:name w:val="E50B9D63F7CE41EEBF2FCBD8E7F25B6D"/>
  </w:style>
  <w:style w:type="paragraph" w:customStyle="1" w:styleId="AF6017D502F446D08B29EE6AE2CD1E09">
    <w:name w:val="AF6017D502F446D08B29EE6AE2CD1E09"/>
  </w:style>
  <w:style w:type="paragraph" w:customStyle="1" w:styleId="F4322DA9F6AC4C358B1254075D2647E4">
    <w:name w:val="F4322DA9F6AC4C358B1254075D2647E4"/>
  </w:style>
  <w:style w:type="paragraph" w:customStyle="1" w:styleId="6D3012AD7AB94BCBBB573AFDED7D12FC">
    <w:name w:val="6D3012AD7AB94BCBBB573AFDED7D12FC"/>
  </w:style>
  <w:style w:type="paragraph" w:customStyle="1" w:styleId="DC36B01D859F425DAE87CB58C8E6694A">
    <w:name w:val="DC36B01D859F425DAE87CB58C8E6694A"/>
  </w:style>
  <w:style w:type="paragraph" w:customStyle="1" w:styleId="BE0F4AED75F74D078011DC2CD84DD478">
    <w:name w:val="BE0F4AED75F74D078011DC2CD84DD478"/>
  </w:style>
  <w:style w:type="paragraph" w:customStyle="1" w:styleId="8D7078031A184E289029295F70DD92A2">
    <w:name w:val="8D7078031A184E289029295F70DD92A2"/>
  </w:style>
  <w:style w:type="paragraph" w:customStyle="1" w:styleId="391E1C6AE66A44AE9FB3E36DD0973563">
    <w:name w:val="391E1C6AE66A44AE9FB3E36DD0973563"/>
  </w:style>
  <w:style w:type="paragraph" w:customStyle="1" w:styleId="442833FBE27F4A63902CE7A8A83B6B56">
    <w:name w:val="442833FBE27F4A63902CE7A8A83B6B56"/>
  </w:style>
  <w:style w:type="paragraph" w:customStyle="1" w:styleId="35CD1F81EAF14022AEDCF4DD8C5C38C3">
    <w:name w:val="35CD1F81EAF14022AEDCF4DD8C5C38C3"/>
  </w:style>
  <w:style w:type="paragraph" w:customStyle="1" w:styleId="FDFD4B30AC30422D94E4E6C9409D60AC">
    <w:name w:val="FDFD4B30AC30422D94E4E6C9409D60AC"/>
  </w:style>
  <w:style w:type="paragraph" w:customStyle="1" w:styleId="6708B41CBA4A407DAD7E5887A027EE64">
    <w:name w:val="6708B41CBA4A407DAD7E5887A027EE64"/>
  </w:style>
  <w:style w:type="paragraph" w:customStyle="1" w:styleId="0BF2CF3DA64F4109AA6B2F5937E21E73">
    <w:name w:val="0BF2CF3DA64F4109AA6B2F5937E21E73"/>
  </w:style>
  <w:style w:type="paragraph" w:customStyle="1" w:styleId="9581EEABC86442E387B9B19C6DCA7DC9">
    <w:name w:val="9581EEABC86442E387B9B19C6DCA7DC9"/>
  </w:style>
  <w:style w:type="paragraph" w:customStyle="1" w:styleId="33E74165A5E74D628690BF3EA6EA3F12">
    <w:name w:val="33E74165A5E74D628690BF3EA6EA3F12"/>
  </w:style>
  <w:style w:type="paragraph" w:customStyle="1" w:styleId="355E5CCDF1994364B11AAEAFB21129D3">
    <w:name w:val="355E5CCDF1994364B11AAEAFB21129D3"/>
  </w:style>
  <w:style w:type="paragraph" w:customStyle="1" w:styleId="7A245282F6B647C1B8B8DC18E3C934EE">
    <w:name w:val="7A245282F6B647C1B8B8DC18E3C934EE"/>
  </w:style>
  <w:style w:type="paragraph" w:customStyle="1" w:styleId="C54521241D464389B05DEABF15CA4C98">
    <w:name w:val="C54521241D464389B05DEABF15CA4C98"/>
  </w:style>
  <w:style w:type="paragraph" w:customStyle="1" w:styleId="9BEDCBFB1C284341BCF058046D828E0E">
    <w:name w:val="9BEDCBFB1C284341BCF058046D828E0E"/>
  </w:style>
  <w:style w:type="paragraph" w:customStyle="1" w:styleId="0F6C5CECBD584095923724F48DEB53D3">
    <w:name w:val="0F6C5CECBD584095923724F48DEB53D3"/>
  </w:style>
  <w:style w:type="paragraph" w:customStyle="1" w:styleId="A3ECA768C782457E938356B3C80D41ED">
    <w:name w:val="A3ECA768C782457E938356B3C80D41ED"/>
  </w:style>
  <w:style w:type="paragraph" w:customStyle="1" w:styleId="B044FCB7F0C34DA086F628CA8ACEB63C">
    <w:name w:val="B044FCB7F0C34DA086F628CA8ACEB63C"/>
  </w:style>
  <w:style w:type="paragraph" w:customStyle="1" w:styleId="512CE2317B6D48C691E9563D5C4C8AAE">
    <w:name w:val="512CE2317B6D48C691E9563D5C4C8AAE"/>
  </w:style>
  <w:style w:type="paragraph" w:customStyle="1" w:styleId="BEAA3522908A4215B16FCF261006CB4D">
    <w:name w:val="BEAA3522908A4215B16FCF261006CB4D"/>
  </w:style>
  <w:style w:type="paragraph" w:customStyle="1" w:styleId="E33EA8050ED54A86973D0834DD9F43CA">
    <w:name w:val="E33EA8050ED54A86973D0834DD9F43CA"/>
  </w:style>
  <w:style w:type="paragraph" w:customStyle="1" w:styleId="610D90209ADA4A10A544384393E18F50">
    <w:name w:val="610D90209ADA4A10A544384393E18F50"/>
  </w:style>
  <w:style w:type="paragraph" w:customStyle="1" w:styleId="EF64FB153DFE486AA66F0CC1BF014BCC">
    <w:name w:val="EF64FB153DFE486AA66F0CC1BF014BCC"/>
  </w:style>
  <w:style w:type="paragraph" w:customStyle="1" w:styleId="465E273B84684108B5E031CB9A66A0DE">
    <w:name w:val="465E273B84684108B5E031CB9A66A0DE"/>
  </w:style>
  <w:style w:type="paragraph" w:customStyle="1" w:styleId="A70CFDB486C34C518C8E10FB718A011B">
    <w:name w:val="A70CFDB486C34C518C8E10FB718A011B"/>
  </w:style>
  <w:style w:type="paragraph" w:customStyle="1" w:styleId="0405DEF572F74F7E926C1F81D5BEA5E5">
    <w:name w:val="0405DEF572F74F7E926C1F81D5BEA5E5"/>
  </w:style>
  <w:style w:type="paragraph" w:customStyle="1" w:styleId="3D1073E7BE644C5E9B13332986BC61C4">
    <w:name w:val="3D1073E7BE644C5E9B13332986BC61C4"/>
  </w:style>
  <w:style w:type="paragraph" w:customStyle="1" w:styleId="04A999B65F7646A998D590D53899902D">
    <w:name w:val="04A999B65F7646A998D590D53899902D"/>
  </w:style>
  <w:style w:type="paragraph" w:customStyle="1" w:styleId="606D48652C37465E8BAA8BD29FF3F39A">
    <w:name w:val="606D48652C37465E8BAA8BD29FF3F39A"/>
  </w:style>
  <w:style w:type="paragraph" w:customStyle="1" w:styleId="5A0F0612363B4791B2FA024E4A3EAA49">
    <w:name w:val="5A0F0612363B4791B2FA024E4A3EAA49"/>
  </w:style>
  <w:style w:type="paragraph" w:customStyle="1" w:styleId="20E46651A4E648979D4D64A3DF4D5D91">
    <w:name w:val="20E46651A4E648979D4D64A3DF4D5D91"/>
  </w:style>
  <w:style w:type="paragraph" w:customStyle="1" w:styleId="A1379448B72E4442AD8ADCFFD600BAE0">
    <w:name w:val="A1379448B72E4442AD8ADCFFD600BAE0"/>
  </w:style>
  <w:style w:type="paragraph" w:customStyle="1" w:styleId="949C6AAE0C07471883B8995B5007D31F">
    <w:name w:val="949C6AAE0C07471883B8995B5007D31F"/>
  </w:style>
  <w:style w:type="paragraph" w:customStyle="1" w:styleId="792A546E9B974736993AFCCE0FEC4355">
    <w:name w:val="792A546E9B974736993AFCCE0FEC4355"/>
  </w:style>
  <w:style w:type="paragraph" w:customStyle="1" w:styleId="1B0F3B1B46E646E38ADF57789C7DE525">
    <w:name w:val="1B0F3B1B46E646E38ADF57789C7DE525"/>
  </w:style>
  <w:style w:type="paragraph" w:customStyle="1" w:styleId="A8588523D0624A4D847D308C7A967A5D">
    <w:name w:val="A8588523D0624A4D847D308C7A967A5D"/>
  </w:style>
  <w:style w:type="paragraph" w:customStyle="1" w:styleId="F9CCAACEEBD548568C2160351C67133D">
    <w:name w:val="F9CCAACEEBD548568C2160351C67133D"/>
  </w:style>
  <w:style w:type="paragraph" w:customStyle="1" w:styleId="ECB3BC6C0A014ED59AAF91A6295471C9">
    <w:name w:val="ECB3BC6C0A014ED59AAF91A6295471C9"/>
  </w:style>
  <w:style w:type="paragraph" w:customStyle="1" w:styleId="EA4DE2D337B741DFB6CAD9855FDE25B2">
    <w:name w:val="EA4DE2D337B741DFB6CAD9855FDE25B2"/>
  </w:style>
  <w:style w:type="paragraph" w:customStyle="1" w:styleId="A9DEB37383CC4BFBBE9F17B4142584DE">
    <w:name w:val="A9DEB37383CC4BFBBE9F17B4142584DE"/>
  </w:style>
  <w:style w:type="paragraph" w:customStyle="1" w:styleId="35BD27D1929E4FE183B9BD89DBB56AE0">
    <w:name w:val="35BD27D1929E4FE183B9BD89DBB56AE0"/>
  </w:style>
  <w:style w:type="paragraph" w:customStyle="1" w:styleId="4F28FDBE24FC45A19B86D35AC0F57040">
    <w:name w:val="4F28FDBE24FC45A19B86D35AC0F57040"/>
  </w:style>
  <w:style w:type="paragraph" w:customStyle="1" w:styleId="C43F4897748B49FCB8A245C6DBC0F34F">
    <w:name w:val="C43F4897748B49FCB8A245C6DBC0F34F"/>
  </w:style>
  <w:style w:type="paragraph" w:customStyle="1" w:styleId="23F0123B2F1E472F9775B17D07F4487F">
    <w:name w:val="23F0123B2F1E472F9775B17D07F4487F"/>
  </w:style>
  <w:style w:type="paragraph" w:customStyle="1" w:styleId="C8F446F79823424F8F5B7813925601B9">
    <w:name w:val="C8F446F79823424F8F5B7813925601B9"/>
  </w:style>
  <w:style w:type="paragraph" w:customStyle="1" w:styleId="FBDAA91C05114DB486F9C66AA4FA87AF">
    <w:name w:val="FBDAA91C05114DB486F9C66AA4FA87AF"/>
  </w:style>
  <w:style w:type="paragraph" w:customStyle="1" w:styleId="42F0A12DD836454F88BB0B3E1C7A86F7">
    <w:name w:val="42F0A12DD836454F88BB0B3E1C7A86F7"/>
  </w:style>
  <w:style w:type="paragraph" w:customStyle="1" w:styleId="2958403C92654922B73DA95800324F26">
    <w:name w:val="2958403C92654922B73DA95800324F26"/>
  </w:style>
  <w:style w:type="paragraph" w:customStyle="1" w:styleId="9FAF969E526E46E08D77323AC4B94095">
    <w:name w:val="9FAF969E526E46E08D77323AC4B94095"/>
  </w:style>
  <w:style w:type="paragraph" w:customStyle="1" w:styleId="D5B029594C454FEF8323D3E5FD43AE2D">
    <w:name w:val="D5B029594C454FEF8323D3E5FD43AE2D"/>
  </w:style>
  <w:style w:type="paragraph" w:customStyle="1" w:styleId="321BD494CFE2464D97A6BA7CA7DF656F">
    <w:name w:val="321BD494CFE2464D97A6BA7CA7DF656F"/>
  </w:style>
  <w:style w:type="paragraph" w:customStyle="1" w:styleId="A1906E540B7340568542FD5FB2D2C84D">
    <w:name w:val="A1906E540B7340568542FD5FB2D2C84D"/>
  </w:style>
  <w:style w:type="paragraph" w:customStyle="1" w:styleId="524F49EBF6A34156A9DC7E33914B052A">
    <w:name w:val="524F49EBF6A34156A9DC7E33914B052A"/>
  </w:style>
  <w:style w:type="paragraph" w:customStyle="1" w:styleId="9B1F116DFEF2495C89634A569E438531">
    <w:name w:val="9B1F116DFEF2495C89634A569E438531"/>
  </w:style>
  <w:style w:type="paragraph" w:customStyle="1" w:styleId="9D63479F26B840C486D96F90AA4F51AF">
    <w:name w:val="9D63479F26B840C486D96F90AA4F51AF"/>
  </w:style>
  <w:style w:type="paragraph" w:customStyle="1" w:styleId="E58C237A23F244888E4E2DE7441330CA">
    <w:name w:val="E58C237A23F244888E4E2DE7441330CA"/>
  </w:style>
  <w:style w:type="paragraph" w:customStyle="1" w:styleId="89D2E78A1AD349028FAF8125D641EC68">
    <w:name w:val="89D2E78A1AD349028FAF8125D641EC68"/>
  </w:style>
  <w:style w:type="paragraph" w:customStyle="1" w:styleId="E1F2C8FE5D5D4D3F8B308D70B4BD9AB4">
    <w:name w:val="E1F2C8FE5D5D4D3F8B308D70B4BD9AB4"/>
  </w:style>
  <w:style w:type="paragraph" w:customStyle="1" w:styleId="8BBECA0E6843452C9C23320E9B81E19D">
    <w:name w:val="8BBECA0E6843452C9C23320E9B81E19D"/>
  </w:style>
  <w:style w:type="paragraph" w:customStyle="1" w:styleId="B9D7F5C64C2C430DA316BC6E798DFD20">
    <w:name w:val="B9D7F5C64C2C430DA316BC6E798DFD20"/>
  </w:style>
  <w:style w:type="paragraph" w:customStyle="1" w:styleId="087830E3EE754DCE90A9691BF9FEEDAD">
    <w:name w:val="087830E3EE754DCE90A9691BF9FEEDAD"/>
  </w:style>
  <w:style w:type="paragraph" w:customStyle="1" w:styleId="E80703BBADCC409D84C4F2C17B064841">
    <w:name w:val="E80703BBADCC409D84C4F2C17B064841"/>
  </w:style>
  <w:style w:type="paragraph" w:customStyle="1" w:styleId="5C5BD11E50C24334AB6C7E4B942679AA">
    <w:name w:val="5C5BD11E50C24334AB6C7E4B942679AA"/>
  </w:style>
  <w:style w:type="paragraph" w:customStyle="1" w:styleId="CC92E99B9B9444A4B08C3E549C53542E">
    <w:name w:val="CC92E99B9B9444A4B08C3E549C53542E"/>
  </w:style>
  <w:style w:type="paragraph" w:customStyle="1" w:styleId="3E634F68FCAC4A9582EC75691B9A5205">
    <w:name w:val="3E634F68FCAC4A9582EC75691B9A5205"/>
  </w:style>
  <w:style w:type="paragraph" w:customStyle="1" w:styleId="D583D998C0624A0183C254009D6DB21D">
    <w:name w:val="D583D998C0624A0183C254009D6DB21D"/>
  </w:style>
  <w:style w:type="paragraph" w:customStyle="1" w:styleId="052B4C594F6A442393AFEEADC1603980">
    <w:name w:val="052B4C594F6A442393AFEEADC1603980"/>
  </w:style>
  <w:style w:type="paragraph" w:customStyle="1" w:styleId="C0EFBBDF444C4B2BBBE6FB78A9CE9118">
    <w:name w:val="C0EFBBDF444C4B2BBBE6FB78A9CE9118"/>
  </w:style>
  <w:style w:type="paragraph" w:customStyle="1" w:styleId="E182F5AEB90A4232BCFAEF4058E76ECB">
    <w:name w:val="E182F5AEB90A4232BCFAEF4058E76ECB"/>
  </w:style>
  <w:style w:type="paragraph" w:customStyle="1" w:styleId="F9651B8516AD4BBB931C37AEF689A55E">
    <w:name w:val="F9651B8516AD4BBB931C37AEF689A55E"/>
  </w:style>
  <w:style w:type="paragraph" w:customStyle="1" w:styleId="540FE08127F14F6EB27B0933D5D632AE">
    <w:name w:val="540FE08127F14F6EB27B0933D5D632AE"/>
  </w:style>
  <w:style w:type="paragraph" w:customStyle="1" w:styleId="0B01D3FCD8FA43FB9BA3DBDB72BD6B53">
    <w:name w:val="0B01D3FCD8FA43FB9BA3DBDB72BD6B53"/>
  </w:style>
  <w:style w:type="paragraph" w:customStyle="1" w:styleId="D048FAA86D4A4C74BF9DAD0ED3FDDCBE">
    <w:name w:val="D048FAA86D4A4C74BF9DAD0ED3FDDCBE"/>
  </w:style>
  <w:style w:type="paragraph" w:customStyle="1" w:styleId="9F43BD0ED1724FBB8A0FF451965FAEC2">
    <w:name w:val="9F43BD0ED1724FBB8A0FF451965FAEC2"/>
  </w:style>
  <w:style w:type="paragraph" w:customStyle="1" w:styleId="3A285CC463E94484851701284018DB05">
    <w:name w:val="3A285CC463E94484851701284018DB05"/>
  </w:style>
  <w:style w:type="paragraph" w:customStyle="1" w:styleId="A7B1311224FB44E7B8A9766C83A1C33E">
    <w:name w:val="A7B1311224FB44E7B8A9766C83A1C33E"/>
  </w:style>
  <w:style w:type="paragraph" w:customStyle="1" w:styleId="C36728F479C8461FBF03C64E4567FDDA">
    <w:name w:val="C36728F479C8461FBF03C64E4567FDDA"/>
  </w:style>
  <w:style w:type="paragraph" w:customStyle="1" w:styleId="421454DAC96A4E8D9898D715FE61D782">
    <w:name w:val="421454DAC96A4E8D9898D715FE61D782"/>
  </w:style>
  <w:style w:type="paragraph" w:customStyle="1" w:styleId="543066BB62E04C3DB18E8CA5A0DC9119">
    <w:name w:val="543066BB62E04C3DB18E8CA5A0DC9119"/>
  </w:style>
  <w:style w:type="paragraph" w:customStyle="1" w:styleId="252B92766C5E4B56802E028656E7D968">
    <w:name w:val="252B92766C5E4B56802E028656E7D968"/>
  </w:style>
  <w:style w:type="paragraph" w:customStyle="1" w:styleId="A54F438AB9544BB2A56E8AD94FE83ECB">
    <w:name w:val="A54F438AB9544BB2A56E8AD94FE83ECB"/>
  </w:style>
  <w:style w:type="paragraph" w:customStyle="1" w:styleId="672C9960C6CA4BBDB868084421476EFD">
    <w:name w:val="672C9960C6CA4BBDB868084421476EFD"/>
  </w:style>
  <w:style w:type="paragraph" w:customStyle="1" w:styleId="320B43EFA54A48AF95C8851E9994C4D3">
    <w:name w:val="320B43EFA54A48AF95C8851E9994C4D3"/>
  </w:style>
  <w:style w:type="paragraph" w:customStyle="1" w:styleId="B89B4041D9954110B85964D234C8A71A">
    <w:name w:val="B89B4041D9954110B85964D234C8A71A"/>
  </w:style>
  <w:style w:type="paragraph" w:customStyle="1" w:styleId="F0AD7E0FB8284BA795602B162680D1D9">
    <w:name w:val="F0AD7E0FB8284BA795602B162680D1D9"/>
  </w:style>
  <w:style w:type="paragraph" w:customStyle="1" w:styleId="FE1B6A40B7C548E597E112B636CCD634">
    <w:name w:val="FE1B6A40B7C548E597E112B636CCD634"/>
  </w:style>
  <w:style w:type="paragraph" w:customStyle="1" w:styleId="C232133A4B6146CA8558FAAAD1C979D2">
    <w:name w:val="C232133A4B6146CA8558FAAAD1C979D2"/>
  </w:style>
  <w:style w:type="paragraph" w:customStyle="1" w:styleId="4554245AF00F45EB87114F14F8288B6A">
    <w:name w:val="4554245AF00F45EB87114F14F8288B6A"/>
  </w:style>
  <w:style w:type="paragraph" w:customStyle="1" w:styleId="37C0B059CFF74438A0AE086F16A0BBE6">
    <w:name w:val="37C0B059CFF74438A0AE086F16A0BBE6"/>
  </w:style>
  <w:style w:type="paragraph" w:customStyle="1" w:styleId="C56786AF9399477FB10403A87CD0631E">
    <w:name w:val="C56786AF9399477FB10403A87CD0631E"/>
  </w:style>
  <w:style w:type="paragraph" w:customStyle="1" w:styleId="45CF17D90D8948CD90F7869B7D5D1E45">
    <w:name w:val="45CF17D90D8948CD90F7869B7D5D1E45"/>
  </w:style>
  <w:style w:type="paragraph" w:customStyle="1" w:styleId="105786127D264A19B4FE055C026DF8E1">
    <w:name w:val="105786127D264A19B4FE055C026DF8E1"/>
  </w:style>
  <w:style w:type="paragraph" w:customStyle="1" w:styleId="013F475663C54726AEEEF2FE4E2DA012">
    <w:name w:val="013F475663C54726AEEEF2FE4E2DA012"/>
  </w:style>
  <w:style w:type="paragraph" w:customStyle="1" w:styleId="1E402C9A7D1947C8AC12E5538480CAC6">
    <w:name w:val="1E402C9A7D1947C8AC12E5538480CAC6"/>
  </w:style>
  <w:style w:type="paragraph" w:customStyle="1" w:styleId="4E2FF9AA24C342CDAD3C0805BB8C43D7">
    <w:name w:val="4E2FF9AA24C342CDAD3C0805BB8C43D7"/>
  </w:style>
  <w:style w:type="paragraph" w:customStyle="1" w:styleId="092E8B6624024C1996249908A5F3E99D">
    <w:name w:val="092E8B6624024C1996249908A5F3E99D"/>
  </w:style>
  <w:style w:type="paragraph" w:customStyle="1" w:styleId="92DDC5761CD042288EA64281D179800C">
    <w:name w:val="92DDC5761CD042288EA64281D179800C"/>
  </w:style>
  <w:style w:type="paragraph" w:customStyle="1" w:styleId="A80BA1B98C9D482492112C879711D5DB">
    <w:name w:val="A80BA1B98C9D482492112C879711D5DB"/>
  </w:style>
  <w:style w:type="paragraph" w:customStyle="1" w:styleId="5BB03F22746C4A6FAB2996283740723A">
    <w:name w:val="5BB03F22746C4A6FAB2996283740723A"/>
  </w:style>
  <w:style w:type="paragraph" w:customStyle="1" w:styleId="0798196483184BCAAC7AE875BC7F4AE8">
    <w:name w:val="0798196483184BCAAC7AE875BC7F4AE8"/>
  </w:style>
  <w:style w:type="paragraph" w:customStyle="1" w:styleId="6719F145C071404BBBA2465A73D065BC">
    <w:name w:val="6719F145C071404BBBA2465A73D065BC"/>
  </w:style>
  <w:style w:type="paragraph" w:customStyle="1" w:styleId="80A87F91FD15416B899F8A602C83DF17">
    <w:name w:val="80A87F91FD15416B899F8A602C83DF17"/>
  </w:style>
  <w:style w:type="paragraph" w:customStyle="1" w:styleId="01ADAD912EBD49858786EC44ABF77498">
    <w:name w:val="01ADAD912EBD49858786EC44ABF77498"/>
  </w:style>
  <w:style w:type="paragraph" w:customStyle="1" w:styleId="53FB322796974392A71BE51C68B649FA">
    <w:name w:val="53FB322796974392A71BE51C68B649FA"/>
  </w:style>
  <w:style w:type="paragraph" w:customStyle="1" w:styleId="2C853CF5289048598F9F1D2C2D7DE58A">
    <w:name w:val="2C853CF5289048598F9F1D2C2D7DE58A"/>
  </w:style>
  <w:style w:type="paragraph" w:customStyle="1" w:styleId="C41AEB477B6B4F75BF76D1690AC128C5">
    <w:name w:val="C41AEB477B6B4F75BF76D1690AC128C5"/>
  </w:style>
  <w:style w:type="paragraph" w:customStyle="1" w:styleId="66933313EBE44C1CA6ECC91FE81AF732">
    <w:name w:val="66933313EBE44C1CA6ECC91FE81AF732"/>
  </w:style>
  <w:style w:type="paragraph" w:customStyle="1" w:styleId="B5605CB61A5B41B29884515E9CC7E0E9">
    <w:name w:val="B5605CB61A5B41B29884515E9CC7E0E9"/>
  </w:style>
  <w:style w:type="paragraph" w:customStyle="1" w:styleId="1BA571BE45E244ED8A861C94218FF43E">
    <w:name w:val="1BA571BE45E244ED8A861C94218FF43E"/>
  </w:style>
  <w:style w:type="paragraph" w:customStyle="1" w:styleId="19D55195DD97459A8AAD6393E2B4506C">
    <w:name w:val="19D55195DD97459A8AAD6393E2B4506C"/>
  </w:style>
  <w:style w:type="paragraph" w:customStyle="1" w:styleId="29E16D905F38486381397CD2A354086C">
    <w:name w:val="29E16D905F38486381397CD2A354086C"/>
  </w:style>
  <w:style w:type="paragraph" w:customStyle="1" w:styleId="7770ED0EA9EE494E8C2BAF0DA207E665">
    <w:name w:val="7770ED0EA9EE494E8C2BAF0DA207E665"/>
  </w:style>
  <w:style w:type="paragraph" w:customStyle="1" w:styleId="48C1D55E06CD4A50B0565CDEB8A92E77">
    <w:name w:val="48C1D55E06CD4A50B0565CDEB8A92E77"/>
  </w:style>
  <w:style w:type="paragraph" w:customStyle="1" w:styleId="3B4F89008A8B4ECB81A76C9F41932EC8">
    <w:name w:val="3B4F89008A8B4ECB81A76C9F41932EC8"/>
  </w:style>
  <w:style w:type="paragraph" w:customStyle="1" w:styleId="2A9195FACA8A4E28B86615A98D9C2E0B">
    <w:name w:val="2A9195FACA8A4E28B86615A98D9C2E0B"/>
  </w:style>
  <w:style w:type="paragraph" w:customStyle="1" w:styleId="22A7EF32567B4465B5D53B6B4D739356">
    <w:name w:val="22A7EF32567B4465B5D53B6B4D739356"/>
  </w:style>
  <w:style w:type="paragraph" w:customStyle="1" w:styleId="D602A1F8AB844ACAB8D3CC3A3B5AE9C2">
    <w:name w:val="D602A1F8AB844ACAB8D3CC3A3B5AE9C2"/>
  </w:style>
  <w:style w:type="paragraph" w:customStyle="1" w:styleId="645D2FCDBCFB457D81BB77650BE35B89">
    <w:name w:val="645D2FCDBCFB457D81BB77650BE35B89"/>
  </w:style>
  <w:style w:type="paragraph" w:customStyle="1" w:styleId="54B2302A8DCD4F4FABA7615DBD9C8FD5">
    <w:name w:val="54B2302A8DCD4F4FABA7615DBD9C8FD5"/>
  </w:style>
  <w:style w:type="paragraph" w:customStyle="1" w:styleId="80FE4D88D05E414CAEBF11D84B304260">
    <w:name w:val="80FE4D88D05E414CAEBF11D84B304260"/>
  </w:style>
  <w:style w:type="paragraph" w:customStyle="1" w:styleId="5D019E573E694AB899E13E0D1E72A339">
    <w:name w:val="5D019E573E694AB899E13E0D1E72A339"/>
  </w:style>
  <w:style w:type="paragraph" w:customStyle="1" w:styleId="BBABC2EF9CA64E258DED67B85A3E4E92">
    <w:name w:val="BBABC2EF9CA64E258DED67B85A3E4E92"/>
  </w:style>
  <w:style w:type="paragraph" w:customStyle="1" w:styleId="2E503BE6E76549D8A1704934595D88C1">
    <w:name w:val="2E503BE6E76549D8A1704934595D88C1"/>
  </w:style>
  <w:style w:type="paragraph" w:customStyle="1" w:styleId="26D6021D481947B8BCEA538941C4BBA3">
    <w:name w:val="26D6021D481947B8BCEA538941C4BBA3"/>
  </w:style>
  <w:style w:type="paragraph" w:customStyle="1" w:styleId="8C32AA46AF15424589A1BF1B602793BB">
    <w:name w:val="8C32AA46AF15424589A1BF1B602793BB"/>
  </w:style>
  <w:style w:type="paragraph" w:customStyle="1" w:styleId="3DF81BF7B51A45D9817D0431E6B81696">
    <w:name w:val="3DF81BF7B51A45D9817D0431E6B81696"/>
  </w:style>
  <w:style w:type="paragraph" w:customStyle="1" w:styleId="643D8CBB65504D15A5BE2D90F8E2BE95">
    <w:name w:val="643D8CBB65504D15A5BE2D90F8E2BE95"/>
  </w:style>
  <w:style w:type="paragraph" w:customStyle="1" w:styleId="CA80C9C3097145678F44CF889A28CD25">
    <w:name w:val="CA80C9C3097145678F44CF889A28CD25"/>
  </w:style>
  <w:style w:type="paragraph" w:customStyle="1" w:styleId="B59DAE3756D44BA699A9C63324BF003D">
    <w:name w:val="B59DAE3756D44BA699A9C63324BF003D"/>
  </w:style>
  <w:style w:type="paragraph" w:customStyle="1" w:styleId="C584F6B1D494405D980776E50D8DE558">
    <w:name w:val="C584F6B1D494405D980776E50D8DE558"/>
  </w:style>
  <w:style w:type="paragraph" w:customStyle="1" w:styleId="20A6CDF276BA4DDC9855C9EF72985B47">
    <w:name w:val="20A6CDF276BA4DDC9855C9EF72985B47"/>
  </w:style>
  <w:style w:type="paragraph" w:customStyle="1" w:styleId="9583ADE84A714BF1AF1D8F08037FD067">
    <w:name w:val="9583ADE84A714BF1AF1D8F08037FD067"/>
  </w:style>
  <w:style w:type="paragraph" w:customStyle="1" w:styleId="9A312610F7FA4354BE7BFDF6CB111B23">
    <w:name w:val="9A312610F7FA4354BE7BFDF6CB111B23"/>
  </w:style>
  <w:style w:type="paragraph" w:customStyle="1" w:styleId="F17BB037D5DF49009AE1DCC34B2CF9DB">
    <w:name w:val="F17BB037D5DF49009AE1DCC34B2CF9DB"/>
  </w:style>
  <w:style w:type="paragraph" w:customStyle="1" w:styleId="9D62AC6F732245CE9B895A537591498B">
    <w:name w:val="9D62AC6F732245CE9B895A537591498B"/>
  </w:style>
  <w:style w:type="paragraph" w:customStyle="1" w:styleId="008A6EA5F7B44F30B1C00986C30ED781">
    <w:name w:val="008A6EA5F7B44F30B1C00986C30ED781"/>
  </w:style>
  <w:style w:type="paragraph" w:customStyle="1" w:styleId="7708CA3A825D4DDEAB3340660999C3EF">
    <w:name w:val="7708CA3A825D4DDEAB3340660999C3EF"/>
  </w:style>
  <w:style w:type="paragraph" w:customStyle="1" w:styleId="A79EF0ED4D1F4A5290D50EF24093F047">
    <w:name w:val="A79EF0ED4D1F4A5290D50EF24093F047"/>
  </w:style>
  <w:style w:type="paragraph" w:customStyle="1" w:styleId="9A77CAFBDFA249A48D0E2C96BC67DF94">
    <w:name w:val="9A77CAFBDFA249A48D0E2C96BC67DF94"/>
  </w:style>
  <w:style w:type="paragraph" w:customStyle="1" w:styleId="A6A30AFADCC54128B06B239FC7EF6CA2">
    <w:name w:val="A6A30AFADCC54128B06B239FC7EF6CA2"/>
  </w:style>
  <w:style w:type="paragraph" w:customStyle="1" w:styleId="4B46186E15AC408BB05EF4A312F6B85A">
    <w:name w:val="4B46186E15AC408BB05EF4A312F6B85A"/>
  </w:style>
  <w:style w:type="paragraph" w:customStyle="1" w:styleId="F94B99A1883B41FDB7B04EC31ABA5329">
    <w:name w:val="F94B99A1883B41FDB7B04EC31ABA5329"/>
  </w:style>
  <w:style w:type="paragraph" w:customStyle="1" w:styleId="69053D716C244542BE1999FFC90A13F1">
    <w:name w:val="69053D716C244542BE1999FFC90A13F1"/>
  </w:style>
  <w:style w:type="paragraph" w:customStyle="1" w:styleId="AC4705941B564CB484542FB3396D3510">
    <w:name w:val="AC4705941B564CB484542FB3396D3510"/>
  </w:style>
  <w:style w:type="paragraph" w:customStyle="1" w:styleId="D2B5E83573F2480A8E7350DB231E6544">
    <w:name w:val="D2B5E83573F2480A8E7350DB231E6544"/>
  </w:style>
  <w:style w:type="paragraph" w:customStyle="1" w:styleId="071654DC2961414C8FAC24AFF210C7C0">
    <w:name w:val="071654DC2961414C8FAC24AFF210C7C0"/>
  </w:style>
  <w:style w:type="paragraph" w:customStyle="1" w:styleId="6DFA41D364384C57A7DF006B0C1B54C5">
    <w:name w:val="6DFA41D364384C57A7DF006B0C1B54C5"/>
  </w:style>
  <w:style w:type="paragraph" w:customStyle="1" w:styleId="9EE4B3FD65CC4F458C255E14D9CE48CC">
    <w:name w:val="9EE4B3FD65CC4F458C255E14D9CE48CC"/>
  </w:style>
  <w:style w:type="paragraph" w:customStyle="1" w:styleId="8D4707C5600C4F729F51E4A6B4E20CC0">
    <w:name w:val="8D4707C5600C4F729F51E4A6B4E20CC0"/>
  </w:style>
  <w:style w:type="paragraph" w:customStyle="1" w:styleId="E042F9BA989643928EBE501DEAC8E6B8">
    <w:name w:val="E042F9BA989643928EBE501DEAC8E6B8"/>
  </w:style>
  <w:style w:type="paragraph" w:customStyle="1" w:styleId="99F53A063AB745CD96419FA10F61374B">
    <w:name w:val="99F53A063AB745CD96419FA10F61374B"/>
  </w:style>
  <w:style w:type="paragraph" w:customStyle="1" w:styleId="5A09B3089D5E4A4C845DF5756DCE0334">
    <w:name w:val="5A09B3089D5E4A4C845DF5756DCE0334"/>
  </w:style>
  <w:style w:type="paragraph" w:customStyle="1" w:styleId="DBACE4113E11454A9D4218BFB4177D92">
    <w:name w:val="DBACE4113E11454A9D4218BFB4177D92"/>
  </w:style>
  <w:style w:type="paragraph" w:customStyle="1" w:styleId="26358A3A3A6342C1A70EF537274642D8">
    <w:name w:val="26358A3A3A6342C1A70EF537274642D8"/>
  </w:style>
  <w:style w:type="paragraph" w:customStyle="1" w:styleId="5FFB1BF07774498D9A8EF7C9B9A5C83C">
    <w:name w:val="5FFB1BF07774498D9A8EF7C9B9A5C83C"/>
  </w:style>
  <w:style w:type="paragraph" w:customStyle="1" w:styleId="E670D565DD2B4EAD847FC797DC252248">
    <w:name w:val="E670D565DD2B4EAD847FC797DC252248"/>
  </w:style>
  <w:style w:type="paragraph" w:customStyle="1" w:styleId="2C89C5D0AF5F4782AFC4D0B5FC5A3BEC">
    <w:name w:val="2C89C5D0AF5F4782AFC4D0B5FC5A3BEC"/>
  </w:style>
  <w:style w:type="paragraph" w:customStyle="1" w:styleId="6CCA6AE0DF324BFAA9131264344CF8E0">
    <w:name w:val="6CCA6AE0DF324BFAA9131264344CF8E0"/>
  </w:style>
  <w:style w:type="paragraph" w:customStyle="1" w:styleId="836986B64C5F41DFBDC90376B43B95D2">
    <w:name w:val="836986B64C5F41DFBDC90376B43B95D2"/>
  </w:style>
  <w:style w:type="paragraph" w:customStyle="1" w:styleId="7D6500E5DA1043BD905DCA1CEB061AA6">
    <w:name w:val="7D6500E5DA1043BD905DCA1CEB061AA6"/>
  </w:style>
  <w:style w:type="paragraph" w:customStyle="1" w:styleId="0FD20B0F69A74FE3A407670D56C4A77E">
    <w:name w:val="0FD20B0F69A74FE3A407670D56C4A77E"/>
  </w:style>
  <w:style w:type="paragraph" w:customStyle="1" w:styleId="E5AFB48CEF8844EFA03B557919A3CD34">
    <w:name w:val="E5AFB48CEF8844EFA03B557919A3CD34"/>
  </w:style>
  <w:style w:type="paragraph" w:customStyle="1" w:styleId="7ABB965953434247BC1D641BDA5F4729">
    <w:name w:val="7ABB965953434247BC1D641BDA5F4729"/>
  </w:style>
  <w:style w:type="paragraph" w:customStyle="1" w:styleId="E31C871873C842A397E13178784E2D7D">
    <w:name w:val="E31C871873C842A397E13178784E2D7D"/>
  </w:style>
  <w:style w:type="paragraph" w:customStyle="1" w:styleId="CBE2CCBDD9E0404582713DBF2915A5EA">
    <w:name w:val="CBE2CCBDD9E0404582713DBF2915A5EA"/>
  </w:style>
  <w:style w:type="paragraph" w:customStyle="1" w:styleId="43AB48C728CA4EB6B3DA984C1B7E21A6">
    <w:name w:val="43AB48C728CA4EB6B3DA984C1B7E21A6"/>
  </w:style>
  <w:style w:type="paragraph" w:customStyle="1" w:styleId="0711717C0D1A4203986C497E74791B1C">
    <w:name w:val="0711717C0D1A4203986C497E74791B1C"/>
  </w:style>
  <w:style w:type="paragraph" w:customStyle="1" w:styleId="F74371914E0D4CD1BC71515667AD0E50">
    <w:name w:val="F74371914E0D4CD1BC71515667AD0E50"/>
  </w:style>
  <w:style w:type="paragraph" w:customStyle="1" w:styleId="FFC7C5955F5E4718809925FC703F8966">
    <w:name w:val="FFC7C5955F5E4718809925FC703F8966"/>
  </w:style>
  <w:style w:type="paragraph" w:customStyle="1" w:styleId="23CC95AE7D294508AB39EA27E5AB3F45">
    <w:name w:val="23CC95AE7D294508AB39EA27E5AB3F45"/>
  </w:style>
  <w:style w:type="paragraph" w:customStyle="1" w:styleId="588D504F7EFB4ADF8FCD1CBC72A40A58">
    <w:name w:val="588D504F7EFB4ADF8FCD1CBC72A40A58"/>
  </w:style>
  <w:style w:type="paragraph" w:customStyle="1" w:styleId="A0F5FDF5553147818625E8F8FBB89825">
    <w:name w:val="A0F5FDF5553147818625E8F8FBB89825"/>
  </w:style>
  <w:style w:type="paragraph" w:customStyle="1" w:styleId="E0D13B3CFCF84E1694CADB6F83E2D9FA">
    <w:name w:val="E0D13B3CFCF84E1694CADB6F83E2D9FA"/>
  </w:style>
  <w:style w:type="paragraph" w:customStyle="1" w:styleId="E3A554DA77844AFA94625711039721C8">
    <w:name w:val="E3A554DA77844AFA94625711039721C8"/>
  </w:style>
  <w:style w:type="paragraph" w:customStyle="1" w:styleId="0C9A765D66D64BB88F9D24DB0877B5AC">
    <w:name w:val="0C9A765D66D64BB88F9D24DB0877B5AC"/>
  </w:style>
  <w:style w:type="paragraph" w:customStyle="1" w:styleId="004188B30EB44E78A917524BB5BA11E7">
    <w:name w:val="004188B30EB44E78A917524BB5BA11E7"/>
  </w:style>
  <w:style w:type="paragraph" w:customStyle="1" w:styleId="A13B071E60144FE09F5E0989F8339657">
    <w:name w:val="A13B071E60144FE09F5E0989F8339657"/>
  </w:style>
  <w:style w:type="paragraph" w:customStyle="1" w:styleId="C4BF6E65A253452FB0A5A66565308EE4">
    <w:name w:val="C4BF6E65A253452FB0A5A66565308EE4"/>
  </w:style>
  <w:style w:type="paragraph" w:customStyle="1" w:styleId="0A65E09E4A4B4D029200E2555E329720">
    <w:name w:val="0A65E09E4A4B4D029200E2555E329720"/>
  </w:style>
  <w:style w:type="paragraph" w:customStyle="1" w:styleId="4694AA12199E42E1AFFA7A56B36EBD1A">
    <w:name w:val="4694AA12199E42E1AFFA7A56B36EBD1A"/>
  </w:style>
  <w:style w:type="paragraph" w:customStyle="1" w:styleId="0AB14C0B95D14B948B837ADBEEBB2C22">
    <w:name w:val="0AB14C0B95D14B948B837ADBEEBB2C22"/>
  </w:style>
  <w:style w:type="paragraph" w:customStyle="1" w:styleId="D3129146DBA44A06829834180176A7B9">
    <w:name w:val="D3129146DBA44A06829834180176A7B9"/>
  </w:style>
  <w:style w:type="paragraph" w:customStyle="1" w:styleId="9E807F9E9DBA45A8A41F17C0AAE3D302">
    <w:name w:val="9E807F9E9DBA45A8A41F17C0AAE3D302"/>
  </w:style>
  <w:style w:type="paragraph" w:customStyle="1" w:styleId="B2EFE069A30047649D5D2D102E31C7BD">
    <w:name w:val="B2EFE069A30047649D5D2D102E31C7BD"/>
  </w:style>
  <w:style w:type="paragraph" w:customStyle="1" w:styleId="EB65F62E75144CBCBB31E5F20DB2202A">
    <w:name w:val="EB65F62E75144CBCBB31E5F20DB2202A"/>
  </w:style>
  <w:style w:type="paragraph" w:customStyle="1" w:styleId="929B0CB130C34E3E8A8F5B126C8CC405">
    <w:name w:val="929B0CB130C34E3E8A8F5B126C8CC405"/>
  </w:style>
  <w:style w:type="paragraph" w:customStyle="1" w:styleId="AC78A619AF884D0095E33C9FED7BF088">
    <w:name w:val="AC78A619AF884D0095E33C9FED7BF088"/>
  </w:style>
  <w:style w:type="paragraph" w:customStyle="1" w:styleId="E4B9E70D44A149D89309036113E48B77">
    <w:name w:val="E4B9E70D44A149D89309036113E48B77"/>
  </w:style>
  <w:style w:type="paragraph" w:customStyle="1" w:styleId="B696388B4FAB488A9876962CFAE63939">
    <w:name w:val="B696388B4FAB488A9876962CFAE63939"/>
  </w:style>
  <w:style w:type="paragraph" w:customStyle="1" w:styleId="2C1937A2902741DC9DC77A902F4E3ADC">
    <w:name w:val="2C1937A2902741DC9DC77A902F4E3ADC"/>
  </w:style>
  <w:style w:type="paragraph" w:customStyle="1" w:styleId="EB0FEE7D04384A459AB8F97193D96A3C">
    <w:name w:val="EB0FEE7D04384A459AB8F97193D96A3C"/>
  </w:style>
  <w:style w:type="paragraph" w:customStyle="1" w:styleId="7B864F5DFA174EF2865FC8BBA6F643BA">
    <w:name w:val="7B864F5DFA174EF2865FC8BBA6F643BA"/>
  </w:style>
  <w:style w:type="paragraph" w:customStyle="1" w:styleId="C1AB0DB7A54F494DB0BBBD3861B5BEA1">
    <w:name w:val="C1AB0DB7A54F494DB0BBBD3861B5BEA1"/>
  </w:style>
  <w:style w:type="paragraph" w:customStyle="1" w:styleId="DC7E82835A5F428AA0CF63C860BBFB2D">
    <w:name w:val="DC7E82835A5F428AA0CF63C860BBFB2D"/>
  </w:style>
  <w:style w:type="paragraph" w:customStyle="1" w:styleId="07C5FFF51CF74EA58924B2581AF3E8ED">
    <w:name w:val="07C5FFF51CF74EA58924B2581AF3E8ED"/>
  </w:style>
  <w:style w:type="paragraph" w:customStyle="1" w:styleId="A83E3565B9A04DE0BCBA4458FF50EEF8">
    <w:name w:val="A83E3565B9A04DE0BCBA4458FF50EEF8"/>
  </w:style>
  <w:style w:type="paragraph" w:customStyle="1" w:styleId="F60AE6EA8630444DAE4372D9012EFE6D">
    <w:name w:val="F60AE6EA8630444DAE4372D9012EFE6D"/>
  </w:style>
  <w:style w:type="paragraph" w:customStyle="1" w:styleId="7323405791A74D9E9464AABF42B7D69E">
    <w:name w:val="7323405791A74D9E9464AABF42B7D69E"/>
  </w:style>
  <w:style w:type="paragraph" w:customStyle="1" w:styleId="A4187075A93846E0A9162D12DB8915CA">
    <w:name w:val="A4187075A93846E0A9162D12DB8915CA"/>
  </w:style>
  <w:style w:type="paragraph" w:customStyle="1" w:styleId="3422BF5AA9EF4AAABD2BC2035FA4584A">
    <w:name w:val="3422BF5AA9EF4AAABD2BC2035FA4584A"/>
  </w:style>
  <w:style w:type="paragraph" w:customStyle="1" w:styleId="714563B5BEA246ADB676F90D09AB920C">
    <w:name w:val="714563B5BEA246ADB676F90D09AB920C"/>
  </w:style>
  <w:style w:type="paragraph" w:customStyle="1" w:styleId="31EDFAB76C674BC194D112B8E03F18AC">
    <w:name w:val="31EDFAB76C674BC194D112B8E03F18AC"/>
  </w:style>
  <w:style w:type="paragraph" w:customStyle="1" w:styleId="55D483A467B948919CF593D707528A33">
    <w:name w:val="55D483A467B948919CF593D707528A33"/>
  </w:style>
  <w:style w:type="paragraph" w:customStyle="1" w:styleId="D49F7765EBA9444D97E2A97DB41272C6">
    <w:name w:val="D49F7765EBA9444D97E2A97DB41272C6"/>
  </w:style>
  <w:style w:type="paragraph" w:customStyle="1" w:styleId="7272D29324F94A3EB941F4C88C777437">
    <w:name w:val="7272D29324F94A3EB941F4C88C777437"/>
  </w:style>
  <w:style w:type="paragraph" w:customStyle="1" w:styleId="9788D21534104BD1A3B4D9936C19DCEA">
    <w:name w:val="9788D21534104BD1A3B4D9936C19DCEA"/>
  </w:style>
  <w:style w:type="paragraph" w:customStyle="1" w:styleId="859D2C8B675B44029B7A24A76F893FCB">
    <w:name w:val="859D2C8B675B44029B7A24A76F893FCB"/>
  </w:style>
  <w:style w:type="paragraph" w:customStyle="1" w:styleId="D67FD4B0371D46A694E3D7760A7652B7">
    <w:name w:val="D67FD4B0371D46A694E3D7760A7652B7"/>
  </w:style>
  <w:style w:type="paragraph" w:customStyle="1" w:styleId="D0045F29B1C048E7B1B835ACAD6C9721">
    <w:name w:val="D0045F29B1C048E7B1B835ACAD6C9721"/>
  </w:style>
  <w:style w:type="paragraph" w:customStyle="1" w:styleId="F66B01EE926644B5B2C1592DD262DA15">
    <w:name w:val="F66B01EE926644B5B2C1592DD262DA15"/>
  </w:style>
  <w:style w:type="paragraph" w:customStyle="1" w:styleId="880F5874771145AFA2E7D57AF789A4A1">
    <w:name w:val="880F5874771145AFA2E7D57AF789A4A1"/>
  </w:style>
  <w:style w:type="paragraph" w:customStyle="1" w:styleId="4962DFD597AE40B4ABD97D66F0B97325">
    <w:name w:val="4962DFD597AE40B4ABD97D66F0B97325"/>
  </w:style>
  <w:style w:type="paragraph" w:customStyle="1" w:styleId="DF8ECFB01ADC4960A612D1BA9EBF5D8C">
    <w:name w:val="DF8ECFB01ADC4960A612D1BA9EBF5D8C"/>
  </w:style>
  <w:style w:type="paragraph" w:customStyle="1" w:styleId="371ACCCDC426410AB624235B6B360262">
    <w:name w:val="371ACCCDC426410AB624235B6B360262"/>
  </w:style>
  <w:style w:type="paragraph" w:customStyle="1" w:styleId="F818F60A9E82469089E6DF110F20BA88">
    <w:name w:val="F818F60A9E82469089E6DF110F20BA88"/>
  </w:style>
  <w:style w:type="paragraph" w:customStyle="1" w:styleId="7F0F0CFF0CF34A97B59C52014F79C5CA">
    <w:name w:val="7F0F0CFF0CF34A97B59C52014F79C5CA"/>
  </w:style>
  <w:style w:type="paragraph" w:customStyle="1" w:styleId="2431FBDBA4074732A54C052A70E94744">
    <w:name w:val="2431FBDBA4074732A54C052A70E94744"/>
  </w:style>
  <w:style w:type="paragraph" w:customStyle="1" w:styleId="3995E1C5FC9242A0842575123461468D">
    <w:name w:val="3995E1C5FC9242A0842575123461468D"/>
  </w:style>
  <w:style w:type="paragraph" w:customStyle="1" w:styleId="D5F5DF03566B4A0193AF9990D35AE657">
    <w:name w:val="D5F5DF03566B4A0193AF9990D35AE657"/>
  </w:style>
  <w:style w:type="paragraph" w:customStyle="1" w:styleId="2BD3E7032D6346808EBA92BE991B0CF1">
    <w:name w:val="2BD3E7032D6346808EBA92BE991B0CF1"/>
  </w:style>
  <w:style w:type="paragraph" w:customStyle="1" w:styleId="E2489EB8E81649D99A1BAAE52941BA11">
    <w:name w:val="E2489EB8E81649D99A1BAAE52941BA11"/>
  </w:style>
  <w:style w:type="paragraph" w:customStyle="1" w:styleId="F18D3BD078C949958473F0CA868456C7">
    <w:name w:val="F18D3BD078C949958473F0CA868456C7"/>
  </w:style>
  <w:style w:type="paragraph" w:customStyle="1" w:styleId="B794AA1944BE408E8B80DFABDDFAD009">
    <w:name w:val="B794AA1944BE408E8B80DFABDDFAD009"/>
  </w:style>
  <w:style w:type="paragraph" w:customStyle="1" w:styleId="92DE7DEFAA594A55B29967602920B343">
    <w:name w:val="92DE7DEFAA594A55B29967602920B343"/>
  </w:style>
  <w:style w:type="paragraph" w:customStyle="1" w:styleId="FDA31BFF10F04648996155EC668FC8C8">
    <w:name w:val="FDA31BFF10F04648996155EC668FC8C8"/>
  </w:style>
  <w:style w:type="paragraph" w:customStyle="1" w:styleId="E5840506D09143A69C5B227458E3C3E8">
    <w:name w:val="E5840506D09143A69C5B227458E3C3E8"/>
  </w:style>
  <w:style w:type="paragraph" w:customStyle="1" w:styleId="E3310E44C8864C80BB9F7B4C5D48E8B2">
    <w:name w:val="E3310E44C8864C80BB9F7B4C5D48E8B2"/>
  </w:style>
  <w:style w:type="paragraph" w:customStyle="1" w:styleId="64E98C2AEB11451AA751BCBC72DF2737">
    <w:name w:val="64E98C2AEB11451AA751BCBC72DF2737"/>
  </w:style>
  <w:style w:type="paragraph" w:customStyle="1" w:styleId="FFDF82FF5DA14272938471E619BEF761">
    <w:name w:val="FFDF82FF5DA14272938471E619BEF761"/>
  </w:style>
  <w:style w:type="paragraph" w:customStyle="1" w:styleId="A3C443B425B146CBBD01FFD3FBD5DF70">
    <w:name w:val="A3C443B425B146CBBD01FFD3FBD5DF70"/>
  </w:style>
  <w:style w:type="paragraph" w:customStyle="1" w:styleId="46B427FF2A874ED99E149EFA75E8E1D4">
    <w:name w:val="46B427FF2A874ED99E149EFA75E8E1D4"/>
  </w:style>
  <w:style w:type="paragraph" w:customStyle="1" w:styleId="8A269F38C7454330B5D26023A84421C4">
    <w:name w:val="8A269F38C7454330B5D26023A84421C4"/>
  </w:style>
  <w:style w:type="paragraph" w:customStyle="1" w:styleId="3B5BFDCC4D1E42C8B3F79AE9C7F14E8B">
    <w:name w:val="3B5BFDCC4D1E42C8B3F79AE9C7F14E8B"/>
  </w:style>
  <w:style w:type="paragraph" w:customStyle="1" w:styleId="26A813BFD9B24EDDB6428A455ED4820F">
    <w:name w:val="26A813BFD9B24EDDB6428A455ED4820F"/>
  </w:style>
  <w:style w:type="paragraph" w:customStyle="1" w:styleId="C8600E3D5EB6478998E449FF63A1C094">
    <w:name w:val="C8600E3D5EB6478998E449FF63A1C094"/>
  </w:style>
  <w:style w:type="paragraph" w:customStyle="1" w:styleId="9D49B32DB3924C92995389F84CAA1565">
    <w:name w:val="9D49B32DB3924C92995389F84CAA1565"/>
  </w:style>
  <w:style w:type="paragraph" w:customStyle="1" w:styleId="B9D5577F95D04B3BA05A72FD09452154">
    <w:name w:val="B9D5577F95D04B3BA05A72FD09452154"/>
  </w:style>
  <w:style w:type="paragraph" w:customStyle="1" w:styleId="37E5EC5CB0AD4F069BD838D02CCA93FE">
    <w:name w:val="37E5EC5CB0AD4F069BD838D02CCA93FE"/>
  </w:style>
  <w:style w:type="paragraph" w:customStyle="1" w:styleId="DC7AECA947534527A2831D8DE4557408">
    <w:name w:val="DC7AECA947534527A2831D8DE4557408"/>
  </w:style>
  <w:style w:type="paragraph" w:customStyle="1" w:styleId="4C5FD43A6D33453C85F83EC2F118BFA1">
    <w:name w:val="4C5FD43A6D33453C85F83EC2F118B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04AE-9B22-4CA7-AEC4-3DED9C77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plan.dotx</Template>
  <TotalTime>0</TotalTime>
  <Pages>16</Pages>
  <Words>4190</Words>
  <Characters>23884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2025-01-30T13:59:00Z</dcterms:created>
  <dcterms:modified xsi:type="dcterms:W3CDTF">2025-01-30T13:59:00Z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f911b5a-300f-4864-a368-a3dc759b63e2_Enabled">
    <vt:lpwstr>true</vt:lpwstr>
  </property>
  <property fmtid="{D5CDD505-2E9C-101B-9397-08002B2CF9AE}" pid="3" name="MSIP_Label_4f911b5a-300f-4864-a368-a3dc759b63e2_SetDate">
    <vt:lpwstr>2025-01-30T13:59:54Z</vt:lpwstr>
  </property>
  <property fmtid="{D5CDD505-2E9C-101B-9397-08002B2CF9AE}" pid="4" name="MSIP_Label_4f911b5a-300f-4864-a368-a3dc759b63e2_Method">
    <vt:lpwstr>Standard</vt:lpwstr>
  </property>
  <property fmtid="{D5CDD505-2E9C-101B-9397-08002B2CF9AE}" pid="5" name="MSIP_Label_4f911b5a-300f-4864-a368-a3dc759b63e2_Name">
    <vt:lpwstr>Intern</vt:lpwstr>
  </property>
  <property fmtid="{D5CDD505-2E9C-101B-9397-08002B2CF9AE}" pid="6" name="MSIP_Label_4f911b5a-300f-4864-a368-a3dc759b63e2_SiteId">
    <vt:lpwstr>17a28b0e-dea1-4ab6-82fd-ccf73c7d198e</vt:lpwstr>
  </property>
  <property fmtid="{D5CDD505-2E9C-101B-9397-08002B2CF9AE}" pid="7" name="MSIP_Label_4f911b5a-300f-4864-a368-a3dc759b63e2_ActionId">
    <vt:lpwstr>5cdc925d-e4e9-4f73-bb07-9e4d397e18b7</vt:lpwstr>
  </property>
  <property fmtid="{D5CDD505-2E9C-101B-9397-08002B2CF9AE}" pid="8" name="MSIP_Label_4f911b5a-300f-4864-a368-a3dc759b63e2_ContentBits">
    <vt:lpwstr>0</vt:lpwstr>
  </property>
</Properties>
</file>